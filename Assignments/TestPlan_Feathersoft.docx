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BAD37C" w14:textId="608D25BF" w:rsidR="00941D93" w:rsidRPr="00EA1B92" w:rsidRDefault="00EA1B92" w:rsidP="00EA1B92">
      <w:pPr>
        <w:pStyle w:val="Title"/>
        <w:rPr>
          <w:color w:val="000000"/>
          <w:szCs w:val="36"/>
        </w:rPr>
      </w:pPr>
      <w:r w:rsidRPr="003963B0">
        <w:rPr>
          <w:color w:val="000000"/>
          <w:szCs w:val="36"/>
        </w:rPr>
        <w:t>PICK PMR Insights Collective Tool</w:t>
      </w:r>
    </w:p>
    <w:p w14:paraId="205007E0" w14:textId="602A2A9D" w:rsidR="00941D93" w:rsidRDefault="119D2E17">
      <w:pPr>
        <w:pStyle w:val="Title"/>
      </w:pPr>
      <w:r>
        <w:t>PICK-</w:t>
      </w:r>
      <w:proofErr w:type="spellStart"/>
      <w:r>
        <w:t>PMR</w:t>
      </w:r>
      <w:r w:rsidR="1979AEFE">
        <w:t>Test</w:t>
      </w:r>
      <w:proofErr w:type="spellEnd"/>
      <w:r w:rsidR="1979AEFE">
        <w:t xml:space="preserve"> plan  </w:t>
      </w:r>
    </w:p>
    <w:p w14:paraId="394AEF52" w14:textId="64EFDA0E" w:rsidR="00941D93" w:rsidRDefault="00941D93">
      <w:pPr>
        <w:pStyle w:val="Subtitle"/>
      </w:pPr>
      <w:r>
        <w:t>Version 1.0</w:t>
      </w:r>
    </w:p>
    <w:p w14:paraId="0ACBF98E" w14:textId="38479D69" w:rsidR="00941D93" w:rsidRDefault="00EA1B92" w:rsidP="340236CF">
      <w:pPr>
        <w:pStyle w:val="Subtitle"/>
      </w:pPr>
      <w:r>
        <w:t>5</w:t>
      </w:r>
      <w:r w:rsidR="7B012972">
        <w:t>/</w:t>
      </w:r>
      <w:r>
        <w:t>9</w:t>
      </w:r>
      <w:r w:rsidR="7B012972">
        <w:t>/</w:t>
      </w:r>
      <w:r w:rsidR="428921EF">
        <w:t>20</w:t>
      </w:r>
    </w:p>
    <w:p w14:paraId="4E316B1E" w14:textId="77777777" w:rsidR="00941D93" w:rsidRDefault="00941D93">
      <w:pPr>
        <w:pStyle w:val="DocControlHeading"/>
        <w:sectPr w:rsidR="00941D93">
          <w:headerReference w:type="default" r:id="rId7"/>
          <w:footerReference w:type="default" r:id="rId8"/>
          <w:pgSz w:w="12240" w:h="15840" w:code="1"/>
          <w:pgMar w:top="1440" w:right="1440" w:bottom="1440" w:left="1800" w:header="720" w:footer="720" w:gutter="0"/>
          <w:pgNumType w:fmt="lowerRoman"/>
          <w:cols w:space="720"/>
        </w:sectPr>
      </w:pPr>
      <w:bookmarkStart w:id="0" w:name="_Toc461626763"/>
      <w:bookmarkStart w:id="1" w:name="_Toc461628993"/>
      <w:bookmarkStart w:id="2" w:name="_Toc461632035"/>
    </w:p>
    <w:p w14:paraId="58E73005" w14:textId="77777777" w:rsidR="00941D93" w:rsidRDefault="00941D93">
      <w:pPr>
        <w:pStyle w:val="DocControlHeading"/>
      </w:pPr>
      <w:bookmarkStart w:id="3" w:name="_Toc22915465"/>
      <w:r>
        <w:lastRenderedPageBreak/>
        <w:t>Document Control</w:t>
      </w:r>
      <w:bookmarkEnd w:id="0"/>
      <w:bookmarkEnd w:id="1"/>
      <w:bookmarkEnd w:id="2"/>
      <w:bookmarkEnd w:id="3"/>
    </w:p>
    <w:p w14:paraId="382A0CA7" w14:textId="77777777" w:rsidR="00941D93" w:rsidRDefault="00941D93">
      <w:pPr>
        <w:pStyle w:val="DocControlHeading2"/>
      </w:pPr>
      <w:bookmarkStart w:id="4" w:name="_Toc461626764"/>
      <w:bookmarkStart w:id="5" w:name="_Toc461628994"/>
      <w:bookmarkStart w:id="6" w:name="_Toc461632036"/>
      <w:bookmarkStart w:id="7" w:name="_Toc22915466"/>
      <w:r>
        <w:t>Approval</w:t>
      </w:r>
      <w:bookmarkEnd w:id="4"/>
      <w:bookmarkEnd w:id="5"/>
      <w:bookmarkEnd w:id="6"/>
      <w:bookmarkEnd w:id="7"/>
    </w:p>
    <w:p w14:paraId="40343E88" w14:textId="77777777" w:rsidR="00941D93" w:rsidRDefault="00941D93">
      <w:pPr>
        <w:pStyle w:val="Paragraph"/>
      </w:pPr>
      <w:r>
        <w:t>The Guidance Team and the customer shall approve this document.</w:t>
      </w:r>
    </w:p>
    <w:p w14:paraId="2F4FB568" w14:textId="77777777" w:rsidR="00941D93" w:rsidRDefault="00941D93">
      <w:pPr>
        <w:pStyle w:val="DocControlHeading2"/>
      </w:pPr>
      <w:bookmarkStart w:id="8" w:name="_Toc461626765"/>
      <w:bookmarkStart w:id="9" w:name="_Toc461628995"/>
      <w:bookmarkStart w:id="10" w:name="_Toc461632037"/>
      <w:bookmarkStart w:id="11" w:name="_Toc22915467"/>
      <w:r>
        <w:t>Document Change Control</w:t>
      </w:r>
      <w:bookmarkEnd w:id="8"/>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28"/>
        <w:gridCol w:w="4428"/>
      </w:tblGrid>
      <w:tr w:rsidR="00941D93" w14:paraId="4388B9CB" w14:textId="77777777" w:rsidTr="7664AE1A">
        <w:tc>
          <w:tcPr>
            <w:tcW w:w="4428" w:type="dxa"/>
          </w:tcPr>
          <w:p w14:paraId="1FEF33FF" w14:textId="77777777" w:rsidR="00941D93" w:rsidRDefault="00941D93">
            <w:pPr>
              <w:jc w:val="right"/>
            </w:pPr>
            <w:r>
              <w:t>Initial Release:</w:t>
            </w:r>
          </w:p>
        </w:tc>
        <w:tc>
          <w:tcPr>
            <w:tcW w:w="4428" w:type="dxa"/>
          </w:tcPr>
          <w:p w14:paraId="36AA6F9D" w14:textId="2D67E122" w:rsidR="00941D93" w:rsidRDefault="49ADCFD2">
            <w:r>
              <w:t>0.1</w:t>
            </w:r>
          </w:p>
        </w:tc>
      </w:tr>
      <w:tr w:rsidR="00941D93" w14:paraId="3A8C7EFF" w14:textId="77777777" w:rsidTr="7664AE1A">
        <w:tc>
          <w:tcPr>
            <w:tcW w:w="4428" w:type="dxa"/>
          </w:tcPr>
          <w:p w14:paraId="6F4C7FD4" w14:textId="77777777" w:rsidR="00941D93" w:rsidRDefault="00941D93">
            <w:pPr>
              <w:jc w:val="right"/>
            </w:pPr>
            <w:r>
              <w:t>Current Release:</w:t>
            </w:r>
          </w:p>
        </w:tc>
        <w:tc>
          <w:tcPr>
            <w:tcW w:w="4428" w:type="dxa"/>
          </w:tcPr>
          <w:p w14:paraId="64D0D51C" w14:textId="47361AFB" w:rsidR="00941D93" w:rsidRDefault="7E0E1CA9">
            <w:r>
              <w:t>0.</w:t>
            </w:r>
            <w:r w:rsidR="2813B651">
              <w:t>2</w:t>
            </w:r>
          </w:p>
        </w:tc>
      </w:tr>
      <w:tr w:rsidR="00941D93" w14:paraId="4519E553" w14:textId="77777777" w:rsidTr="7664AE1A">
        <w:tc>
          <w:tcPr>
            <w:tcW w:w="4428" w:type="dxa"/>
          </w:tcPr>
          <w:p w14:paraId="3AF0BEB9" w14:textId="77777777" w:rsidR="00941D93" w:rsidRDefault="00941D93">
            <w:pPr>
              <w:jc w:val="right"/>
            </w:pPr>
            <w:r>
              <w:t>Indicator of Last Page in Document:</w:t>
            </w:r>
          </w:p>
        </w:tc>
        <w:tc>
          <w:tcPr>
            <w:tcW w:w="4428" w:type="dxa"/>
          </w:tcPr>
          <w:p w14:paraId="40D1A0FD" w14:textId="22458C61" w:rsidR="00941D93" w:rsidRDefault="646E4126">
            <w:r>
              <w:t>&amp;</w:t>
            </w:r>
          </w:p>
        </w:tc>
      </w:tr>
      <w:tr w:rsidR="00941D93" w14:paraId="661F429B" w14:textId="77777777" w:rsidTr="7664AE1A">
        <w:tc>
          <w:tcPr>
            <w:tcW w:w="4428" w:type="dxa"/>
          </w:tcPr>
          <w:p w14:paraId="0D7F6BB6" w14:textId="77777777" w:rsidR="00941D93" w:rsidRDefault="00941D93">
            <w:pPr>
              <w:jc w:val="right"/>
            </w:pPr>
            <w:r>
              <w:t>Date of Last Review:</w:t>
            </w:r>
          </w:p>
        </w:tc>
        <w:tc>
          <w:tcPr>
            <w:tcW w:w="4428" w:type="dxa"/>
          </w:tcPr>
          <w:p w14:paraId="6C53CE53" w14:textId="76C306B2" w:rsidR="00941D93" w:rsidRDefault="7AAF08ED">
            <w:r>
              <w:t>04/28/2020</w:t>
            </w:r>
          </w:p>
        </w:tc>
      </w:tr>
      <w:tr w:rsidR="00941D93" w14:paraId="4E207321" w14:textId="77777777" w:rsidTr="7664AE1A">
        <w:tc>
          <w:tcPr>
            <w:tcW w:w="4428" w:type="dxa"/>
          </w:tcPr>
          <w:p w14:paraId="584B2945" w14:textId="77777777" w:rsidR="00941D93" w:rsidRDefault="00941D93">
            <w:pPr>
              <w:jc w:val="right"/>
            </w:pPr>
            <w:r>
              <w:t>Date of Next Review:</w:t>
            </w:r>
          </w:p>
        </w:tc>
        <w:tc>
          <w:tcPr>
            <w:tcW w:w="4428" w:type="dxa"/>
          </w:tcPr>
          <w:p w14:paraId="567B2AA9" w14:textId="333C8CE1" w:rsidR="00941D93" w:rsidRDefault="00941D93"/>
        </w:tc>
      </w:tr>
      <w:tr w:rsidR="00941D93" w14:paraId="5DAA9250" w14:textId="77777777" w:rsidTr="7664AE1A">
        <w:tc>
          <w:tcPr>
            <w:tcW w:w="4428" w:type="dxa"/>
          </w:tcPr>
          <w:p w14:paraId="4DED9BBE" w14:textId="77777777" w:rsidR="00941D93" w:rsidRDefault="00941D93">
            <w:pPr>
              <w:jc w:val="right"/>
            </w:pPr>
            <w:r>
              <w:t>Target Date for Next Update:</w:t>
            </w:r>
          </w:p>
        </w:tc>
        <w:tc>
          <w:tcPr>
            <w:tcW w:w="4428" w:type="dxa"/>
          </w:tcPr>
          <w:p w14:paraId="2F7CB14D" w14:textId="0AEC93C9" w:rsidR="00941D93" w:rsidRDefault="0E746FC2">
            <w:r>
              <w:t>0</w:t>
            </w:r>
            <w:r w:rsidR="1AEE949F">
              <w:t>4/</w:t>
            </w:r>
            <w:r w:rsidR="211785E1">
              <w:t>0</w:t>
            </w:r>
            <w:r w:rsidR="5851C6D2">
              <w:t>8</w:t>
            </w:r>
            <w:r w:rsidR="1AEE949F">
              <w:t>/2020</w:t>
            </w:r>
          </w:p>
        </w:tc>
      </w:tr>
    </w:tbl>
    <w:p w14:paraId="73BC01DE" w14:textId="77777777" w:rsidR="00941D93" w:rsidRDefault="00941D93">
      <w:pPr>
        <w:pStyle w:val="DocControlHeading2"/>
      </w:pPr>
      <w:bookmarkStart w:id="12" w:name="_Toc461626766"/>
      <w:bookmarkStart w:id="13" w:name="_Toc461628996"/>
      <w:bookmarkStart w:id="14" w:name="_Toc461632038"/>
      <w:bookmarkStart w:id="15" w:name="_Toc22915468"/>
      <w:r>
        <w:t>Distribution List</w:t>
      </w:r>
      <w:bookmarkEnd w:id="12"/>
      <w:bookmarkEnd w:id="13"/>
      <w:bookmarkEnd w:id="14"/>
      <w:bookmarkEnd w:id="15"/>
    </w:p>
    <w:p w14:paraId="0EA096B1" w14:textId="77777777" w:rsidR="00941D93" w:rsidRDefault="00941D93">
      <w:pPr>
        <w:pStyle w:val="Paragraph"/>
      </w:pPr>
      <w:r>
        <w:t>This following list of people shall receive a copy of this document every time a new version of this document becomes available:</w:t>
      </w:r>
    </w:p>
    <w:p w14:paraId="41C1AD49" w14:textId="77777777" w:rsidR="00941D93" w:rsidRDefault="64FE8702">
      <w:pPr>
        <w:ind w:left="2160"/>
      </w:pPr>
      <w:r>
        <w:t>Guidance Team Members:</w:t>
      </w:r>
    </w:p>
    <w:p w14:paraId="5866C2C8" w14:textId="51D079BC" w:rsidR="419CE7EC" w:rsidRDefault="419CE7EC" w:rsidP="340236CF">
      <w:pPr>
        <w:ind w:left="2160" w:firstLine="720"/>
      </w:pPr>
      <w:r w:rsidRPr="340236CF">
        <w:rPr>
          <w:color w:val="000000" w:themeColor="text1"/>
        </w:rPr>
        <w:t xml:space="preserve">Jake </w:t>
      </w:r>
      <w:proofErr w:type="spellStart"/>
      <w:r w:rsidRPr="340236CF">
        <w:rPr>
          <w:color w:val="000000" w:themeColor="text1"/>
        </w:rPr>
        <w:t>Lasley</w:t>
      </w:r>
      <w:proofErr w:type="spellEnd"/>
    </w:p>
    <w:p w14:paraId="21342E67" w14:textId="18C1A371" w:rsidR="419CE7EC" w:rsidRDefault="419CE7EC" w:rsidP="340236CF">
      <w:pPr>
        <w:ind w:left="2160" w:firstLine="720"/>
      </w:pPr>
      <w:r w:rsidRPr="340236CF">
        <w:rPr>
          <w:color w:val="000000" w:themeColor="text1"/>
        </w:rPr>
        <w:t>Steven Roach</w:t>
      </w:r>
    </w:p>
    <w:p w14:paraId="0B58C440" w14:textId="30C6B1FB" w:rsidR="340236CF" w:rsidRDefault="340236CF" w:rsidP="340236CF">
      <w:pPr>
        <w:ind w:left="2160" w:firstLine="720"/>
        <w:rPr>
          <w:color w:val="000000" w:themeColor="text1"/>
        </w:rPr>
      </w:pPr>
    </w:p>
    <w:p w14:paraId="2D92DA6E" w14:textId="77777777" w:rsidR="00941D93" w:rsidRDefault="64FE8702">
      <w:pPr>
        <w:ind w:left="1440" w:firstLine="720"/>
      </w:pPr>
      <w:r>
        <w:t xml:space="preserve">Customer: </w:t>
      </w:r>
      <w:r w:rsidR="00941D93">
        <w:tab/>
      </w:r>
    </w:p>
    <w:p w14:paraId="04ED6FB5" w14:textId="29E890D9" w:rsidR="00941D93" w:rsidRDefault="1D3AE00A" w:rsidP="340236CF">
      <w:pPr>
        <w:ind w:left="2160" w:firstLine="720"/>
      </w:pPr>
      <w:r w:rsidRPr="340236CF">
        <w:rPr>
          <w:color w:val="000000" w:themeColor="text1"/>
        </w:rPr>
        <w:t>Dr. Oscar Perez</w:t>
      </w:r>
    </w:p>
    <w:p w14:paraId="418AB78F" w14:textId="778AA9C1" w:rsidR="00941D93" w:rsidRDefault="1D3AE00A" w:rsidP="340236CF">
      <w:pPr>
        <w:ind w:left="2160" w:firstLine="720"/>
      </w:pPr>
      <w:r w:rsidRPr="340236CF">
        <w:rPr>
          <w:color w:val="000000" w:themeColor="text1"/>
        </w:rPr>
        <w:t>Vincent Fonseca</w:t>
      </w:r>
    </w:p>
    <w:p w14:paraId="63B0F20C" w14:textId="633355E1" w:rsidR="00941D93" w:rsidRDefault="1D3AE00A" w:rsidP="340236CF">
      <w:pPr>
        <w:ind w:left="2160" w:firstLine="720"/>
      </w:pPr>
      <w:proofErr w:type="spellStart"/>
      <w:r w:rsidRPr="340236CF">
        <w:rPr>
          <w:color w:val="000000" w:themeColor="text1"/>
        </w:rPr>
        <w:t>Herandy</w:t>
      </w:r>
      <w:proofErr w:type="spellEnd"/>
      <w:r w:rsidRPr="340236CF">
        <w:rPr>
          <w:color w:val="000000" w:themeColor="text1"/>
        </w:rPr>
        <w:t xml:space="preserve"> Denisse Vazquez</w:t>
      </w:r>
    </w:p>
    <w:p w14:paraId="5CCAFDD0" w14:textId="36027F93" w:rsidR="00941D93" w:rsidRDefault="1D3AE00A" w:rsidP="340236CF">
      <w:pPr>
        <w:ind w:left="2160" w:firstLine="720"/>
      </w:pPr>
      <w:r w:rsidRPr="340236CF">
        <w:rPr>
          <w:color w:val="000000" w:themeColor="text1"/>
        </w:rPr>
        <w:t xml:space="preserve">Baltazar </w:t>
      </w:r>
      <w:proofErr w:type="spellStart"/>
      <w:r w:rsidRPr="340236CF">
        <w:rPr>
          <w:color w:val="000000" w:themeColor="text1"/>
        </w:rPr>
        <w:t>Santaella</w:t>
      </w:r>
      <w:proofErr w:type="spellEnd"/>
    </w:p>
    <w:p w14:paraId="2A120C77" w14:textId="679CF196" w:rsidR="00941D93" w:rsidRDefault="1D3AE00A" w:rsidP="340236CF">
      <w:pPr>
        <w:ind w:left="2160" w:firstLine="720"/>
      </w:pPr>
      <w:r w:rsidRPr="340236CF">
        <w:rPr>
          <w:color w:val="000000" w:themeColor="text1"/>
        </w:rPr>
        <w:t xml:space="preserve">Florencia Larsen </w:t>
      </w:r>
    </w:p>
    <w:p w14:paraId="61B5E5D4" w14:textId="760B5263" w:rsidR="00941D93" w:rsidRDefault="1D3AE00A" w:rsidP="340236CF">
      <w:pPr>
        <w:ind w:left="2160" w:firstLine="720"/>
      </w:pPr>
      <w:r w:rsidRPr="340236CF">
        <w:rPr>
          <w:color w:val="000000" w:themeColor="text1"/>
        </w:rPr>
        <w:t>Erick De Nava</w:t>
      </w:r>
    </w:p>
    <w:p w14:paraId="75D26E19" w14:textId="10C9B91B" w:rsidR="00941D93" w:rsidRDefault="00941D93" w:rsidP="340236CF">
      <w:pPr>
        <w:ind w:left="1440" w:firstLine="720"/>
      </w:pPr>
    </w:p>
    <w:p w14:paraId="24D6A181" w14:textId="77777777" w:rsidR="00941D93" w:rsidRDefault="64FE8702">
      <w:pPr>
        <w:ind w:left="1440" w:firstLine="720"/>
      </w:pPr>
      <w:r>
        <w:t>Software Team Members:</w:t>
      </w:r>
    </w:p>
    <w:p w14:paraId="16EE1F02" w14:textId="3A897B8F" w:rsidR="45A2A5CE" w:rsidRDefault="45A2A5CE" w:rsidP="340236CF">
      <w:pPr>
        <w:ind w:left="2160" w:firstLine="720"/>
      </w:pPr>
      <w:r w:rsidRPr="340236CF">
        <w:rPr>
          <w:color w:val="000000" w:themeColor="text1"/>
        </w:rPr>
        <w:t>Jay James</w:t>
      </w:r>
    </w:p>
    <w:p w14:paraId="42E94F3B" w14:textId="2AF9BCF0" w:rsidR="45A2A5CE" w:rsidRDefault="45A2A5CE" w:rsidP="340236CF">
      <w:pPr>
        <w:ind w:left="2160" w:firstLine="720"/>
      </w:pPr>
      <w:r w:rsidRPr="340236CF">
        <w:rPr>
          <w:color w:val="000000" w:themeColor="text1"/>
        </w:rPr>
        <w:t>Cristian Molina</w:t>
      </w:r>
    </w:p>
    <w:p w14:paraId="283E77D8" w14:textId="6B947C8D" w:rsidR="45A2A5CE" w:rsidRDefault="45A2A5CE" w:rsidP="340236CF">
      <w:pPr>
        <w:ind w:left="2160" w:firstLine="720"/>
      </w:pPr>
      <w:r w:rsidRPr="340236CF">
        <w:rPr>
          <w:color w:val="000000" w:themeColor="text1"/>
        </w:rPr>
        <w:t>Sergio Nogami</w:t>
      </w:r>
    </w:p>
    <w:p w14:paraId="55AFA6E2" w14:textId="443D836F" w:rsidR="45A2A5CE" w:rsidRDefault="45A2A5CE" w:rsidP="340236CF">
      <w:pPr>
        <w:ind w:left="2160" w:firstLine="720"/>
      </w:pPr>
      <w:r w:rsidRPr="340236CF">
        <w:rPr>
          <w:color w:val="000000" w:themeColor="text1"/>
        </w:rPr>
        <w:t>Adrian Sosa</w:t>
      </w:r>
    </w:p>
    <w:p w14:paraId="1A411FC7" w14:textId="298B1D9C" w:rsidR="45A2A5CE" w:rsidRDefault="45A2A5CE" w:rsidP="340236CF">
      <w:pPr>
        <w:ind w:left="2160" w:firstLine="720"/>
        <w:rPr>
          <w:color w:val="000000" w:themeColor="text1"/>
        </w:rPr>
      </w:pPr>
      <w:r w:rsidRPr="340236CF">
        <w:rPr>
          <w:color w:val="000000" w:themeColor="text1"/>
        </w:rPr>
        <w:t>Jesus Gomez</w:t>
      </w:r>
    </w:p>
    <w:p w14:paraId="58FEA568" w14:textId="77777777" w:rsidR="00941D93" w:rsidRDefault="00941D93">
      <w:pPr>
        <w:pStyle w:val="DocControlHeading2"/>
      </w:pPr>
      <w:bookmarkStart w:id="16" w:name="_Toc461626767"/>
      <w:bookmarkStart w:id="17" w:name="_Toc461628997"/>
      <w:bookmarkStart w:id="18" w:name="_Toc461632039"/>
      <w:bookmarkStart w:id="19" w:name="_Toc22915469"/>
      <w:r>
        <w:t>Change Summary</w:t>
      </w:r>
      <w:bookmarkEnd w:id="16"/>
      <w:bookmarkEnd w:id="17"/>
      <w:bookmarkEnd w:id="18"/>
      <w:bookmarkEnd w:id="19"/>
    </w:p>
    <w:p w14:paraId="3C1C74ED" w14:textId="77777777" w:rsidR="00941D93" w:rsidRDefault="00941D93">
      <w:pPr>
        <w:pStyle w:val="Paragraph"/>
      </w:pPr>
      <w:r>
        <w:t>The following table details changes made between versions of this document</w:t>
      </w:r>
    </w:p>
    <w:p w14:paraId="2ABE8263" w14:textId="77777777" w:rsidR="00941D93" w:rsidRDefault="00941D93">
      <w:pPr>
        <w:ind w:left="144"/>
      </w:pPr>
    </w:p>
    <w:tbl>
      <w:tblPr>
        <w:tblW w:w="0" w:type="auto"/>
        <w:tblInd w:w="1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64"/>
        <w:gridCol w:w="1170"/>
        <w:gridCol w:w="1800"/>
        <w:gridCol w:w="3978"/>
      </w:tblGrid>
      <w:tr w:rsidR="00941D93" w14:paraId="4AAC11B5" w14:textId="77777777" w:rsidTr="713AC0CF">
        <w:tc>
          <w:tcPr>
            <w:tcW w:w="1764" w:type="dxa"/>
          </w:tcPr>
          <w:p w14:paraId="699CE515" w14:textId="77777777" w:rsidR="00941D93" w:rsidRDefault="00941D93">
            <w:pPr>
              <w:jc w:val="center"/>
            </w:pPr>
            <w:r>
              <w:t>Version</w:t>
            </w:r>
          </w:p>
        </w:tc>
        <w:tc>
          <w:tcPr>
            <w:tcW w:w="1170" w:type="dxa"/>
          </w:tcPr>
          <w:p w14:paraId="430D3DA8" w14:textId="77777777" w:rsidR="00941D93" w:rsidRDefault="00941D93">
            <w:pPr>
              <w:jc w:val="center"/>
            </w:pPr>
            <w:r>
              <w:t>Date</w:t>
            </w:r>
          </w:p>
        </w:tc>
        <w:tc>
          <w:tcPr>
            <w:tcW w:w="1800" w:type="dxa"/>
          </w:tcPr>
          <w:p w14:paraId="6E032680" w14:textId="77777777" w:rsidR="00941D93" w:rsidRDefault="00941D93">
            <w:pPr>
              <w:jc w:val="center"/>
            </w:pPr>
            <w:r>
              <w:t>Modifier</w:t>
            </w:r>
          </w:p>
        </w:tc>
        <w:tc>
          <w:tcPr>
            <w:tcW w:w="3978" w:type="dxa"/>
          </w:tcPr>
          <w:p w14:paraId="09E8FFDA" w14:textId="77777777" w:rsidR="00941D93" w:rsidRDefault="00941D93">
            <w:pPr>
              <w:jc w:val="center"/>
            </w:pPr>
            <w:r>
              <w:t>Description</w:t>
            </w:r>
          </w:p>
        </w:tc>
      </w:tr>
      <w:tr w:rsidR="00941D93" w14:paraId="2437BF38" w14:textId="77777777" w:rsidTr="713AC0CF">
        <w:tc>
          <w:tcPr>
            <w:tcW w:w="1764" w:type="dxa"/>
          </w:tcPr>
          <w:p w14:paraId="4630197B" w14:textId="0909FA9E" w:rsidR="00941D93" w:rsidRDefault="7ABC35A6">
            <w:pPr>
              <w:jc w:val="center"/>
            </w:pPr>
            <w:r>
              <w:t>0.1</w:t>
            </w:r>
          </w:p>
        </w:tc>
        <w:tc>
          <w:tcPr>
            <w:tcW w:w="1170" w:type="dxa"/>
          </w:tcPr>
          <w:p w14:paraId="3E4E5D86" w14:textId="1B9CE3E3" w:rsidR="00941D93" w:rsidRDefault="7ABC35A6">
            <w:pPr>
              <w:jc w:val="center"/>
            </w:pPr>
            <w:r>
              <w:t>4/15</w:t>
            </w:r>
          </w:p>
        </w:tc>
        <w:tc>
          <w:tcPr>
            <w:tcW w:w="1800" w:type="dxa"/>
          </w:tcPr>
          <w:p w14:paraId="5F66AF5A" w14:textId="406B9188" w:rsidR="00941D93" w:rsidRDefault="7ABC35A6">
            <w:pPr>
              <w:jc w:val="center"/>
            </w:pPr>
            <w:r>
              <w:t>Everyone</w:t>
            </w:r>
          </w:p>
        </w:tc>
        <w:tc>
          <w:tcPr>
            <w:tcW w:w="3978" w:type="dxa"/>
          </w:tcPr>
          <w:p w14:paraId="0161E917" w14:textId="76C79AEB" w:rsidR="00941D93" w:rsidRDefault="7ABC35A6">
            <w:pPr>
              <w:pStyle w:val="TableText"/>
              <w:widowControl/>
              <w:spacing w:before="0" w:after="0"/>
            </w:pPr>
            <w:r>
              <w:t>First draft of the Test Plan</w:t>
            </w:r>
          </w:p>
        </w:tc>
      </w:tr>
      <w:tr w:rsidR="00941D93" w14:paraId="3414BCC9" w14:textId="77777777" w:rsidTr="713AC0CF">
        <w:tc>
          <w:tcPr>
            <w:tcW w:w="1764" w:type="dxa"/>
          </w:tcPr>
          <w:p w14:paraId="09AF931A" w14:textId="0012C759" w:rsidR="00941D93" w:rsidRDefault="3EB2E4B8" w:rsidP="713AC0CF">
            <w:pPr>
              <w:jc w:val="center"/>
            </w:pPr>
            <w:r>
              <w:t>0</w:t>
            </w:r>
            <w:r w:rsidR="4724D0D9">
              <w:t>.2</w:t>
            </w:r>
          </w:p>
        </w:tc>
        <w:tc>
          <w:tcPr>
            <w:tcW w:w="1170" w:type="dxa"/>
          </w:tcPr>
          <w:p w14:paraId="2FAAFD90" w14:textId="66850614" w:rsidR="00941D93" w:rsidRDefault="6D0D2D14">
            <w:r>
              <w:t xml:space="preserve">      4/27</w:t>
            </w:r>
          </w:p>
        </w:tc>
        <w:tc>
          <w:tcPr>
            <w:tcW w:w="1800" w:type="dxa"/>
          </w:tcPr>
          <w:p w14:paraId="4DCE467B" w14:textId="7CF890AA" w:rsidR="00941D93" w:rsidRDefault="6D0D2D14">
            <w:r>
              <w:t xml:space="preserve">       Everyone</w:t>
            </w:r>
          </w:p>
        </w:tc>
        <w:tc>
          <w:tcPr>
            <w:tcW w:w="3978" w:type="dxa"/>
          </w:tcPr>
          <w:p w14:paraId="7D72B19D" w14:textId="5EB9002D" w:rsidR="00941D93" w:rsidRDefault="6D0D2D14">
            <w:r>
              <w:t>Final version of Test Plan</w:t>
            </w:r>
          </w:p>
        </w:tc>
      </w:tr>
      <w:tr w:rsidR="00941D93" w14:paraId="27311E80" w14:textId="77777777" w:rsidTr="713AC0CF">
        <w:tc>
          <w:tcPr>
            <w:tcW w:w="1764" w:type="dxa"/>
          </w:tcPr>
          <w:p w14:paraId="1A9B4277" w14:textId="0105A9DB" w:rsidR="00941D93" w:rsidRDefault="50652957" w:rsidP="713AC0CF">
            <w:pPr>
              <w:jc w:val="center"/>
            </w:pPr>
            <w:r>
              <w:t xml:space="preserve">1.0 </w:t>
            </w:r>
          </w:p>
        </w:tc>
        <w:tc>
          <w:tcPr>
            <w:tcW w:w="1170" w:type="dxa"/>
          </w:tcPr>
          <w:p w14:paraId="515181BB" w14:textId="5A33A11F" w:rsidR="00941D93" w:rsidRDefault="50652957" w:rsidP="713AC0CF">
            <w:pPr>
              <w:jc w:val="center"/>
            </w:pPr>
            <w:r>
              <w:t>5/8</w:t>
            </w:r>
          </w:p>
        </w:tc>
        <w:tc>
          <w:tcPr>
            <w:tcW w:w="1800" w:type="dxa"/>
          </w:tcPr>
          <w:p w14:paraId="3EEACD1B" w14:textId="26B21F12" w:rsidR="00941D93" w:rsidRDefault="50652957" w:rsidP="713AC0CF">
            <w:pPr>
              <w:jc w:val="center"/>
            </w:pPr>
            <w:r>
              <w:t xml:space="preserve">Everyone </w:t>
            </w:r>
          </w:p>
        </w:tc>
        <w:tc>
          <w:tcPr>
            <w:tcW w:w="3978" w:type="dxa"/>
          </w:tcPr>
          <w:p w14:paraId="50CB6D68" w14:textId="0A266D9D" w:rsidR="00941D93" w:rsidRDefault="50652957" w:rsidP="713AC0CF">
            <w:pPr>
              <w:jc w:val="center"/>
            </w:pPr>
            <w:r>
              <w:t>Final Edits of Test Plan</w:t>
            </w:r>
          </w:p>
        </w:tc>
      </w:tr>
    </w:tbl>
    <w:p w14:paraId="34A9F941" w14:textId="6FE69670" w:rsidR="00941D93" w:rsidRDefault="00941D93" w:rsidP="64468F90">
      <w:pPr>
        <w:ind w:left="144"/>
      </w:pPr>
    </w:p>
    <w:p w14:paraId="77CC04E2" w14:textId="77777777" w:rsidR="00941D93" w:rsidRDefault="00941D93">
      <w:pPr>
        <w:pStyle w:val="Paragraph"/>
      </w:pPr>
      <w:r>
        <w:t>Note: The template presented in this document was taken from:</w:t>
      </w:r>
    </w:p>
    <w:p w14:paraId="68E43CDF" w14:textId="77777777" w:rsidR="00941D93" w:rsidRDefault="00941D93">
      <w:pPr>
        <w:pStyle w:val="Paragraph"/>
      </w:pPr>
      <w:r>
        <w:t xml:space="preserve">Donaldson, S., and S. Siegel, </w:t>
      </w:r>
      <w:r>
        <w:rPr>
          <w:i/>
          <w:iCs/>
        </w:rPr>
        <w:t>Successful Software Development</w:t>
      </w:r>
      <w:r>
        <w:t xml:space="preserve">. </w:t>
      </w:r>
      <w:smartTag w:uri="urn:schemas-microsoft-com:office:smarttags" w:element="place">
        <w:smartTag w:uri="urn:schemas-microsoft-com:office:smarttags" w:element="City">
          <w:r>
            <w:t>Upper Saddle River</w:t>
          </w:r>
        </w:smartTag>
        <w:r>
          <w:t xml:space="preserve">, </w:t>
        </w:r>
        <w:smartTag w:uri="urn:schemas-microsoft-com:office:smarttags" w:element="State">
          <w:r>
            <w:t>NJ</w:t>
          </w:r>
        </w:smartTag>
      </w:smartTag>
      <w:r>
        <w:t>: Prentice Hall, 2001, pp. 321-323.</w:t>
      </w:r>
    </w:p>
    <w:p w14:paraId="17003113" w14:textId="77777777" w:rsidR="00E47986" w:rsidRDefault="00E47986">
      <w:pPr>
        <w:pStyle w:val="Paragraph"/>
      </w:pPr>
    </w:p>
    <w:p w14:paraId="7D675541" w14:textId="77777777" w:rsidR="00E47986" w:rsidRDefault="00E47986" w:rsidP="00E47986">
      <w:pPr>
        <w:pStyle w:val="Paragraph"/>
      </w:pPr>
      <w:r>
        <w:t xml:space="preserve">Note: The template presented in this document was taken from: Donaldson, S., and S. Siegel, </w:t>
      </w:r>
      <w:r>
        <w:rPr>
          <w:i/>
          <w:iCs/>
        </w:rPr>
        <w:t>Successful Software Development</w:t>
      </w:r>
      <w:r>
        <w:t xml:space="preserve">. </w:t>
      </w:r>
      <w:smartTag w:uri="urn:schemas-microsoft-com:office:smarttags" w:element="place">
        <w:smartTag w:uri="urn:schemas-microsoft-com:office:smarttags" w:element="City">
          <w:r>
            <w:t>Upper Saddle River</w:t>
          </w:r>
        </w:smartTag>
        <w:r>
          <w:t xml:space="preserve">, </w:t>
        </w:r>
        <w:smartTag w:uri="urn:schemas-microsoft-com:office:smarttags" w:element="State">
          <w:r>
            <w:t>NJ</w:t>
          </w:r>
        </w:smartTag>
      </w:smartTag>
      <w:r>
        <w:t>: Prentice Hall, 2001, pp. 321-323 and modified by Humberto Mendoza and Steve Roach.</w:t>
      </w:r>
    </w:p>
    <w:p w14:paraId="003E9707" w14:textId="77777777" w:rsidR="00941D93" w:rsidRDefault="00941D93">
      <w:pPr>
        <w:pStyle w:val="Paragraph"/>
      </w:pPr>
    </w:p>
    <w:p w14:paraId="7C34971E" w14:textId="77777777" w:rsidR="00941D93" w:rsidRDefault="00941D93">
      <w:pPr>
        <w:pStyle w:val="Paragraph"/>
      </w:pPr>
      <w:r>
        <w:t>Supplementary information is from:</w:t>
      </w:r>
    </w:p>
    <w:p w14:paraId="08966738" w14:textId="1B584731" w:rsidR="00941D93" w:rsidRDefault="1979AEFE">
      <w:pPr>
        <w:pStyle w:val="Paragraph"/>
      </w:pPr>
      <w:proofErr w:type="spellStart"/>
      <w:r>
        <w:t>Pfleeger</w:t>
      </w:r>
      <w:proofErr w:type="spellEnd"/>
      <w:r>
        <w:t xml:space="preserve">, S.  </w:t>
      </w:r>
      <w:r w:rsidRPr="64468F90">
        <w:rPr>
          <w:i/>
          <w:iCs/>
        </w:rPr>
        <w:t>Software Engineering, Theory and Practice</w:t>
      </w:r>
      <w:r>
        <w:t xml:space="preserve">.  Upper Saddle River, NJ: Prentice Hall, 1998, p. 365.  </w:t>
      </w:r>
      <w:smartTag w:uri="urn:schemas-microsoft-com:office:smarttags" w:element="place"/>
      <w:smartTag w:uri="urn:schemas-microsoft-com:office:smarttags" w:element="State"/>
      <w:smartTag w:uri="urn:schemas-microsoft-com:office:smarttags" w:element="City"/>
    </w:p>
    <w:p w14:paraId="0D0280E0" w14:textId="77777777" w:rsidR="00941D93" w:rsidRDefault="00941D93">
      <w:pPr>
        <w:pStyle w:val="Paragraph"/>
      </w:pPr>
      <w:r>
        <w:br w:type="column"/>
      </w:r>
    </w:p>
    <w:p w14:paraId="3416C753" w14:textId="77777777" w:rsidR="00941D93" w:rsidRDefault="00941D93">
      <w:pPr>
        <w:ind w:left="144"/>
      </w:pPr>
    </w:p>
    <w:p w14:paraId="6DF5F7DA" w14:textId="77777777" w:rsidR="00EA1B92" w:rsidRDefault="00EA1B92" w:rsidP="00EA1B92">
      <w:pPr>
        <w:pStyle w:val="TOC2"/>
        <w:rPr>
          <w:sz w:val="28"/>
        </w:rPr>
      </w:pPr>
      <w:r>
        <w:rPr>
          <w:sz w:val="28"/>
        </w:rPr>
        <w:t>Table of Contents</w:t>
      </w:r>
    </w:p>
    <w:p w14:paraId="103263DA" w14:textId="77777777" w:rsidR="00EA1B92" w:rsidRPr="003D58CD" w:rsidRDefault="00EA1B92" w:rsidP="00EA1B92">
      <w:pPr>
        <w:pStyle w:val="TOC1"/>
        <w:rPr>
          <w:rFonts w:ascii="Calibri" w:hAnsi="Calibri"/>
          <w:b w:val="0"/>
          <w:caps w:val="0"/>
          <w:noProof/>
          <w:sz w:val="22"/>
          <w:szCs w:val="22"/>
        </w:rPr>
      </w:pPr>
      <w:r>
        <w:rPr>
          <w:sz w:val="28"/>
        </w:rPr>
        <w:fldChar w:fldCharType="begin"/>
      </w:r>
      <w:r>
        <w:rPr>
          <w:sz w:val="28"/>
        </w:rPr>
        <w:instrText xml:space="preserve"> TOC \o "1-3" \h \z </w:instrText>
      </w:r>
      <w:r>
        <w:rPr>
          <w:sz w:val="28"/>
        </w:rPr>
        <w:fldChar w:fldCharType="separate"/>
      </w:r>
      <w:hyperlink w:anchor="_Toc22915465" w:history="1">
        <w:r w:rsidRPr="004E4475">
          <w:rPr>
            <w:rStyle w:val="Hyperlink"/>
            <w:noProof/>
          </w:rPr>
          <w:t>Document Control</w:t>
        </w:r>
        <w:r>
          <w:rPr>
            <w:noProof/>
            <w:webHidden/>
          </w:rPr>
          <w:tab/>
        </w:r>
        <w:r>
          <w:rPr>
            <w:noProof/>
            <w:webHidden/>
          </w:rPr>
          <w:fldChar w:fldCharType="begin"/>
        </w:r>
        <w:r>
          <w:rPr>
            <w:noProof/>
            <w:webHidden/>
          </w:rPr>
          <w:instrText xml:space="preserve"> PAGEREF _Toc22915465 \h </w:instrText>
        </w:r>
        <w:r>
          <w:rPr>
            <w:noProof/>
            <w:webHidden/>
          </w:rPr>
        </w:r>
        <w:r>
          <w:rPr>
            <w:noProof/>
            <w:webHidden/>
          </w:rPr>
          <w:fldChar w:fldCharType="separate"/>
        </w:r>
        <w:r>
          <w:rPr>
            <w:noProof/>
            <w:webHidden/>
          </w:rPr>
          <w:t>ii</w:t>
        </w:r>
        <w:r>
          <w:rPr>
            <w:noProof/>
            <w:webHidden/>
          </w:rPr>
          <w:fldChar w:fldCharType="end"/>
        </w:r>
      </w:hyperlink>
    </w:p>
    <w:p w14:paraId="782D6D32" w14:textId="77777777" w:rsidR="00EA1B92" w:rsidRPr="003D58CD" w:rsidRDefault="00EA1B92" w:rsidP="00EA1B92">
      <w:pPr>
        <w:pStyle w:val="TOC2"/>
        <w:rPr>
          <w:rFonts w:ascii="Calibri" w:hAnsi="Calibri"/>
          <w:b w:val="0"/>
          <w:bCs w:val="0"/>
          <w:smallCaps w:val="0"/>
          <w:noProof/>
          <w:sz w:val="22"/>
          <w:szCs w:val="22"/>
        </w:rPr>
      </w:pPr>
      <w:hyperlink w:anchor="_Toc22915466" w:history="1">
        <w:r w:rsidRPr="004E4475">
          <w:rPr>
            <w:rStyle w:val="Hyperlink"/>
            <w:noProof/>
          </w:rPr>
          <w:t>Approval</w:t>
        </w:r>
        <w:r>
          <w:rPr>
            <w:noProof/>
            <w:webHidden/>
          </w:rPr>
          <w:tab/>
        </w:r>
        <w:r>
          <w:rPr>
            <w:noProof/>
            <w:webHidden/>
          </w:rPr>
          <w:fldChar w:fldCharType="begin"/>
        </w:r>
        <w:r>
          <w:rPr>
            <w:noProof/>
            <w:webHidden/>
          </w:rPr>
          <w:instrText xml:space="preserve"> PAGEREF _Toc22915466 \h </w:instrText>
        </w:r>
        <w:r>
          <w:rPr>
            <w:noProof/>
            <w:webHidden/>
          </w:rPr>
        </w:r>
        <w:r>
          <w:rPr>
            <w:noProof/>
            <w:webHidden/>
          </w:rPr>
          <w:fldChar w:fldCharType="separate"/>
        </w:r>
        <w:r>
          <w:rPr>
            <w:noProof/>
            <w:webHidden/>
          </w:rPr>
          <w:t>ii</w:t>
        </w:r>
        <w:r>
          <w:rPr>
            <w:noProof/>
            <w:webHidden/>
          </w:rPr>
          <w:fldChar w:fldCharType="end"/>
        </w:r>
      </w:hyperlink>
    </w:p>
    <w:p w14:paraId="01C3108D" w14:textId="77777777" w:rsidR="00EA1B92" w:rsidRPr="003D58CD" w:rsidRDefault="00EA1B92" w:rsidP="00EA1B92">
      <w:pPr>
        <w:pStyle w:val="TOC2"/>
        <w:rPr>
          <w:rFonts w:ascii="Calibri" w:hAnsi="Calibri"/>
          <w:b w:val="0"/>
          <w:bCs w:val="0"/>
          <w:smallCaps w:val="0"/>
          <w:noProof/>
          <w:sz w:val="22"/>
          <w:szCs w:val="22"/>
        </w:rPr>
      </w:pPr>
      <w:hyperlink w:anchor="_Toc22915467" w:history="1">
        <w:r w:rsidRPr="004E4475">
          <w:rPr>
            <w:rStyle w:val="Hyperlink"/>
            <w:noProof/>
          </w:rPr>
          <w:t>Document Change Control</w:t>
        </w:r>
        <w:r>
          <w:rPr>
            <w:noProof/>
            <w:webHidden/>
          </w:rPr>
          <w:tab/>
        </w:r>
        <w:r>
          <w:rPr>
            <w:noProof/>
            <w:webHidden/>
          </w:rPr>
          <w:fldChar w:fldCharType="begin"/>
        </w:r>
        <w:r>
          <w:rPr>
            <w:noProof/>
            <w:webHidden/>
          </w:rPr>
          <w:instrText xml:space="preserve"> PAGEREF _Toc22915467 \h </w:instrText>
        </w:r>
        <w:r>
          <w:rPr>
            <w:noProof/>
            <w:webHidden/>
          </w:rPr>
        </w:r>
        <w:r>
          <w:rPr>
            <w:noProof/>
            <w:webHidden/>
          </w:rPr>
          <w:fldChar w:fldCharType="separate"/>
        </w:r>
        <w:r>
          <w:rPr>
            <w:noProof/>
            <w:webHidden/>
          </w:rPr>
          <w:t>ii</w:t>
        </w:r>
        <w:r>
          <w:rPr>
            <w:noProof/>
            <w:webHidden/>
          </w:rPr>
          <w:fldChar w:fldCharType="end"/>
        </w:r>
      </w:hyperlink>
    </w:p>
    <w:p w14:paraId="335EAE97" w14:textId="77777777" w:rsidR="00EA1B92" w:rsidRPr="003D58CD" w:rsidRDefault="00EA1B92" w:rsidP="00EA1B92">
      <w:pPr>
        <w:pStyle w:val="TOC2"/>
        <w:rPr>
          <w:rFonts w:ascii="Calibri" w:hAnsi="Calibri"/>
          <w:b w:val="0"/>
          <w:bCs w:val="0"/>
          <w:smallCaps w:val="0"/>
          <w:noProof/>
          <w:sz w:val="22"/>
          <w:szCs w:val="22"/>
        </w:rPr>
      </w:pPr>
      <w:hyperlink w:anchor="_Toc22915468" w:history="1">
        <w:r w:rsidRPr="004E4475">
          <w:rPr>
            <w:rStyle w:val="Hyperlink"/>
            <w:noProof/>
          </w:rPr>
          <w:t>Distribution List</w:t>
        </w:r>
        <w:r>
          <w:rPr>
            <w:noProof/>
            <w:webHidden/>
          </w:rPr>
          <w:tab/>
        </w:r>
        <w:r>
          <w:rPr>
            <w:noProof/>
            <w:webHidden/>
          </w:rPr>
          <w:fldChar w:fldCharType="begin"/>
        </w:r>
        <w:r>
          <w:rPr>
            <w:noProof/>
            <w:webHidden/>
          </w:rPr>
          <w:instrText xml:space="preserve"> PAGEREF _Toc22915468 \h </w:instrText>
        </w:r>
        <w:r>
          <w:rPr>
            <w:noProof/>
            <w:webHidden/>
          </w:rPr>
        </w:r>
        <w:r>
          <w:rPr>
            <w:noProof/>
            <w:webHidden/>
          </w:rPr>
          <w:fldChar w:fldCharType="separate"/>
        </w:r>
        <w:r>
          <w:rPr>
            <w:noProof/>
            <w:webHidden/>
          </w:rPr>
          <w:t>ii</w:t>
        </w:r>
        <w:r>
          <w:rPr>
            <w:noProof/>
            <w:webHidden/>
          </w:rPr>
          <w:fldChar w:fldCharType="end"/>
        </w:r>
      </w:hyperlink>
    </w:p>
    <w:p w14:paraId="525CA7A1" w14:textId="77777777" w:rsidR="00EA1B92" w:rsidRPr="003D58CD" w:rsidRDefault="00EA1B92" w:rsidP="00EA1B92">
      <w:pPr>
        <w:pStyle w:val="TOC2"/>
        <w:rPr>
          <w:rFonts w:ascii="Calibri" w:hAnsi="Calibri"/>
          <w:b w:val="0"/>
          <w:bCs w:val="0"/>
          <w:smallCaps w:val="0"/>
          <w:noProof/>
          <w:sz w:val="22"/>
          <w:szCs w:val="22"/>
        </w:rPr>
      </w:pPr>
      <w:hyperlink w:anchor="_Toc22915469" w:history="1">
        <w:r w:rsidRPr="004E4475">
          <w:rPr>
            <w:rStyle w:val="Hyperlink"/>
            <w:noProof/>
          </w:rPr>
          <w:t>Change Summary</w:t>
        </w:r>
        <w:r>
          <w:rPr>
            <w:noProof/>
            <w:webHidden/>
          </w:rPr>
          <w:tab/>
        </w:r>
        <w:r>
          <w:rPr>
            <w:noProof/>
            <w:webHidden/>
          </w:rPr>
          <w:fldChar w:fldCharType="begin"/>
        </w:r>
        <w:r>
          <w:rPr>
            <w:noProof/>
            <w:webHidden/>
          </w:rPr>
          <w:instrText xml:space="preserve"> PAGEREF _Toc22915469 \h </w:instrText>
        </w:r>
        <w:r>
          <w:rPr>
            <w:noProof/>
            <w:webHidden/>
          </w:rPr>
        </w:r>
        <w:r>
          <w:rPr>
            <w:noProof/>
            <w:webHidden/>
          </w:rPr>
          <w:fldChar w:fldCharType="separate"/>
        </w:r>
        <w:r>
          <w:rPr>
            <w:noProof/>
            <w:webHidden/>
          </w:rPr>
          <w:t>ii</w:t>
        </w:r>
        <w:r>
          <w:rPr>
            <w:noProof/>
            <w:webHidden/>
          </w:rPr>
          <w:fldChar w:fldCharType="end"/>
        </w:r>
      </w:hyperlink>
    </w:p>
    <w:p w14:paraId="4797B4FD" w14:textId="77777777" w:rsidR="00EA1B92" w:rsidRPr="003D58CD" w:rsidRDefault="00EA1B92" w:rsidP="00EA1B92">
      <w:pPr>
        <w:pStyle w:val="TOC1"/>
        <w:tabs>
          <w:tab w:val="left" w:pos="400"/>
        </w:tabs>
        <w:rPr>
          <w:rFonts w:ascii="Calibri" w:hAnsi="Calibri"/>
          <w:b w:val="0"/>
          <w:caps w:val="0"/>
          <w:noProof/>
          <w:sz w:val="22"/>
          <w:szCs w:val="22"/>
        </w:rPr>
      </w:pPr>
      <w:hyperlink w:anchor="_Toc22915470" w:history="1">
        <w:r w:rsidRPr="004E4475">
          <w:rPr>
            <w:rStyle w:val="Hyperlink"/>
            <w:noProof/>
          </w:rPr>
          <w:t>1.</w:t>
        </w:r>
        <w:r w:rsidRPr="003D58CD">
          <w:rPr>
            <w:rFonts w:ascii="Calibri" w:hAnsi="Calibri"/>
            <w:b w:val="0"/>
            <w:caps w:val="0"/>
            <w:noProof/>
            <w:sz w:val="22"/>
            <w:szCs w:val="22"/>
          </w:rPr>
          <w:tab/>
        </w:r>
        <w:r w:rsidRPr="004E4475">
          <w:rPr>
            <w:rStyle w:val="Hyperlink"/>
            <w:noProof/>
          </w:rPr>
          <w:t>Introduction</w:t>
        </w:r>
        <w:r>
          <w:rPr>
            <w:noProof/>
            <w:webHidden/>
          </w:rPr>
          <w:tab/>
        </w:r>
        <w:r>
          <w:rPr>
            <w:noProof/>
            <w:webHidden/>
          </w:rPr>
          <w:fldChar w:fldCharType="begin"/>
        </w:r>
        <w:r>
          <w:rPr>
            <w:noProof/>
            <w:webHidden/>
          </w:rPr>
          <w:instrText xml:space="preserve"> PAGEREF _Toc22915470 \h </w:instrText>
        </w:r>
        <w:r>
          <w:rPr>
            <w:noProof/>
            <w:webHidden/>
          </w:rPr>
        </w:r>
        <w:r>
          <w:rPr>
            <w:noProof/>
            <w:webHidden/>
          </w:rPr>
          <w:fldChar w:fldCharType="separate"/>
        </w:r>
        <w:r>
          <w:rPr>
            <w:noProof/>
            <w:webHidden/>
          </w:rPr>
          <w:t>1</w:t>
        </w:r>
        <w:r>
          <w:rPr>
            <w:noProof/>
            <w:webHidden/>
          </w:rPr>
          <w:fldChar w:fldCharType="end"/>
        </w:r>
      </w:hyperlink>
    </w:p>
    <w:p w14:paraId="22071E29" w14:textId="77777777" w:rsidR="00EA1B92" w:rsidRPr="003D58CD" w:rsidRDefault="00EA1B92" w:rsidP="00EA1B92">
      <w:pPr>
        <w:pStyle w:val="TOC2"/>
        <w:tabs>
          <w:tab w:val="left" w:pos="1200"/>
        </w:tabs>
        <w:rPr>
          <w:rFonts w:ascii="Calibri" w:hAnsi="Calibri"/>
          <w:b w:val="0"/>
          <w:bCs w:val="0"/>
          <w:smallCaps w:val="0"/>
          <w:noProof/>
          <w:sz w:val="22"/>
          <w:szCs w:val="22"/>
        </w:rPr>
      </w:pPr>
      <w:hyperlink w:anchor="_Toc22915471" w:history="1">
        <w:r w:rsidRPr="004E4475">
          <w:rPr>
            <w:rStyle w:val="Hyperlink"/>
            <w:noProof/>
          </w:rPr>
          <w:t>1.1.</w:t>
        </w:r>
        <w:r w:rsidRPr="003D58CD">
          <w:rPr>
            <w:rFonts w:ascii="Calibri" w:hAnsi="Calibri"/>
            <w:b w:val="0"/>
            <w:bCs w:val="0"/>
            <w:smallCaps w:val="0"/>
            <w:noProof/>
            <w:sz w:val="22"/>
            <w:szCs w:val="22"/>
          </w:rPr>
          <w:tab/>
        </w:r>
        <w:r w:rsidRPr="004E4475">
          <w:rPr>
            <w:rStyle w:val="Hyperlink"/>
            <w:noProof/>
          </w:rPr>
          <w:t>Purpose</w:t>
        </w:r>
        <w:r>
          <w:rPr>
            <w:noProof/>
            <w:webHidden/>
          </w:rPr>
          <w:tab/>
        </w:r>
        <w:r>
          <w:rPr>
            <w:noProof/>
            <w:webHidden/>
          </w:rPr>
          <w:fldChar w:fldCharType="begin"/>
        </w:r>
        <w:r>
          <w:rPr>
            <w:noProof/>
            <w:webHidden/>
          </w:rPr>
          <w:instrText xml:space="preserve"> PAGEREF _Toc22915471 \h </w:instrText>
        </w:r>
        <w:r>
          <w:rPr>
            <w:noProof/>
            <w:webHidden/>
          </w:rPr>
        </w:r>
        <w:r>
          <w:rPr>
            <w:noProof/>
            <w:webHidden/>
          </w:rPr>
          <w:fldChar w:fldCharType="separate"/>
        </w:r>
        <w:r>
          <w:rPr>
            <w:noProof/>
            <w:webHidden/>
          </w:rPr>
          <w:t>1</w:t>
        </w:r>
        <w:r>
          <w:rPr>
            <w:noProof/>
            <w:webHidden/>
          </w:rPr>
          <w:fldChar w:fldCharType="end"/>
        </w:r>
      </w:hyperlink>
    </w:p>
    <w:p w14:paraId="061CD2FB" w14:textId="77777777" w:rsidR="00EA1B92" w:rsidRPr="003D58CD" w:rsidRDefault="00EA1B92" w:rsidP="00EA1B92">
      <w:pPr>
        <w:pStyle w:val="TOC2"/>
        <w:tabs>
          <w:tab w:val="left" w:pos="1200"/>
        </w:tabs>
        <w:rPr>
          <w:rFonts w:ascii="Calibri" w:hAnsi="Calibri"/>
          <w:b w:val="0"/>
          <w:bCs w:val="0"/>
          <w:smallCaps w:val="0"/>
          <w:noProof/>
          <w:sz w:val="22"/>
          <w:szCs w:val="22"/>
        </w:rPr>
      </w:pPr>
      <w:hyperlink w:anchor="_Toc22915472" w:history="1">
        <w:r w:rsidRPr="004E4475">
          <w:rPr>
            <w:rStyle w:val="Hyperlink"/>
            <w:noProof/>
          </w:rPr>
          <w:t>1.2.</w:t>
        </w:r>
        <w:r w:rsidRPr="003D58CD">
          <w:rPr>
            <w:rFonts w:ascii="Calibri" w:hAnsi="Calibri"/>
            <w:b w:val="0"/>
            <w:bCs w:val="0"/>
            <w:smallCaps w:val="0"/>
            <w:noProof/>
            <w:sz w:val="22"/>
            <w:szCs w:val="22"/>
          </w:rPr>
          <w:tab/>
        </w:r>
        <w:r w:rsidRPr="004E4475">
          <w:rPr>
            <w:rStyle w:val="Hyperlink"/>
            <w:noProof/>
          </w:rPr>
          <w:t>Scope</w:t>
        </w:r>
        <w:r>
          <w:rPr>
            <w:noProof/>
            <w:webHidden/>
          </w:rPr>
          <w:tab/>
        </w:r>
        <w:r>
          <w:rPr>
            <w:noProof/>
            <w:webHidden/>
          </w:rPr>
          <w:fldChar w:fldCharType="begin"/>
        </w:r>
        <w:r>
          <w:rPr>
            <w:noProof/>
            <w:webHidden/>
          </w:rPr>
          <w:instrText xml:space="preserve"> PAGEREF _Toc22915472 \h </w:instrText>
        </w:r>
        <w:r>
          <w:rPr>
            <w:noProof/>
            <w:webHidden/>
          </w:rPr>
        </w:r>
        <w:r>
          <w:rPr>
            <w:noProof/>
            <w:webHidden/>
          </w:rPr>
          <w:fldChar w:fldCharType="separate"/>
        </w:r>
        <w:r>
          <w:rPr>
            <w:noProof/>
            <w:webHidden/>
          </w:rPr>
          <w:t>1</w:t>
        </w:r>
        <w:r>
          <w:rPr>
            <w:noProof/>
            <w:webHidden/>
          </w:rPr>
          <w:fldChar w:fldCharType="end"/>
        </w:r>
      </w:hyperlink>
    </w:p>
    <w:p w14:paraId="1AD6909F" w14:textId="77777777" w:rsidR="00EA1B92" w:rsidRPr="003D58CD" w:rsidRDefault="00EA1B92" w:rsidP="00EA1B92">
      <w:pPr>
        <w:pStyle w:val="TOC2"/>
        <w:tabs>
          <w:tab w:val="left" w:pos="1200"/>
        </w:tabs>
        <w:rPr>
          <w:rFonts w:ascii="Calibri" w:hAnsi="Calibri"/>
          <w:b w:val="0"/>
          <w:bCs w:val="0"/>
          <w:smallCaps w:val="0"/>
          <w:noProof/>
          <w:sz w:val="22"/>
          <w:szCs w:val="22"/>
        </w:rPr>
      </w:pPr>
      <w:hyperlink w:anchor="_Toc22915473" w:history="1">
        <w:r w:rsidRPr="004E4475">
          <w:rPr>
            <w:rStyle w:val="Hyperlink"/>
            <w:noProof/>
          </w:rPr>
          <w:t>1.3.</w:t>
        </w:r>
        <w:r w:rsidRPr="003D58CD">
          <w:rPr>
            <w:rFonts w:ascii="Calibri" w:hAnsi="Calibri"/>
            <w:b w:val="0"/>
            <w:bCs w:val="0"/>
            <w:smallCaps w:val="0"/>
            <w:noProof/>
            <w:sz w:val="22"/>
            <w:szCs w:val="22"/>
          </w:rPr>
          <w:tab/>
        </w:r>
        <w:r w:rsidRPr="004E4475">
          <w:rPr>
            <w:rStyle w:val="Hyperlink"/>
            <w:noProof/>
          </w:rPr>
          <w:t>System Overview</w:t>
        </w:r>
        <w:r>
          <w:rPr>
            <w:noProof/>
            <w:webHidden/>
          </w:rPr>
          <w:tab/>
        </w:r>
        <w:r>
          <w:rPr>
            <w:noProof/>
            <w:webHidden/>
          </w:rPr>
          <w:fldChar w:fldCharType="begin"/>
        </w:r>
        <w:r>
          <w:rPr>
            <w:noProof/>
            <w:webHidden/>
          </w:rPr>
          <w:instrText xml:space="preserve"> PAGEREF _Toc22915473 \h </w:instrText>
        </w:r>
        <w:r>
          <w:rPr>
            <w:noProof/>
            <w:webHidden/>
          </w:rPr>
        </w:r>
        <w:r>
          <w:rPr>
            <w:noProof/>
            <w:webHidden/>
          </w:rPr>
          <w:fldChar w:fldCharType="separate"/>
        </w:r>
        <w:r>
          <w:rPr>
            <w:noProof/>
            <w:webHidden/>
          </w:rPr>
          <w:t>1</w:t>
        </w:r>
        <w:r>
          <w:rPr>
            <w:noProof/>
            <w:webHidden/>
          </w:rPr>
          <w:fldChar w:fldCharType="end"/>
        </w:r>
      </w:hyperlink>
    </w:p>
    <w:p w14:paraId="3476E866" w14:textId="77777777" w:rsidR="00EA1B92" w:rsidRPr="003D58CD" w:rsidRDefault="00EA1B92" w:rsidP="00EA1B92">
      <w:pPr>
        <w:pStyle w:val="TOC2"/>
        <w:tabs>
          <w:tab w:val="left" w:pos="1200"/>
        </w:tabs>
        <w:rPr>
          <w:rFonts w:ascii="Calibri" w:hAnsi="Calibri"/>
          <w:b w:val="0"/>
          <w:bCs w:val="0"/>
          <w:smallCaps w:val="0"/>
          <w:noProof/>
          <w:sz w:val="22"/>
          <w:szCs w:val="22"/>
        </w:rPr>
      </w:pPr>
      <w:hyperlink w:anchor="_Toc22915474" w:history="1">
        <w:r w:rsidRPr="004E4475">
          <w:rPr>
            <w:rStyle w:val="Hyperlink"/>
            <w:noProof/>
          </w:rPr>
          <w:t>1.4.</w:t>
        </w:r>
        <w:r w:rsidRPr="003D58CD">
          <w:rPr>
            <w:rFonts w:ascii="Calibri" w:hAnsi="Calibri"/>
            <w:b w:val="0"/>
            <w:bCs w:val="0"/>
            <w:smallCaps w:val="0"/>
            <w:noProof/>
            <w:sz w:val="22"/>
            <w:szCs w:val="22"/>
          </w:rPr>
          <w:tab/>
        </w:r>
        <w:r w:rsidRPr="004E4475">
          <w:rPr>
            <w:rStyle w:val="Hyperlink"/>
            <w:noProof/>
          </w:rPr>
          <w:t>Suspension and Exit Criteria</w:t>
        </w:r>
        <w:r>
          <w:rPr>
            <w:noProof/>
            <w:webHidden/>
          </w:rPr>
          <w:tab/>
        </w:r>
      </w:hyperlink>
      <w:r>
        <w:rPr>
          <w:noProof/>
        </w:rPr>
        <w:t>2</w:t>
      </w:r>
    </w:p>
    <w:p w14:paraId="50BE5337" w14:textId="77777777" w:rsidR="00EA1B92" w:rsidRPr="003D58CD" w:rsidRDefault="00EA1B92" w:rsidP="00EA1B92">
      <w:pPr>
        <w:pStyle w:val="TOC2"/>
        <w:tabs>
          <w:tab w:val="left" w:pos="1200"/>
        </w:tabs>
        <w:rPr>
          <w:rFonts w:ascii="Calibri" w:hAnsi="Calibri"/>
          <w:b w:val="0"/>
          <w:bCs w:val="0"/>
          <w:smallCaps w:val="0"/>
          <w:noProof/>
          <w:sz w:val="22"/>
          <w:szCs w:val="22"/>
        </w:rPr>
      </w:pPr>
      <w:hyperlink w:anchor="_Toc22915475" w:history="1">
        <w:r w:rsidRPr="004E4475">
          <w:rPr>
            <w:rStyle w:val="Hyperlink"/>
            <w:noProof/>
          </w:rPr>
          <w:t>1.5.</w:t>
        </w:r>
        <w:r w:rsidRPr="003D58CD">
          <w:rPr>
            <w:rFonts w:ascii="Calibri" w:hAnsi="Calibri"/>
            <w:b w:val="0"/>
            <w:bCs w:val="0"/>
            <w:smallCaps w:val="0"/>
            <w:noProof/>
            <w:sz w:val="22"/>
            <w:szCs w:val="22"/>
          </w:rPr>
          <w:tab/>
        </w:r>
        <w:r w:rsidRPr="004E4475">
          <w:rPr>
            <w:rStyle w:val="Hyperlink"/>
            <w:noProof/>
          </w:rPr>
          <w:t>Document Overview</w:t>
        </w:r>
        <w:r>
          <w:rPr>
            <w:noProof/>
            <w:webHidden/>
          </w:rPr>
          <w:tab/>
        </w:r>
      </w:hyperlink>
      <w:r>
        <w:rPr>
          <w:noProof/>
        </w:rPr>
        <w:t>2</w:t>
      </w:r>
    </w:p>
    <w:p w14:paraId="308B4DBB" w14:textId="77777777" w:rsidR="00EA1B92" w:rsidRPr="003D58CD" w:rsidRDefault="00EA1B92" w:rsidP="00EA1B92">
      <w:pPr>
        <w:pStyle w:val="TOC2"/>
        <w:tabs>
          <w:tab w:val="left" w:pos="1200"/>
        </w:tabs>
        <w:rPr>
          <w:rFonts w:ascii="Calibri" w:hAnsi="Calibri"/>
          <w:b w:val="0"/>
          <w:bCs w:val="0"/>
          <w:smallCaps w:val="0"/>
          <w:noProof/>
          <w:sz w:val="22"/>
          <w:szCs w:val="22"/>
        </w:rPr>
      </w:pPr>
      <w:hyperlink w:anchor="_Toc22915476" w:history="1">
        <w:r w:rsidRPr="004E4475">
          <w:rPr>
            <w:rStyle w:val="Hyperlink"/>
            <w:noProof/>
          </w:rPr>
          <w:t>1.6.</w:t>
        </w:r>
        <w:r w:rsidRPr="003D58CD">
          <w:rPr>
            <w:rFonts w:ascii="Calibri" w:hAnsi="Calibri"/>
            <w:b w:val="0"/>
            <w:bCs w:val="0"/>
            <w:smallCaps w:val="0"/>
            <w:noProof/>
            <w:sz w:val="22"/>
            <w:szCs w:val="22"/>
          </w:rPr>
          <w:tab/>
        </w:r>
        <w:r w:rsidRPr="004E4475">
          <w:rPr>
            <w:rStyle w:val="Hyperlink"/>
            <w:noProof/>
          </w:rPr>
          <w:t>References</w:t>
        </w:r>
        <w:r>
          <w:rPr>
            <w:noProof/>
            <w:webHidden/>
          </w:rPr>
          <w:tab/>
          <w:t>2</w:t>
        </w:r>
      </w:hyperlink>
    </w:p>
    <w:p w14:paraId="6B31D639" w14:textId="77777777" w:rsidR="00EA1B92" w:rsidRPr="003D58CD" w:rsidRDefault="00EA1B92" w:rsidP="00EA1B92">
      <w:pPr>
        <w:pStyle w:val="TOC1"/>
        <w:tabs>
          <w:tab w:val="left" w:pos="400"/>
        </w:tabs>
        <w:rPr>
          <w:rFonts w:ascii="Calibri" w:hAnsi="Calibri"/>
          <w:b w:val="0"/>
          <w:caps w:val="0"/>
          <w:noProof/>
          <w:sz w:val="22"/>
          <w:szCs w:val="22"/>
        </w:rPr>
      </w:pPr>
      <w:hyperlink w:anchor="_Toc22915477" w:history="1">
        <w:r w:rsidRPr="004E4475">
          <w:rPr>
            <w:rStyle w:val="Hyperlink"/>
            <w:noProof/>
          </w:rPr>
          <w:t>2.</w:t>
        </w:r>
        <w:r w:rsidRPr="003D58CD">
          <w:rPr>
            <w:rFonts w:ascii="Calibri" w:hAnsi="Calibri"/>
            <w:b w:val="0"/>
            <w:caps w:val="0"/>
            <w:noProof/>
            <w:sz w:val="22"/>
            <w:szCs w:val="22"/>
          </w:rPr>
          <w:tab/>
        </w:r>
        <w:r w:rsidRPr="004E4475">
          <w:rPr>
            <w:rStyle w:val="Hyperlink"/>
            <w:noProof/>
          </w:rPr>
          <w:t>Test Items and Features</w:t>
        </w:r>
        <w:r>
          <w:rPr>
            <w:noProof/>
            <w:webHidden/>
          </w:rPr>
          <w:tab/>
          <w:t>3</w:t>
        </w:r>
      </w:hyperlink>
    </w:p>
    <w:p w14:paraId="71F439FF" w14:textId="77777777" w:rsidR="00EA1B92" w:rsidRPr="003D58CD" w:rsidRDefault="00EA1B92" w:rsidP="00EA1B92">
      <w:pPr>
        <w:pStyle w:val="TOC1"/>
        <w:tabs>
          <w:tab w:val="left" w:pos="400"/>
        </w:tabs>
        <w:rPr>
          <w:rFonts w:ascii="Calibri" w:hAnsi="Calibri"/>
          <w:b w:val="0"/>
          <w:caps w:val="0"/>
          <w:noProof/>
          <w:sz w:val="22"/>
          <w:szCs w:val="22"/>
        </w:rPr>
      </w:pPr>
      <w:hyperlink w:anchor="_Toc22915478" w:history="1">
        <w:r w:rsidRPr="004E4475">
          <w:rPr>
            <w:rStyle w:val="Hyperlink"/>
            <w:noProof/>
          </w:rPr>
          <w:t>3.</w:t>
        </w:r>
        <w:r w:rsidRPr="003D58CD">
          <w:rPr>
            <w:rFonts w:ascii="Calibri" w:hAnsi="Calibri"/>
            <w:b w:val="0"/>
            <w:caps w:val="0"/>
            <w:noProof/>
            <w:sz w:val="22"/>
            <w:szCs w:val="22"/>
          </w:rPr>
          <w:tab/>
        </w:r>
        <w:r w:rsidRPr="004E4475">
          <w:rPr>
            <w:rStyle w:val="Hyperlink"/>
            <w:noProof/>
          </w:rPr>
          <w:t>Testing Approach</w:t>
        </w:r>
        <w:r>
          <w:rPr>
            <w:noProof/>
            <w:webHidden/>
          </w:rPr>
          <w:tab/>
          <w:t>4</w:t>
        </w:r>
      </w:hyperlink>
    </w:p>
    <w:p w14:paraId="4161DE0D" w14:textId="77777777" w:rsidR="00EA1B92" w:rsidRPr="003963B0" w:rsidRDefault="00EA1B92" w:rsidP="00EA1B92">
      <w:pPr>
        <w:pStyle w:val="TOC1"/>
        <w:tabs>
          <w:tab w:val="left" w:pos="400"/>
        </w:tabs>
        <w:rPr>
          <w:rFonts w:ascii="Calibri" w:hAnsi="Calibri"/>
          <w:b w:val="0"/>
          <w:caps w:val="0"/>
          <w:noProof/>
          <w:sz w:val="22"/>
          <w:szCs w:val="22"/>
        </w:rPr>
      </w:pPr>
      <w:hyperlink w:anchor="_Toc22915479" w:history="1">
        <w:r w:rsidRPr="004E4475">
          <w:rPr>
            <w:rStyle w:val="Hyperlink"/>
            <w:noProof/>
          </w:rPr>
          <w:t>4.</w:t>
        </w:r>
        <w:r w:rsidRPr="003D58CD">
          <w:rPr>
            <w:rFonts w:ascii="Calibri" w:hAnsi="Calibri"/>
            <w:b w:val="0"/>
            <w:caps w:val="0"/>
            <w:noProof/>
            <w:sz w:val="22"/>
            <w:szCs w:val="22"/>
          </w:rPr>
          <w:tab/>
        </w:r>
        <w:r w:rsidRPr="004E4475">
          <w:rPr>
            <w:rStyle w:val="Hyperlink"/>
            <w:noProof/>
          </w:rPr>
          <w:t xml:space="preserve">Test </w:t>
        </w:r>
        <w:r w:rsidRPr="64468F90">
          <w:rPr>
            <w:bCs/>
          </w:rPr>
          <w:t>System Configuration</w:t>
        </w:r>
        <w:r>
          <w:rPr>
            <w:noProof/>
            <w:webHidden/>
          </w:rPr>
          <w:tab/>
          <w:t>6</w:t>
        </w:r>
      </w:hyperlink>
    </w:p>
    <w:p w14:paraId="629080A5" w14:textId="77777777" w:rsidR="00EA1B92" w:rsidRDefault="00EA1B92" w:rsidP="00EA1B92">
      <w:pPr>
        <w:pStyle w:val="TOC2"/>
        <w:tabs>
          <w:tab w:val="left" w:pos="1200"/>
        </w:tabs>
        <w:rPr>
          <w:noProof/>
        </w:rPr>
      </w:pPr>
      <w:hyperlink w:anchor="_Toc22915480" w:history="1">
        <w:r w:rsidRPr="004E4475">
          <w:rPr>
            <w:rStyle w:val="Hyperlink"/>
            <w:noProof/>
          </w:rPr>
          <w:t>4.1.</w:t>
        </w:r>
        <w:r w:rsidRPr="003D58CD">
          <w:rPr>
            <w:rFonts w:ascii="Calibri" w:hAnsi="Calibri"/>
            <w:b w:val="0"/>
            <w:bCs w:val="0"/>
            <w:smallCaps w:val="0"/>
            <w:noProof/>
            <w:sz w:val="22"/>
            <w:szCs w:val="22"/>
          </w:rPr>
          <w:tab/>
        </w:r>
        <w:r w:rsidRPr="004E4475">
          <w:rPr>
            <w:rStyle w:val="Hyperlink"/>
            <w:noProof/>
          </w:rPr>
          <w:t xml:space="preserve">Test </w:t>
        </w:r>
        <w:r w:rsidRPr="00EB0183">
          <w:rPr>
            <w:rStyle w:val="Hyperlink"/>
            <w:noProof/>
          </w:rPr>
          <w:t>Create Event Configuration</w:t>
        </w:r>
        <w:r>
          <w:rPr>
            <w:noProof/>
            <w:webHidden/>
          </w:rPr>
          <w:tab/>
          <w:t>6</w:t>
        </w:r>
      </w:hyperlink>
    </w:p>
    <w:p w14:paraId="5CA437AB" w14:textId="77777777" w:rsidR="00EA1B92" w:rsidRDefault="00EA1B92" w:rsidP="00EA1B92">
      <w:pPr>
        <w:pStyle w:val="TOC2"/>
        <w:tabs>
          <w:tab w:val="left" w:pos="1200"/>
        </w:tabs>
        <w:rPr>
          <w:noProof/>
        </w:rPr>
      </w:pPr>
      <w:hyperlink w:anchor="_Toc22915480" w:history="1">
        <w:r w:rsidRPr="004E4475">
          <w:rPr>
            <w:rStyle w:val="Hyperlink"/>
            <w:noProof/>
          </w:rPr>
          <w:t>4.</w:t>
        </w:r>
        <w:r>
          <w:rPr>
            <w:rStyle w:val="Hyperlink"/>
            <w:noProof/>
          </w:rPr>
          <w:t>2</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sidRPr="00EB0183">
          <w:rPr>
            <w:rStyle w:val="Hyperlink"/>
            <w:noProof/>
          </w:rPr>
          <w:t>Create Team Configuration</w:t>
        </w:r>
        <w:r>
          <w:rPr>
            <w:noProof/>
            <w:webHidden/>
          </w:rPr>
          <w:tab/>
          <w:t>8</w:t>
        </w:r>
      </w:hyperlink>
    </w:p>
    <w:p w14:paraId="22F89362" w14:textId="77777777" w:rsidR="00EA1B92" w:rsidRPr="00EB0183" w:rsidRDefault="00EA1B92" w:rsidP="00EA1B92">
      <w:pPr>
        <w:pStyle w:val="TOC2"/>
        <w:tabs>
          <w:tab w:val="left" w:pos="1200"/>
        </w:tabs>
        <w:rPr>
          <w:noProof/>
        </w:rPr>
      </w:pPr>
      <w:hyperlink w:anchor="_Toc22915480" w:history="1">
        <w:r w:rsidRPr="004E4475">
          <w:rPr>
            <w:rStyle w:val="Hyperlink"/>
            <w:noProof/>
          </w:rPr>
          <w:t>4.</w:t>
        </w:r>
        <w:r>
          <w:rPr>
            <w:rStyle w:val="Hyperlink"/>
            <w:noProof/>
          </w:rPr>
          <w:t>3</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sidRPr="00EB0183">
          <w:rPr>
            <w:rStyle w:val="Hyperlink"/>
            <w:noProof/>
          </w:rPr>
          <w:t>Select Directory Configuration</w:t>
        </w:r>
        <w:r>
          <w:rPr>
            <w:noProof/>
            <w:webHidden/>
          </w:rPr>
          <w:tab/>
          <w:t>10</w:t>
        </w:r>
      </w:hyperlink>
    </w:p>
    <w:p w14:paraId="353ADE89" w14:textId="77777777" w:rsidR="00EA1B92" w:rsidRPr="003963B0" w:rsidRDefault="00EA1B92" w:rsidP="00EA1B92">
      <w:pPr>
        <w:pStyle w:val="TOC1"/>
        <w:tabs>
          <w:tab w:val="left" w:pos="400"/>
        </w:tabs>
        <w:rPr>
          <w:rFonts w:ascii="Calibri" w:hAnsi="Calibri"/>
          <w:b w:val="0"/>
          <w:caps w:val="0"/>
          <w:noProof/>
          <w:sz w:val="22"/>
          <w:szCs w:val="22"/>
        </w:rPr>
      </w:pPr>
      <w:hyperlink w:anchor="_Toc22915479" w:history="1">
        <w:r>
          <w:rPr>
            <w:rStyle w:val="Hyperlink"/>
            <w:noProof/>
          </w:rPr>
          <w:t>5</w:t>
        </w:r>
        <w:r w:rsidRPr="004E4475">
          <w:rPr>
            <w:rStyle w:val="Hyperlink"/>
            <w:noProof/>
          </w:rPr>
          <w:t>.</w:t>
        </w:r>
        <w:r w:rsidRPr="003D58CD">
          <w:rPr>
            <w:rFonts w:ascii="Calibri" w:hAnsi="Calibri"/>
            <w:b w:val="0"/>
            <w:caps w:val="0"/>
            <w:noProof/>
            <w:sz w:val="22"/>
            <w:szCs w:val="22"/>
          </w:rPr>
          <w:tab/>
        </w:r>
        <w:r w:rsidRPr="004E4475">
          <w:rPr>
            <w:rStyle w:val="Hyperlink"/>
            <w:noProof/>
          </w:rPr>
          <w:t>Test</w:t>
        </w:r>
        <w:r>
          <w:rPr>
            <w:rStyle w:val="Hyperlink"/>
            <w:noProof/>
          </w:rPr>
          <w:t xml:space="preserve"> Log file</w:t>
        </w:r>
        <w:r w:rsidRPr="64468F90">
          <w:rPr>
            <w:bCs/>
          </w:rPr>
          <w:t xml:space="preserve"> Configuration</w:t>
        </w:r>
        <w:r>
          <w:rPr>
            <w:noProof/>
            <w:webHidden/>
          </w:rPr>
          <w:tab/>
          <w:t>13</w:t>
        </w:r>
      </w:hyperlink>
    </w:p>
    <w:p w14:paraId="2E77EFA2" w14:textId="77777777" w:rsidR="00EA1B92" w:rsidRDefault="00EA1B92" w:rsidP="00EA1B92">
      <w:pPr>
        <w:pStyle w:val="TOC2"/>
        <w:tabs>
          <w:tab w:val="left" w:pos="1200"/>
        </w:tabs>
        <w:rPr>
          <w:noProof/>
        </w:rPr>
      </w:pPr>
      <w:hyperlink w:anchor="_Toc22915480" w:history="1">
        <w:r>
          <w:rPr>
            <w:rStyle w:val="Hyperlink"/>
            <w:noProof/>
          </w:rPr>
          <w:t>5</w:t>
        </w:r>
        <w:r w:rsidRPr="004E4475">
          <w:rPr>
            <w:rStyle w:val="Hyperlink"/>
            <w:noProof/>
          </w:rPr>
          <w:t>.1.</w:t>
        </w:r>
        <w:r w:rsidRPr="003D58CD">
          <w:rPr>
            <w:rFonts w:ascii="Calibri" w:hAnsi="Calibri"/>
            <w:b w:val="0"/>
            <w:bCs w:val="0"/>
            <w:smallCaps w:val="0"/>
            <w:noProof/>
            <w:sz w:val="22"/>
            <w:szCs w:val="22"/>
          </w:rPr>
          <w:tab/>
        </w:r>
        <w:r w:rsidRPr="004E4475">
          <w:rPr>
            <w:rStyle w:val="Hyperlink"/>
            <w:noProof/>
          </w:rPr>
          <w:t xml:space="preserve">Test </w:t>
        </w:r>
        <w:r w:rsidRPr="7664AE1A">
          <w:t>Sort Log Files</w:t>
        </w:r>
        <w:r>
          <w:rPr>
            <w:noProof/>
            <w:webHidden/>
          </w:rPr>
          <w:tab/>
          <w:t>13</w:t>
        </w:r>
      </w:hyperlink>
    </w:p>
    <w:p w14:paraId="4A30E6BA" w14:textId="77777777" w:rsidR="00EA1B92" w:rsidRDefault="00EA1B92" w:rsidP="00EA1B92">
      <w:pPr>
        <w:pStyle w:val="TOC2"/>
        <w:tabs>
          <w:tab w:val="left" w:pos="1200"/>
        </w:tabs>
        <w:rPr>
          <w:noProof/>
        </w:rPr>
      </w:pPr>
      <w:hyperlink w:anchor="_Toc22915480" w:history="1">
        <w:r>
          <w:rPr>
            <w:rStyle w:val="Hyperlink"/>
            <w:noProof/>
          </w:rPr>
          <w:t>5</w:t>
        </w:r>
        <w:r w:rsidRPr="004E4475">
          <w:rPr>
            <w:rStyle w:val="Hyperlink"/>
            <w:noProof/>
          </w:rPr>
          <w:t>.</w:t>
        </w:r>
        <w:r>
          <w:rPr>
            <w:rStyle w:val="Hyperlink"/>
            <w:noProof/>
          </w:rPr>
          <w:t>2</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sidRPr="7664AE1A">
          <w:t>View Enforcement Action Report</w:t>
        </w:r>
        <w:r>
          <w:rPr>
            <w:noProof/>
            <w:webHidden/>
          </w:rPr>
          <w:tab/>
          <w:t>14</w:t>
        </w:r>
      </w:hyperlink>
    </w:p>
    <w:p w14:paraId="51105558" w14:textId="77777777" w:rsidR="00EA1B92" w:rsidRPr="003963B0" w:rsidRDefault="00EA1B92" w:rsidP="00EA1B92">
      <w:pPr>
        <w:pStyle w:val="TOC1"/>
        <w:tabs>
          <w:tab w:val="left" w:pos="400"/>
        </w:tabs>
        <w:rPr>
          <w:rFonts w:ascii="Calibri" w:hAnsi="Calibri"/>
          <w:b w:val="0"/>
          <w:caps w:val="0"/>
          <w:noProof/>
          <w:sz w:val="22"/>
          <w:szCs w:val="22"/>
        </w:rPr>
      </w:pPr>
      <w:hyperlink w:anchor="_Toc22915479" w:history="1">
        <w:r>
          <w:rPr>
            <w:rStyle w:val="Hyperlink"/>
            <w:noProof/>
          </w:rPr>
          <w:t>6</w:t>
        </w:r>
        <w:r w:rsidRPr="004E4475">
          <w:rPr>
            <w:rStyle w:val="Hyperlink"/>
            <w:noProof/>
          </w:rPr>
          <w:t>.</w:t>
        </w:r>
        <w:r w:rsidRPr="003D58CD">
          <w:rPr>
            <w:rFonts w:ascii="Calibri" w:hAnsi="Calibri"/>
            <w:b w:val="0"/>
            <w:caps w:val="0"/>
            <w:noProof/>
            <w:sz w:val="22"/>
            <w:szCs w:val="22"/>
          </w:rPr>
          <w:tab/>
        </w:r>
        <w:r w:rsidRPr="004E4475">
          <w:rPr>
            <w:rStyle w:val="Hyperlink"/>
            <w:noProof/>
          </w:rPr>
          <w:t xml:space="preserve">Test </w:t>
        </w:r>
        <w:r>
          <w:rPr>
            <w:bCs/>
          </w:rPr>
          <w:t>log entry</w:t>
        </w:r>
        <w:r w:rsidRPr="64468F90">
          <w:rPr>
            <w:bCs/>
          </w:rPr>
          <w:t xml:space="preserve"> Configuration</w:t>
        </w:r>
        <w:r>
          <w:rPr>
            <w:noProof/>
            <w:webHidden/>
          </w:rPr>
          <w:tab/>
          <w:t>1</w:t>
        </w:r>
      </w:hyperlink>
      <w:r>
        <w:rPr>
          <w:noProof/>
        </w:rPr>
        <w:t>6</w:t>
      </w:r>
    </w:p>
    <w:p w14:paraId="7AA700C2" w14:textId="77777777" w:rsidR="00EA1B92" w:rsidRDefault="00EA1B92" w:rsidP="00EA1B92">
      <w:pPr>
        <w:pStyle w:val="TOC2"/>
        <w:tabs>
          <w:tab w:val="left" w:pos="1200"/>
        </w:tabs>
        <w:rPr>
          <w:noProof/>
        </w:rPr>
      </w:pPr>
      <w:hyperlink w:anchor="_Toc22915480" w:history="1">
        <w:r>
          <w:rPr>
            <w:rStyle w:val="Hyperlink"/>
            <w:noProof/>
          </w:rPr>
          <w:t>6</w:t>
        </w:r>
        <w:r w:rsidRPr="004E4475">
          <w:rPr>
            <w:rStyle w:val="Hyperlink"/>
            <w:noProof/>
          </w:rPr>
          <w:t>.1.</w:t>
        </w:r>
        <w:r w:rsidRPr="003D58CD">
          <w:rPr>
            <w:rFonts w:ascii="Calibri" w:hAnsi="Calibri"/>
            <w:b w:val="0"/>
            <w:bCs w:val="0"/>
            <w:smallCaps w:val="0"/>
            <w:noProof/>
            <w:sz w:val="22"/>
            <w:szCs w:val="22"/>
          </w:rPr>
          <w:tab/>
        </w:r>
        <w:r w:rsidRPr="004E4475">
          <w:rPr>
            <w:rStyle w:val="Hyperlink"/>
            <w:noProof/>
          </w:rPr>
          <w:t xml:space="preserve">Test </w:t>
        </w:r>
        <w:r w:rsidRPr="7664AE1A">
          <w:t>Sort Entries</w:t>
        </w:r>
        <w:r>
          <w:rPr>
            <w:noProof/>
            <w:webHidden/>
          </w:rPr>
          <w:tab/>
          <w:t>16</w:t>
        </w:r>
      </w:hyperlink>
    </w:p>
    <w:p w14:paraId="73D512FA" w14:textId="77777777" w:rsidR="00EA1B92" w:rsidRDefault="00EA1B92" w:rsidP="00EA1B92">
      <w:pPr>
        <w:pStyle w:val="TOC2"/>
        <w:tabs>
          <w:tab w:val="left" w:pos="1200"/>
        </w:tabs>
        <w:rPr>
          <w:noProof/>
        </w:rPr>
      </w:pPr>
      <w:hyperlink w:anchor="_Toc22915480" w:history="1">
        <w:r>
          <w:rPr>
            <w:rStyle w:val="Hyperlink"/>
            <w:noProof/>
          </w:rPr>
          <w:t>6</w:t>
        </w:r>
        <w:r w:rsidRPr="004E4475">
          <w:rPr>
            <w:rStyle w:val="Hyperlink"/>
            <w:noProof/>
          </w:rPr>
          <w:t>.</w:t>
        </w:r>
        <w:r>
          <w:rPr>
            <w:rStyle w:val="Hyperlink"/>
            <w:noProof/>
          </w:rPr>
          <w:t>2</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t>filter</w:t>
        </w:r>
        <w:r w:rsidRPr="7664AE1A">
          <w:t xml:space="preserve"> Entries</w:t>
        </w:r>
        <w:r>
          <w:rPr>
            <w:noProof/>
            <w:webHidden/>
          </w:rPr>
          <w:tab/>
          <w:t>17</w:t>
        </w:r>
      </w:hyperlink>
    </w:p>
    <w:p w14:paraId="5045EE71" w14:textId="77777777" w:rsidR="00EA1B92" w:rsidRDefault="00EA1B92" w:rsidP="00EA1B92">
      <w:pPr>
        <w:pStyle w:val="TOC2"/>
        <w:tabs>
          <w:tab w:val="left" w:pos="1200"/>
        </w:tabs>
        <w:rPr>
          <w:noProof/>
        </w:rPr>
      </w:pPr>
      <w:hyperlink w:anchor="_Toc22915480" w:history="1">
        <w:r>
          <w:rPr>
            <w:rStyle w:val="Hyperlink"/>
            <w:noProof/>
          </w:rPr>
          <w:t>6</w:t>
        </w:r>
        <w:r w:rsidRPr="004E4475">
          <w:rPr>
            <w:rStyle w:val="Hyperlink"/>
            <w:noProof/>
          </w:rPr>
          <w:t>.</w:t>
        </w:r>
        <w:r>
          <w:rPr>
            <w:rStyle w:val="Hyperlink"/>
            <w:noProof/>
          </w:rPr>
          <w:t>3</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t>flag</w:t>
        </w:r>
        <w:r w:rsidRPr="7664AE1A">
          <w:t xml:space="preserve"> Entries</w:t>
        </w:r>
        <w:r>
          <w:rPr>
            <w:noProof/>
            <w:webHidden/>
          </w:rPr>
          <w:tab/>
          <w:t>18</w:t>
        </w:r>
      </w:hyperlink>
    </w:p>
    <w:p w14:paraId="25D93500" w14:textId="77777777" w:rsidR="00EA1B92" w:rsidRPr="003963B0" w:rsidRDefault="00EA1B92" w:rsidP="00EA1B92">
      <w:pPr>
        <w:pStyle w:val="TOC1"/>
        <w:tabs>
          <w:tab w:val="left" w:pos="400"/>
        </w:tabs>
        <w:rPr>
          <w:rFonts w:ascii="Calibri" w:hAnsi="Calibri"/>
          <w:b w:val="0"/>
          <w:caps w:val="0"/>
          <w:noProof/>
          <w:sz w:val="22"/>
          <w:szCs w:val="22"/>
        </w:rPr>
      </w:pPr>
      <w:hyperlink w:anchor="_Toc22915479" w:history="1">
        <w:r>
          <w:rPr>
            <w:rStyle w:val="Hyperlink"/>
            <w:noProof/>
          </w:rPr>
          <w:t>7</w:t>
        </w:r>
        <w:r w:rsidRPr="004E4475">
          <w:rPr>
            <w:rStyle w:val="Hyperlink"/>
            <w:noProof/>
          </w:rPr>
          <w:t>.</w:t>
        </w:r>
        <w:r w:rsidRPr="003D58CD">
          <w:rPr>
            <w:rFonts w:ascii="Calibri" w:hAnsi="Calibri"/>
            <w:b w:val="0"/>
            <w:caps w:val="0"/>
            <w:noProof/>
            <w:sz w:val="22"/>
            <w:szCs w:val="22"/>
          </w:rPr>
          <w:tab/>
        </w:r>
        <w:r w:rsidRPr="004E4475">
          <w:rPr>
            <w:rStyle w:val="Hyperlink"/>
            <w:noProof/>
          </w:rPr>
          <w:t xml:space="preserve">Test </w:t>
        </w:r>
        <w:r>
          <w:rPr>
            <w:bCs/>
          </w:rPr>
          <w:t>graph</w:t>
        </w:r>
        <w:r w:rsidRPr="64468F90">
          <w:rPr>
            <w:bCs/>
          </w:rPr>
          <w:t xml:space="preserve"> Configuration</w:t>
        </w:r>
        <w:r>
          <w:rPr>
            <w:noProof/>
            <w:webHidden/>
          </w:rPr>
          <w:tab/>
          <w:t>21</w:t>
        </w:r>
      </w:hyperlink>
    </w:p>
    <w:p w14:paraId="18D31393" w14:textId="77777777" w:rsidR="00EA1B92" w:rsidRDefault="00EA1B92" w:rsidP="00EA1B92">
      <w:pPr>
        <w:pStyle w:val="TOC2"/>
        <w:tabs>
          <w:tab w:val="left" w:pos="1200"/>
        </w:tabs>
        <w:rPr>
          <w:noProof/>
        </w:rPr>
      </w:pPr>
      <w:hyperlink w:anchor="_Toc22915480" w:history="1">
        <w:r>
          <w:rPr>
            <w:rStyle w:val="Hyperlink"/>
            <w:noProof/>
          </w:rPr>
          <w:t>7</w:t>
        </w:r>
        <w:r w:rsidRPr="004E4475">
          <w:rPr>
            <w:rStyle w:val="Hyperlink"/>
            <w:noProof/>
          </w:rPr>
          <w:t>.1.</w:t>
        </w:r>
        <w:r w:rsidRPr="003D58CD">
          <w:rPr>
            <w:rFonts w:ascii="Calibri" w:hAnsi="Calibri"/>
            <w:b w:val="0"/>
            <w:bCs w:val="0"/>
            <w:smallCaps w:val="0"/>
            <w:noProof/>
            <w:sz w:val="22"/>
            <w:szCs w:val="22"/>
          </w:rPr>
          <w:tab/>
        </w:r>
        <w:r w:rsidRPr="004E4475">
          <w:rPr>
            <w:rStyle w:val="Hyperlink"/>
            <w:noProof/>
          </w:rPr>
          <w:t xml:space="preserve">Test </w:t>
        </w:r>
        <w:r w:rsidRPr="7664AE1A">
          <w:t>Add Node</w:t>
        </w:r>
        <w:r>
          <w:rPr>
            <w:noProof/>
            <w:webHidden/>
          </w:rPr>
          <w:tab/>
          <w:t>21</w:t>
        </w:r>
      </w:hyperlink>
    </w:p>
    <w:p w14:paraId="74A2A852" w14:textId="77777777" w:rsidR="00EA1B92" w:rsidRDefault="00EA1B92" w:rsidP="00EA1B92">
      <w:pPr>
        <w:pStyle w:val="TOC2"/>
        <w:tabs>
          <w:tab w:val="left" w:pos="1200"/>
        </w:tabs>
        <w:rPr>
          <w:noProof/>
        </w:rPr>
      </w:pPr>
      <w:hyperlink w:anchor="_Toc22915480" w:history="1">
        <w:r>
          <w:rPr>
            <w:rStyle w:val="Hyperlink"/>
            <w:noProof/>
          </w:rPr>
          <w:t>7</w:t>
        </w:r>
        <w:r w:rsidRPr="004E4475">
          <w:rPr>
            <w:rStyle w:val="Hyperlink"/>
            <w:noProof/>
          </w:rPr>
          <w:t>.</w:t>
        </w:r>
        <w:r>
          <w:rPr>
            <w:rStyle w:val="Hyperlink"/>
            <w:noProof/>
          </w:rPr>
          <w:t>2</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t>edit</w:t>
        </w:r>
        <w:r w:rsidRPr="7664AE1A">
          <w:t xml:space="preserve"> Node</w:t>
        </w:r>
        <w:r>
          <w:rPr>
            <w:noProof/>
            <w:webHidden/>
          </w:rPr>
          <w:tab/>
          <w:t>23</w:t>
        </w:r>
      </w:hyperlink>
    </w:p>
    <w:p w14:paraId="1F203B4A" w14:textId="77777777" w:rsidR="00EA1B92" w:rsidRDefault="00EA1B92" w:rsidP="00EA1B92">
      <w:pPr>
        <w:pStyle w:val="TOC2"/>
        <w:tabs>
          <w:tab w:val="left" w:pos="1200"/>
        </w:tabs>
        <w:rPr>
          <w:noProof/>
        </w:rPr>
      </w:pPr>
      <w:hyperlink w:anchor="_Toc22915480" w:history="1">
        <w:r>
          <w:rPr>
            <w:rStyle w:val="Hyperlink"/>
            <w:noProof/>
          </w:rPr>
          <w:t>7</w:t>
        </w:r>
        <w:r w:rsidRPr="004E4475">
          <w:rPr>
            <w:rStyle w:val="Hyperlink"/>
            <w:noProof/>
          </w:rPr>
          <w:t>.</w:t>
        </w:r>
        <w:r>
          <w:rPr>
            <w:rStyle w:val="Hyperlink"/>
            <w:noProof/>
          </w:rPr>
          <w:t>3</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t>delete</w:t>
        </w:r>
        <w:r w:rsidRPr="7664AE1A">
          <w:t xml:space="preserve"> Node</w:t>
        </w:r>
        <w:r>
          <w:rPr>
            <w:noProof/>
            <w:webHidden/>
          </w:rPr>
          <w:tab/>
          <w:t>25</w:t>
        </w:r>
      </w:hyperlink>
    </w:p>
    <w:p w14:paraId="328F5622" w14:textId="77777777" w:rsidR="00EA1B92" w:rsidRDefault="00EA1B92" w:rsidP="00EA1B92">
      <w:pPr>
        <w:pStyle w:val="TOC2"/>
        <w:tabs>
          <w:tab w:val="left" w:pos="1200"/>
        </w:tabs>
        <w:rPr>
          <w:noProof/>
        </w:rPr>
      </w:pPr>
      <w:hyperlink w:anchor="_Toc22915480" w:history="1">
        <w:r>
          <w:rPr>
            <w:rStyle w:val="Hyperlink"/>
            <w:noProof/>
          </w:rPr>
          <w:t>7</w:t>
        </w:r>
        <w:r w:rsidRPr="004E4475">
          <w:rPr>
            <w:rStyle w:val="Hyperlink"/>
            <w:noProof/>
          </w:rPr>
          <w:t>.</w:t>
        </w:r>
        <w:r>
          <w:rPr>
            <w:rStyle w:val="Hyperlink"/>
            <w:noProof/>
          </w:rPr>
          <w:t>4</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sidRPr="7664AE1A">
          <w:t>Add Relationship</w:t>
        </w:r>
        <w:r>
          <w:rPr>
            <w:noProof/>
            <w:webHidden/>
          </w:rPr>
          <w:tab/>
          <w:t>27</w:t>
        </w:r>
      </w:hyperlink>
    </w:p>
    <w:p w14:paraId="3FE81E6F" w14:textId="77777777" w:rsidR="00EA1B92" w:rsidRDefault="00EA1B92" w:rsidP="00EA1B92">
      <w:pPr>
        <w:pStyle w:val="TOC2"/>
        <w:tabs>
          <w:tab w:val="left" w:pos="1200"/>
        </w:tabs>
        <w:rPr>
          <w:noProof/>
        </w:rPr>
      </w:pPr>
      <w:hyperlink w:anchor="_Toc22915480" w:history="1">
        <w:r>
          <w:rPr>
            <w:rStyle w:val="Hyperlink"/>
            <w:noProof/>
          </w:rPr>
          <w:t>7</w:t>
        </w:r>
        <w:r w:rsidRPr="004E4475">
          <w:rPr>
            <w:rStyle w:val="Hyperlink"/>
            <w:noProof/>
          </w:rPr>
          <w:t>.</w:t>
        </w:r>
        <w:r>
          <w:rPr>
            <w:rStyle w:val="Hyperlink"/>
            <w:noProof/>
          </w:rPr>
          <w:t>5</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t>edit</w:t>
        </w:r>
        <w:r w:rsidRPr="7664AE1A">
          <w:t xml:space="preserve"> Relationship</w:t>
        </w:r>
        <w:r>
          <w:rPr>
            <w:noProof/>
            <w:webHidden/>
          </w:rPr>
          <w:tab/>
          <w:t>29</w:t>
        </w:r>
      </w:hyperlink>
    </w:p>
    <w:p w14:paraId="46E4581F" w14:textId="77777777" w:rsidR="00EA1B92" w:rsidRDefault="00EA1B92" w:rsidP="00EA1B92">
      <w:pPr>
        <w:pStyle w:val="TOC2"/>
        <w:tabs>
          <w:tab w:val="left" w:pos="1200"/>
        </w:tabs>
        <w:rPr>
          <w:noProof/>
        </w:rPr>
      </w:pPr>
      <w:hyperlink w:anchor="_Toc22915480" w:history="1">
        <w:r>
          <w:rPr>
            <w:rStyle w:val="Hyperlink"/>
            <w:noProof/>
          </w:rPr>
          <w:t>7</w:t>
        </w:r>
        <w:r w:rsidRPr="004E4475">
          <w:rPr>
            <w:rStyle w:val="Hyperlink"/>
            <w:noProof/>
          </w:rPr>
          <w:t>.</w:t>
        </w:r>
        <w:r>
          <w:rPr>
            <w:rStyle w:val="Hyperlink"/>
            <w:noProof/>
          </w:rPr>
          <w:t>6</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t>delete</w:t>
        </w:r>
        <w:r w:rsidRPr="7664AE1A">
          <w:t xml:space="preserve"> Relationship</w:t>
        </w:r>
        <w:r>
          <w:rPr>
            <w:noProof/>
            <w:webHidden/>
          </w:rPr>
          <w:tab/>
          <w:t>31</w:t>
        </w:r>
      </w:hyperlink>
    </w:p>
    <w:p w14:paraId="41158842" w14:textId="77777777" w:rsidR="00EA1B92" w:rsidRDefault="00EA1B92" w:rsidP="00EA1B92">
      <w:pPr>
        <w:pStyle w:val="TOC2"/>
        <w:tabs>
          <w:tab w:val="left" w:pos="1200"/>
        </w:tabs>
        <w:rPr>
          <w:noProof/>
        </w:rPr>
      </w:pPr>
      <w:hyperlink w:anchor="_Toc22915480" w:history="1">
        <w:r>
          <w:rPr>
            <w:rStyle w:val="Hyperlink"/>
            <w:noProof/>
          </w:rPr>
          <w:t>7</w:t>
        </w:r>
        <w:r w:rsidRPr="004E4475">
          <w:rPr>
            <w:rStyle w:val="Hyperlink"/>
            <w:noProof/>
          </w:rPr>
          <w:t>.</w:t>
        </w:r>
        <w:r>
          <w:rPr>
            <w:rStyle w:val="Hyperlink"/>
            <w:noProof/>
          </w:rPr>
          <w:t>7</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Pr>
            <w:rStyle w:val="Hyperlink"/>
            <w:noProof/>
          </w:rPr>
          <w:t>export graph</w:t>
        </w:r>
        <w:r>
          <w:rPr>
            <w:noProof/>
            <w:webHidden/>
          </w:rPr>
          <w:tab/>
          <w:t>32</w:t>
        </w:r>
      </w:hyperlink>
    </w:p>
    <w:p w14:paraId="72193480" w14:textId="77777777" w:rsidR="00EA1B92" w:rsidRPr="003963B0" w:rsidRDefault="00EA1B92" w:rsidP="00EA1B92">
      <w:pPr>
        <w:pStyle w:val="TOC1"/>
        <w:tabs>
          <w:tab w:val="left" w:pos="400"/>
        </w:tabs>
        <w:rPr>
          <w:rFonts w:ascii="Calibri" w:hAnsi="Calibri"/>
          <w:b w:val="0"/>
          <w:caps w:val="0"/>
          <w:noProof/>
          <w:sz w:val="22"/>
          <w:szCs w:val="22"/>
        </w:rPr>
      </w:pPr>
      <w:hyperlink w:anchor="_Toc22915479" w:history="1">
        <w:r>
          <w:rPr>
            <w:rStyle w:val="Hyperlink"/>
            <w:noProof/>
          </w:rPr>
          <w:t>8</w:t>
        </w:r>
        <w:r w:rsidRPr="004E4475">
          <w:rPr>
            <w:rStyle w:val="Hyperlink"/>
            <w:noProof/>
          </w:rPr>
          <w:t>.</w:t>
        </w:r>
        <w:r w:rsidRPr="003D58CD">
          <w:rPr>
            <w:rFonts w:ascii="Calibri" w:hAnsi="Calibri"/>
            <w:b w:val="0"/>
            <w:caps w:val="0"/>
            <w:noProof/>
            <w:sz w:val="22"/>
            <w:szCs w:val="22"/>
          </w:rPr>
          <w:tab/>
        </w:r>
        <w:r w:rsidRPr="004E4475">
          <w:rPr>
            <w:rStyle w:val="Hyperlink"/>
            <w:noProof/>
          </w:rPr>
          <w:t xml:space="preserve">Test </w:t>
        </w:r>
        <w:r w:rsidRPr="64468F90">
          <w:rPr>
            <w:bCs/>
          </w:rPr>
          <w:t>Enforcement Action Report Configuration</w:t>
        </w:r>
        <w:r>
          <w:rPr>
            <w:noProof/>
            <w:webHidden/>
          </w:rPr>
          <w:tab/>
          <w:t>35</w:t>
        </w:r>
      </w:hyperlink>
    </w:p>
    <w:p w14:paraId="4BFFFB40" w14:textId="77777777" w:rsidR="00EA1B92" w:rsidRDefault="00EA1B92" w:rsidP="00EA1B92">
      <w:pPr>
        <w:pStyle w:val="TOC2"/>
        <w:tabs>
          <w:tab w:val="left" w:pos="1200"/>
        </w:tabs>
        <w:rPr>
          <w:noProof/>
        </w:rPr>
      </w:pPr>
      <w:hyperlink w:anchor="_Toc22915480" w:history="1">
        <w:r>
          <w:rPr>
            <w:rStyle w:val="Hyperlink"/>
            <w:noProof/>
          </w:rPr>
          <w:t>8</w:t>
        </w:r>
        <w:r w:rsidRPr="004E4475">
          <w:rPr>
            <w:rStyle w:val="Hyperlink"/>
            <w:noProof/>
          </w:rPr>
          <w:t>.1.</w:t>
        </w:r>
        <w:r w:rsidRPr="003D58CD">
          <w:rPr>
            <w:rFonts w:ascii="Calibri" w:hAnsi="Calibri"/>
            <w:b w:val="0"/>
            <w:bCs w:val="0"/>
            <w:smallCaps w:val="0"/>
            <w:noProof/>
            <w:sz w:val="22"/>
            <w:szCs w:val="22"/>
          </w:rPr>
          <w:tab/>
        </w:r>
        <w:r w:rsidRPr="004E4475">
          <w:rPr>
            <w:rStyle w:val="Hyperlink"/>
            <w:noProof/>
          </w:rPr>
          <w:t xml:space="preserve">Test </w:t>
        </w:r>
        <w:r>
          <w:rPr>
            <w:rStyle w:val="Hyperlink"/>
            <w:noProof/>
          </w:rPr>
          <w:t>View errors</w:t>
        </w:r>
        <w:r>
          <w:rPr>
            <w:noProof/>
            <w:webHidden/>
          </w:rPr>
          <w:tab/>
          <w:t>35</w:t>
        </w:r>
      </w:hyperlink>
    </w:p>
    <w:p w14:paraId="36569DB1" w14:textId="77777777" w:rsidR="00EA1B92" w:rsidRDefault="00EA1B92" w:rsidP="00EA1B92">
      <w:pPr>
        <w:pStyle w:val="TOC2"/>
        <w:tabs>
          <w:tab w:val="left" w:pos="1200"/>
        </w:tabs>
        <w:rPr>
          <w:noProof/>
        </w:rPr>
      </w:pPr>
      <w:hyperlink w:anchor="_Toc22915480" w:history="1">
        <w:r>
          <w:rPr>
            <w:rStyle w:val="Hyperlink"/>
            <w:noProof/>
          </w:rPr>
          <w:t>8</w:t>
        </w:r>
        <w:r w:rsidRPr="004E4475">
          <w:rPr>
            <w:rStyle w:val="Hyperlink"/>
            <w:noProof/>
          </w:rPr>
          <w:t>.</w:t>
        </w:r>
        <w:r>
          <w:rPr>
            <w:rStyle w:val="Hyperlink"/>
            <w:noProof/>
          </w:rPr>
          <w:t>2</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Pr>
            <w:rStyle w:val="Hyperlink"/>
            <w:noProof/>
          </w:rPr>
          <w:t>Re-Validate</w:t>
        </w:r>
        <w:r>
          <w:rPr>
            <w:noProof/>
            <w:webHidden/>
          </w:rPr>
          <w:tab/>
          <w:t>37</w:t>
        </w:r>
      </w:hyperlink>
    </w:p>
    <w:p w14:paraId="33EC682B" w14:textId="77777777" w:rsidR="00EA1B92" w:rsidRDefault="00EA1B92" w:rsidP="00EA1B92">
      <w:pPr>
        <w:pStyle w:val="TOC2"/>
        <w:tabs>
          <w:tab w:val="left" w:pos="1200"/>
        </w:tabs>
        <w:rPr>
          <w:noProof/>
        </w:rPr>
      </w:pPr>
      <w:hyperlink w:anchor="_Toc22915480" w:history="1">
        <w:r>
          <w:rPr>
            <w:rStyle w:val="Hyperlink"/>
            <w:noProof/>
          </w:rPr>
          <w:t>8</w:t>
        </w:r>
        <w:r w:rsidRPr="004E4475">
          <w:rPr>
            <w:rStyle w:val="Hyperlink"/>
            <w:noProof/>
          </w:rPr>
          <w:t>.</w:t>
        </w:r>
        <w:r>
          <w:rPr>
            <w:rStyle w:val="Hyperlink"/>
            <w:noProof/>
          </w:rPr>
          <w:t>3</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Pr>
            <w:rStyle w:val="Hyperlink"/>
            <w:noProof/>
          </w:rPr>
          <w:t>Ingest despite Errors</w:t>
        </w:r>
        <w:r>
          <w:rPr>
            <w:noProof/>
            <w:webHidden/>
          </w:rPr>
          <w:tab/>
          <w:t>38</w:t>
        </w:r>
      </w:hyperlink>
    </w:p>
    <w:p w14:paraId="0F64FD6F" w14:textId="77777777" w:rsidR="00EA1B92" w:rsidRPr="003963B0" w:rsidRDefault="00EA1B92" w:rsidP="00EA1B92">
      <w:pPr>
        <w:pStyle w:val="TOC1"/>
        <w:tabs>
          <w:tab w:val="left" w:pos="400"/>
        </w:tabs>
        <w:rPr>
          <w:rFonts w:ascii="Calibri" w:hAnsi="Calibri"/>
          <w:b w:val="0"/>
          <w:caps w:val="0"/>
          <w:noProof/>
          <w:sz w:val="22"/>
          <w:szCs w:val="22"/>
        </w:rPr>
      </w:pPr>
      <w:hyperlink w:anchor="_Toc22915479" w:history="1">
        <w:r>
          <w:rPr>
            <w:rStyle w:val="Hyperlink"/>
            <w:noProof/>
          </w:rPr>
          <w:t>9</w:t>
        </w:r>
        <w:r w:rsidRPr="004E4475">
          <w:rPr>
            <w:rStyle w:val="Hyperlink"/>
            <w:noProof/>
          </w:rPr>
          <w:t>.</w:t>
        </w:r>
        <w:r w:rsidRPr="003D58CD">
          <w:rPr>
            <w:rFonts w:ascii="Calibri" w:hAnsi="Calibri"/>
            <w:b w:val="0"/>
            <w:caps w:val="0"/>
            <w:noProof/>
            <w:sz w:val="22"/>
            <w:szCs w:val="22"/>
          </w:rPr>
          <w:tab/>
        </w:r>
        <w:r w:rsidRPr="004E4475">
          <w:rPr>
            <w:rStyle w:val="Hyperlink"/>
            <w:noProof/>
          </w:rPr>
          <w:t xml:space="preserve">Test </w:t>
        </w:r>
        <w:r>
          <w:rPr>
            <w:bCs/>
          </w:rPr>
          <w:t>Vector</w:t>
        </w:r>
        <w:r w:rsidRPr="64468F90">
          <w:rPr>
            <w:bCs/>
          </w:rPr>
          <w:t xml:space="preserve"> Configuration</w:t>
        </w:r>
        <w:r>
          <w:rPr>
            <w:noProof/>
            <w:webHidden/>
          </w:rPr>
          <w:tab/>
          <w:t>41</w:t>
        </w:r>
      </w:hyperlink>
    </w:p>
    <w:p w14:paraId="305B4D90" w14:textId="77777777" w:rsidR="00EA1B92" w:rsidRDefault="00EA1B92" w:rsidP="00EA1B92">
      <w:pPr>
        <w:pStyle w:val="TOC2"/>
        <w:tabs>
          <w:tab w:val="left" w:pos="1200"/>
        </w:tabs>
        <w:rPr>
          <w:noProof/>
        </w:rPr>
      </w:pPr>
      <w:hyperlink w:anchor="_Toc22915480" w:history="1">
        <w:r>
          <w:rPr>
            <w:rStyle w:val="Hyperlink"/>
            <w:noProof/>
          </w:rPr>
          <w:t>9</w:t>
        </w:r>
        <w:r w:rsidRPr="004E4475">
          <w:rPr>
            <w:rStyle w:val="Hyperlink"/>
            <w:noProof/>
          </w:rPr>
          <w:t>.1.</w:t>
        </w:r>
        <w:r w:rsidRPr="003D58CD">
          <w:rPr>
            <w:rFonts w:ascii="Calibri" w:hAnsi="Calibri"/>
            <w:b w:val="0"/>
            <w:bCs w:val="0"/>
            <w:smallCaps w:val="0"/>
            <w:noProof/>
            <w:sz w:val="22"/>
            <w:szCs w:val="22"/>
          </w:rPr>
          <w:tab/>
        </w:r>
        <w:r w:rsidRPr="004E4475">
          <w:rPr>
            <w:rStyle w:val="Hyperlink"/>
            <w:noProof/>
          </w:rPr>
          <w:t>Test</w:t>
        </w:r>
        <w:r w:rsidRPr="00EB0183">
          <w:t xml:space="preserve"> </w:t>
        </w:r>
        <w:r w:rsidRPr="7664AE1A">
          <w:t>Add Vector</w:t>
        </w:r>
        <w:r>
          <w:rPr>
            <w:noProof/>
            <w:webHidden/>
          </w:rPr>
          <w:tab/>
          <w:t>41</w:t>
        </w:r>
      </w:hyperlink>
    </w:p>
    <w:p w14:paraId="39BB56AB" w14:textId="77777777" w:rsidR="00EA1B92" w:rsidRDefault="00EA1B92" w:rsidP="00EA1B92">
      <w:pPr>
        <w:pStyle w:val="TOC2"/>
        <w:tabs>
          <w:tab w:val="left" w:pos="1200"/>
        </w:tabs>
        <w:rPr>
          <w:noProof/>
        </w:rPr>
      </w:pPr>
      <w:hyperlink w:anchor="_Toc22915480" w:history="1">
        <w:r>
          <w:rPr>
            <w:rStyle w:val="Hyperlink"/>
            <w:noProof/>
          </w:rPr>
          <w:t>9</w:t>
        </w:r>
        <w:r w:rsidRPr="004E4475">
          <w:rPr>
            <w:rStyle w:val="Hyperlink"/>
            <w:noProof/>
          </w:rPr>
          <w:t>.</w:t>
        </w:r>
        <w:r>
          <w:rPr>
            <w:rStyle w:val="Hyperlink"/>
            <w:noProof/>
          </w:rPr>
          <w:t>2</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t>Delete</w:t>
        </w:r>
        <w:r w:rsidRPr="7664AE1A">
          <w:t xml:space="preserve"> Vector</w:t>
        </w:r>
        <w:r>
          <w:rPr>
            <w:noProof/>
            <w:webHidden/>
          </w:rPr>
          <w:tab/>
          <w:t>42</w:t>
        </w:r>
      </w:hyperlink>
    </w:p>
    <w:p w14:paraId="62F8B14A" w14:textId="77777777" w:rsidR="00EA1B92" w:rsidRDefault="00EA1B92" w:rsidP="00EA1B92">
      <w:pPr>
        <w:pStyle w:val="TOC2"/>
        <w:tabs>
          <w:tab w:val="left" w:pos="1200"/>
        </w:tabs>
        <w:rPr>
          <w:noProof/>
        </w:rPr>
      </w:pPr>
      <w:hyperlink w:anchor="_Toc22915480" w:history="1">
        <w:r>
          <w:rPr>
            <w:rStyle w:val="Hyperlink"/>
            <w:noProof/>
          </w:rPr>
          <w:t>9</w:t>
        </w:r>
        <w:r w:rsidRPr="004E4475">
          <w:rPr>
            <w:rStyle w:val="Hyperlink"/>
            <w:noProof/>
          </w:rPr>
          <w:t>.</w:t>
        </w:r>
        <w:r>
          <w:rPr>
            <w:rStyle w:val="Hyperlink"/>
            <w:noProof/>
          </w:rPr>
          <w:t>3</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Pr>
            <w:rStyle w:val="Hyperlink"/>
            <w:noProof/>
          </w:rPr>
          <w:t>Update Pull Vector</w:t>
        </w:r>
        <w:r>
          <w:rPr>
            <w:noProof/>
            <w:webHidden/>
          </w:rPr>
          <w:tab/>
          <w:t>43</w:t>
        </w:r>
      </w:hyperlink>
    </w:p>
    <w:p w14:paraId="79B6558C" w14:textId="77777777" w:rsidR="00EA1B92" w:rsidRDefault="00EA1B92" w:rsidP="00EA1B92">
      <w:pPr>
        <w:pStyle w:val="TOC2"/>
        <w:tabs>
          <w:tab w:val="left" w:pos="1200"/>
        </w:tabs>
        <w:rPr>
          <w:noProof/>
        </w:rPr>
      </w:pPr>
      <w:hyperlink w:anchor="_Toc22915480" w:history="1">
        <w:r>
          <w:rPr>
            <w:rStyle w:val="Hyperlink"/>
            <w:noProof/>
          </w:rPr>
          <w:t>9</w:t>
        </w:r>
        <w:r w:rsidRPr="004E4475">
          <w:rPr>
            <w:rStyle w:val="Hyperlink"/>
            <w:noProof/>
          </w:rPr>
          <w:t>.</w:t>
        </w:r>
        <w:r>
          <w:rPr>
            <w:rStyle w:val="Hyperlink"/>
            <w:noProof/>
          </w:rPr>
          <w:t>4</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Pr>
            <w:rStyle w:val="Hyperlink"/>
            <w:noProof/>
          </w:rPr>
          <w:t>Edit Vector Atrributes</w:t>
        </w:r>
        <w:r>
          <w:rPr>
            <w:noProof/>
            <w:webHidden/>
          </w:rPr>
          <w:tab/>
          <w:t>45</w:t>
        </w:r>
      </w:hyperlink>
    </w:p>
    <w:p w14:paraId="62FCCAC0" w14:textId="77777777" w:rsidR="00EA1B92" w:rsidRDefault="00EA1B92" w:rsidP="00EA1B92">
      <w:pPr>
        <w:pStyle w:val="TOC2"/>
        <w:tabs>
          <w:tab w:val="left" w:pos="1200"/>
        </w:tabs>
        <w:rPr>
          <w:noProof/>
        </w:rPr>
      </w:pPr>
      <w:hyperlink w:anchor="_Toc22915480" w:history="1">
        <w:r>
          <w:rPr>
            <w:rStyle w:val="Hyperlink"/>
            <w:noProof/>
          </w:rPr>
          <w:t>9</w:t>
        </w:r>
        <w:r w:rsidRPr="004E4475">
          <w:rPr>
            <w:rStyle w:val="Hyperlink"/>
            <w:noProof/>
          </w:rPr>
          <w:t>.</w:t>
        </w:r>
        <w:r>
          <w:rPr>
            <w:rStyle w:val="Hyperlink"/>
            <w:noProof/>
          </w:rPr>
          <w:t>5</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Pr>
            <w:rStyle w:val="Hyperlink"/>
            <w:noProof/>
          </w:rPr>
          <w:t>push Vector</w:t>
        </w:r>
        <w:r>
          <w:rPr>
            <w:noProof/>
            <w:webHidden/>
          </w:rPr>
          <w:tab/>
          <w:t>47</w:t>
        </w:r>
      </w:hyperlink>
    </w:p>
    <w:p w14:paraId="16FB215D" w14:textId="77777777" w:rsidR="00EA1B92" w:rsidRDefault="00EA1B92" w:rsidP="00EA1B92">
      <w:pPr>
        <w:pStyle w:val="TOC2"/>
        <w:tabs>
          <w:tab w:val="left" w:pos="1200"/>
        </w:tabs>
        <w:rPr>
          <w:noProof/>
        </w:rPr>
      </w:pPr>
      <w:hyperlink w:anchor="_Toc22915480" w:history="1">
        <w:r>
          <w:rPr>
            <w:rStyle w:val="Hyperlink"/>
            <w:noProof/>
          </w:rPr>
          <w:t>9</w:t>
        </w:r>
        <w:r w:rsidRPr="004E4475">
          <w:rPr>
            <w:rStyle w:val="Hyperlink"/>
            <w:noProof/>
          </w:rPr>
          <w:t>.</w:t>
        </w:r>
        <w:r>
          <w:rPr>
            <w:rStyle w:val="Hyperlink"/>
            <w:noProof/>
          </w:rPr>
          <w:t>6</w:t>
        </w:r>
        <w:r w:rsidRPr="004E4475">
          <w:rPr>
            <w:rStyle w:val="Hyperlink"/>
            <w:noProof/>
          </w:rPr>
          <w:t>.</w:t>
        </w:r>
        <w:r w:rsidRPr="003D58CD">
          <w:rPr>
            <w:rFonts w:ascii="Calibri" w:hAnsi="Calibri"/>
            <w:b w:val="0"/>
            <w:bCs w:val="0"/>
            <w:smallCaps w:val="0"/>
            <w:noProof/>
            <w:sz w:val="22"/>
            <w:szCs w:val="22"/>
          </w:rPr>
          <w:tab/>
        </w:r>
        <w:r w:rsidRPr="004E4475">
          <w:rPr>
            <w:rStyle w:val="Hyperlink"/>
            <w:noProof/>
          </w:rPr>
          <w:t xml:space="preserve">Test </w:t>
        </w:r>
        <w:r>
          <w:rPr>
            <w:rStyle w:val="Hyperlink"/>
            <w:noProof/>
          </w:rPr>
          <w:t>Approval Commit Vector</w:t>
        </w:r>
        <w:r>
          <w:rPr>
            <w:noProof/>
            <w:webHidden/>
          </w:rPr>
          <w:tab/>
          <w:t>48</w:t>
        </w:r>
      </w:hyperlink>
    </w:p>
    <w:p w14:paraId="3B3B98B2" w14:textId="77777777" w:rsidR="00EA1B92" w:rsidRPr="003D58CD" w:rsidRDefault="00EA1B92" w:rsidP="00EA1B92">
      <w:pPr>
        <w:pStyle w:val="TOC1"/>
        <w:tabs>
          <w:tab w:val="left" w:pos="400"/>
        </w:tabs>
        <w:rPr>
          <w:rFonts w:ascii="Calibri" w:hAnsi="Calibri"/>
          <w:b w:val="0"/>
          <w:caps w:val="0"/>
          <w:noProof/>
          <w:sz w:val="22"/>
          <w:szCs w:val="22"/>
        </w:rPr>
      </w:pPr>
      <w:hyperlink w:anchor="_Toc22915482" w:history="1">
        <w:r>
          <w:rPr>
            <w:rStyle w:val="Hyperlink"/>
            <w:noProof/>
          </w:rPr>
          <w:t>10</w:t>
        </w:r>
        <w:r w:rsidRPr="004E4475">
          <w:rPr>
            <w:rStyle w:val="Hyperlink"/>
            <w:noProof/>
          </w:rPr>
          <w:t>.</w:t>
        </w:r>
        <w:r w:rsidRPr="003D58CD">
          <w:rPr>
            <w:rFonts w:ascii="Calibri" w:hAnsi="Calibri"/>
            <w:b w:val="0"/>
            <w:caps w:val="0"/>
            <w:noProof/>
            <w:sz w:val="22"/>
            <w:szCs w:val="22"/>
          </w:rPr>
          <w:tab/>
        </w:r>
        <w:r w:rsidRPr="004E4475">
          <w:rPr>
            <w:rStyle w:val="Hyperlink"/>
            <w:noProof/>
          </w:rPr>
          <w:t>Test Schedule</w:t>
        </w:r>
        <w:r>
          <w:rPr>
            <w:noProof/>
            <w:webHidden/>
          </w:rPr>
          <w:tab/>
          <w:t>50</w:t>
        </w:r>
      </w:hyperlink>
    </w:p>
    <w:p w14:paraId="03EA7DB7" w14:textId="785DA912" w:rsidR="00941D93" w:rsidRDefault="00EA1B92" w:rsidP="00EA1B92">
      <w:pPr>
        <w:pStyle w:val="TOC2"/>
      </w:pPr>
      <w:r>
        <w:fldChar w:fldCharType="end"/>
      </w:r>
    </w:p>
    <w:p w14:paraId="55E57613" w14:textId="5426AB65" w:rsidR="00941D93" w:rsidRDefault="00941D93">
      <w:pPr>
        <w:sectPr w:rsidR="00941D93">
          <w:headerReference w:type="default" r:id="rId9"/>
          <w:footerReference w:type="default" r:id="rId10"/>
          <w:pgSz w:w="12240" w:h="15840" w:code="1"/>
          <w:pgMar w:top="1440" w:right="1440" w:bottom="1440" w:left="1800" w:header="720" w:footer="720" w:gutter="0"/>
          <w:pgNumType w:fmt="lowerRoman"/>
          <w:cols w:space="720"/>
        </w:sectPr>
      </w:pPr>
    </w:p>
    <w:p w14:paraId="5EEF9144" w14:textId="77777777" w:rsidR="00941D93" w:rsidRDefault="00941D93">
      <w:pPr>
        <w:pStyle w:val="Heading1"/>
      </w:pPr>
      <w:bookmarkStart w:id="20" w:name="_Toc22915470"/>
      <w:r>
        <w:t>Introduction</w:t>
      </w:r>
      <w:bookmarkEnd w:id="20"/>
    </w:p>
    <w:p w14:paraId="75785D49" w14:textId="5CB32BFD" w:rsidR="00941D93" w:rsidRDefault="00941D93">
      <w:pPr>
        <w:pStyle w:val="Paragraph"/>
      </w:pPr>
    </w:p>
    <w:p w14:paraId="65DC6A4A" w14:textId="2E8EC809" w:rsidR="3E6118DB" w:rsidRDefault="3E6118DB" w:rsidP="340236CF">
      <w:pPr>
        <w:pStyle w:val="Paragraph"/>
      </w:pPr>
      <w:r w:rsidRPr="7664AE1A">
        <w:t>The purpose, scope, system overview, test approach overview, document overview, and references will be found in this section.</w:t>
      </w:r>
    </w:p>
    <w:p w14:paraId="4963311E" w14:textId="77777777" w:rsidR="00941D93" w:rsidRDefault="64FE8702">
      <w:pPr>
        <w:pStyle w:val="Heading2"/>
      </w:pPr>
      <w:bookmarkStart w:id="21" w:name="_Toc22915471"/>
      <w:r>
        <w:t>Purpose</w:t>
      </w:r>
      <w:bookmarkEnd w:id="21"/>
    </w:p>
    <w:p w14:paraId="63CFEE4A" w14:textId="372A501B" w:rsidR="15B270A1" w:rsidRDefault="15B270A1" w:rsidP="340236CF">
      <w:pPr>
        <w:ind w:firstLine="288"/>
      </w:pPr>
      <w:r w:rsidRPr="340236CF">
        <w:t xml:space="preserve">The purpose of the Test Plan document is to provide detailed information of the testing approach and schedule conducted for the PICK-PMR Insight Collective Knowledge (PICK). This document represents the ultimate review of the Software Requirements Specification Document (SRS), the Software Design Document (SDD) and the code used to implement the system. The purpose is to verify </w:t>
      </w:r>
      <w:r w:rsidR="57C102AB" w:rsidRPr="340236CF">
        <w:t xml:space="preserve">that </w:t>
      </w:r>
      <w:r w:rsidRPr="340236CF">
        <w:t>the functionality of</w:t>
      </w:r>
      <w:r w:rsidR="156BC44F" w:rsidRPr="340236CF">
        <w:t xml:space="preserve"> the PICK </w:t>
      </w:r>
      <w:r w:rsidRPr="340236CF">
        <w:t>system works according to the requirements specified by the client.</w:t>
      </w:r>
    </w:p>
    <w:p w14:paraId="2CEED8EF" w14:textId="02EF8C0F" w:rsidR="324A1CFC" w:rsidRDefault="324A1CFC">
      <w:r w:rsidRPr="340236CF">
        <w:t xml:space="preserve"> </w:t>
      </w:r>
    </w:p>
    <w:p w14:paraId="6F1113FB" w14:textId="40A9F235" w:rsidR="324A1CFC" w:rsidRDefault="324A1CFC">
      <w:r w:rsidRPr="340236CF">
        <w:t>The intended audience for the Test Plan is the following:</w:t>
      </w:r>
    </w:p>
    <w:p w14:paraId="3EA57884" w14:textId="5CD6FEDC" w:rsidR="324A1CFC" w:rsidRDefault="324A1CFC">
      <w:r w:rsidRPr="340236CF">
        <w:rPr>
          <w:b/>
          <w:bCs/>
        </w:rPr>
        <w:t>Guidance Team Members:</w:t>
      </w:r>
    </w:p>
    <w:p w14:paraId="6F617B8A" w14:textId="78EF558C" w:rsidR="324A1CFC" w:rsidRDefault="324A1CFC" w:rsidP="340236CF">
      <w:pPr>
        <w:ind w:firstLine="720"/>
      </w:pPr>
      <w:r w:rsidRPr="340236CF">
        <w:t xml:space="preserve">Jake </w:t>
      </w:r>
      <w:proofErr w:type="spellStart"/>
      <w:r w:rsidRPr="340236CF">
        <w:t>Lasley</w:t>
      </w:r>
      <w:proofErr w:type="spellEnd"/>
    </w:p>
    <w:p w14:paraId="76ECC0AA" w14:textId="0BACA5D5" w:rsidR="324A1CFC" w:rsidRDefault="324A1CFC" w:rsidP="340236CF">
      <w:pPr>
        <w:ind w:firstLine="720"/>
      </w:pPr>
      <w:r w:rsidRPr="340236CF">
        <w:t>Steven Roach</w:t>
      </w:r>
    </w:p>
    <w:p w14:paraId="0F3F0435" w14:textId="13C96EE9" w:rsidR="324A1CFC" w:rsidRDefault="324A1CFC">
      <w:r w:rsidRPr="340236CF">
        <w:t xml:space="preserve"> </w:t>
      </w:r>
    </w:p>
    <w:p w14:paraId="5C7C3368" w14:textId="3F0770D2" w:rsidR="324A1CFC" w:rsidRDefault="324A1CFC">
      <w:proofErr w:type="spellStart"/>
      <w:r w:rsidRPr="340236CF">
        <w:rPr>
          <w:b/>
          <w:bCs/>
          <w:lang w:val="es-MX"/>
        </w:rPr>
        <w:t>Customer</w:t>
      </w:r>
      <w:proofErr w:type="spellEnd"/>
      <w:r w:rsidRPr="340236CF">
        <w:rPr>
          <w:b/>
          <w:bCs/>
          <w:lang w:val="es-MX"/>
        </w:rPr>
        <w:t>:</w:t>
      </w:r>
    </w:p>
    <w:p w14:paraId="6C526F44" w14:textId="67B25DD2" w:rsidR="324A1CFC" w:rsidRDefault="324A1CFC" w:rsidP="340236CF">
      <w:pPr>
        <w:ind w:firstLine="720"/>
      </w:pPr>
      <w:r w:rsidRPr="340236CF">
        <w:rPr>
          <w:lang w:val="es-MX"/>
        </w:rPr>
        <w:t xml:space="preserve">Dr. Oscar </w:t>
      </w:r>
      <w:proofErr w:type="spellStart"/>
      <w:r w:rsidRPr="340236CF">
        <w:rPr>
          <w:lang w:val="es-MX"/>
        </w:rPr>
        <w:t>Perez</w:t>
      </w:r>
      <w:proofErr w:type="spellEnd"/>
    </w:p>
    <w:p w14:paraId="3A849B81" w14:textId="7872985F" w:rsidR="324A1CFC" w:rsidRDefault="324A1CFC" w:rsidP="340236CF">
      <w:pPr>
        <w:ind w:firstLine="720"/>
      </w:pPr>
      <w:r w:rsidRPr="340236CF">
        <w:rPr>
          <w:lang w:val="es-MX"/>
        </w:rPr>
        <w:t>Vincent Fonseca</w:t>
      </w:r>
    </w:p>
    <w:p w14:paraId="48BFCD34" w14:textId="2FA72903" w:rsidR="324A1CFC" w:rsidRDefault="324A1CFC" w:rsidP="340236CF">
      <w:pPr>
        <w:ind w:firstLine="720"/>
      </w:pPr>
      <w:proofErr w:type="spellStart"/>
      <w:r w:rsidRPr="340236CF">
        <w:rPr>
          <w:lang w:val="es-MX"/>
        </w:rPr>
        <w:t>Herandy</w:t>
      </w:r>
      <w:proofErr w:type="spellEnd"/>
      <w:r w:rsidRPr="340236CF">
        <w:rPr>
          <w:lang w:val="es-MX"/>
        </w:rPr>
        <w:t xml:space="preserve"> Denisse </w:t>
      </w:r>
      <w:proofErr w:type="spellStart"/>
      <w:r w:rsidRPr="340236CF">
        <w:rPr>
          <w:lang w:val="es-MX"/>
        </w:rPr>
        <w:t>Vazquez</w:t>
      </w:r>
      <w:proofErr w:type="spellEnd"/>
      <w:r w:rsidRPr="340236CF">
        <w:rPr>
          <w:lang w:val="es-MX"/>
        </w:rPr>
        <w:t xml:space="preserve">  </w:t>
      </w:r>
    </w:p>
    <w:p w14:paraId="1519F0D4" w14:textId="5A7AAC91" w:rsidR="324A1CFC" w:rsidRDefault="324A1CFC" w:rsidP="340236CF">
      <w:pPr>
        <w:ind w:firstLine="720"/>
      </w:pPr>
      <w:r w:rsidRPr="340236CF">
        <w:rPr>
          <w:lang w:val="es-MX"/>
        </w:rPr>
        <w:t>Florencia Larsen</w:t>
      </w:r>
    </w:p>
    <w:p w14:paraId="1FFFAACB" w14:textId="38DE45B5" w:rsidR="324A1CFC" w:rsidRDefault="324A1CFC" w:rsidP="340236CF">
      <w:pPr>
        <w:ind w:firstLine="720"/>
      </w:pPr>
      <w:r w:rsidRPr="340236CF">
        <w:t>Erick De Nava</w:t>
      </w:r>
    </w:p>
    <w:p w14:paraId="0030B1A6" w14:textId="5C501AE6" w:rsidR="324A1CFC" w:rsidRDefault="324A1CFC" w:rsidP="340236CF">
      <w:pPr>
        <w:ind w:firstLine="720"/>
      </w:pPr>
      <w:r w:rsidRPr="340236CF">
        <w:t xml:space="preserve"> </w:t>
      </w:r>
    </w:p>
    <w:p w14:paraId="0D0DD55E" w14:textId="0D07E0A7" w:rsidR="324A1CFC" w:rsidRDefault="324A1CFC">
      <w:r w:rsidRPr="340236CF">
        <w:rPr>
          <w:b/>
          <w:bCs/>
        </w:rPr>
        <w:t>Software Team Members:</w:t>
      </w:r>
    </w:p>
    <w:p w14:paraId="448ABA78" w14:textId="2D560DAD" w:rsidR="324A1CFC" w:rsidRDefault="324A1CFC" w:rsidP="340236CF">
      <w:pPr>
        <w:ind w:firstLine="720"/>
      </w:pPr>
      <w:r w:rsidRPr="340236CF">
        <w:rPr>
          <w:lang w:val="es-MX"/>
        </w:rPr>
        <w:t>Jay James</w:t>
      </w:r>
    </w:p>
    <w:p w14:paraId="53C9F863" w14:textId="36858316" w:rsidR="324A1CFC" w:rsidRDefault="324A1CFC" w:rsidP="340236CF">
      <w:pPr>
        <w:ind w:firstLine="720"/>
      </w:pPr>
      <w:proofErr w:type="spellStart"/>
      <w:r w:rsidRPr="340236CF">
        <w:rPr>
          <w:lang w:val="es-MX"/>
        </w:rPr>
        <w:t>Adrian</w:t>
      </w:r>
      <w:proofErr w:type="spellEnd"/>
      <w:r w:rsidRPr="340236CF">
        <w:rPr>
          <w:lang w:val="es-MX"/>
        </w:rPr>
        <w:t xml:space="preserve"> Sosa</w:t>
      </w:r>
    </w:p>
    <w:p w14:paraId="2B6C8130" w14:textId="3AB55C5F" w:rsidR="324A1CFC" w:rsidRDefault="324A1CFC" w:rsidP="340236CF">
      <w:pPr>
        <w:ind w:firstLine="720"/>
      </w:pPr>
      <w:r w:rsidRPr="340236CF">
        <w:rPr>
          <w:lang w:val="es-MX"/>
        </w:rPr>
        <w:t xml:space="preserve">Cristian Molina </w:t>
      </w:r>
    </w:p>
    <w:p w14:paraId="0F3C0B49" w14:textId="0B2ECAF9" w:rsidR="324A1CFC" w:rsidRDefault="324A1CFC" w:rsidP="340236CF">
      <w:pPr>
        <w:ind w:firstLine="720"/>
      </w:pPr>
      <w:r w:rsidRPr="340236CF">
        <w:t>Sergio Nogami</w:t>
      </w:r>
    </w:p>
    <w:p w14:paraId="25BA0BE8" w14:textId="7FBD7246" w:rsidR="00941D93" w:rsidRDefault="324A1CFC" w:rsidP="7664AE1A">
      <w:pPr>
        <w:ind w:firstLine="720"/>
      </w:pPr>
      <w:r w:rsidRPr="7664AE1A">
        <w:t>Jesus Gomez</w:t>
      </w:r>
    </w:p>
    <w:p w14:paraId="6D67945A" w14:textId="1ECC9981" w:rsidR="00941D93" w:rsidRDefault="64FE8702">
      <w:pPr>
        <w:pStyle w:val="Heading2"/>
      </w:pPr>
      <w:bookmarkStart w:id="22" w:name="_Toc22915472"/>
      <w:r>
        <w:t>Scope</w:t>
      </w:r>
      <w:bookmarkEnd w:id="22"/>
    </w:p>
    <w:tbl>
      <w:tblPr>
        <w:tblStyle w:val="TableGrid"/>
        <w:tblW w:w="0" w:type="auto"/>
        <w:tblLayout w:type="fixed"/>
        <w:tblLook w:val="06A0" w:firstRow="1" w:lastRow="0" w:firstColumn="1" w:lastColumn="0" w:noHBand="1" w:noVBand="1"/>
      </w:tblPr>
      <w:tblGrid>
        <w:gridCol w:w="3000"/>
        <w:gridCol w:w="3000"/>
        <w:gridCol w:w="3000"/>
      </w:tblGrid>
      <w:tr w:rsidR="340236CF" w14:paraId="6D6BBDE7" w14:textId="77777777" w:rsidTr="713AC0CF">
        <w:tc>
          <w:tcPr>
            <w:tcW w:w="3000" w:type="dxa"/>
          </w:tcPr>
          <w:p w14:paraId="4F4C0141" w14:textId="0FF47EF9" w:rsidR="0ECEA986" w:rsidRDefault="0ECEA986" w:rsidP="340236CF">
            <w:r w:rsidRPr="340236CF">
              <w:rPr>
                <w:b/>
                <w:bCs/>
              </w:rPr>
              <w:t>Version</w:t>
            </w:r>
          </w:p>
        </w:tc>
        <w:tc>
          <w:tcPr>
            <w:tcW w:w="3000" w:type="dxa"/>
          </w:tcPr>
          <w:p w14:paraId="59AFD799" w14:textId="6287DB5B" w:rsidR="0ECEA986" w:rsidRDefault="0ECEA986" w:rsidP="340236CF">
            <w:pPr>
              <w:rPr>
                <w:b/>
                <w:bCs/>
              </w:rPr>
            </w:pPr>
            <w:r w:rsidRPr="340236CF">
              <w:rPr>
                <w:b/>
                <w:bCs/>
              </w:rPr>
              <w:t>Release Date</w:t>
            </w:r>
          </w:p>
        </w:tc>
        <w:tc>
          <w:tcPr>
            <w:tcW w:w="3000" w:type="dxa"/>
          </w:tcPr>
          <w:p w14:paraId="2D444098" w14:textId="39B3725A" w:rsidR="0ECEA986" w:rsidRDefault="0ECEA986" w:rsidP="340236CF">
            <w:pPr>
              <w:rPr>
                <w:b/>
                <w:bCs/>
              </w:rPr>
            </w:pPr>
            <w:r w:rsidRPr="340236CF">
              <w:rPr>
                <w:b/>
                <w:bCs/>
              </w:rPr>
              <w:t>Description</w:t>
            </w:r>
          </w:p>
        </w:tc>
      </w:tr>
      <w:tr w:rsidR="340236CF" w14:paraId="14A04D38" w14:textId="77777777" w:rsidTr="713AC0CF">
        <w:tc>
          <w:tcPr>
            <w:tcW w:w="3000" w:type="dxa"/>
          </w:tcPr>
          <w:p w14:paraId="44983274" w14:textId="6599DACD" w:rsidR="0ECEA986" w:rsidRDefault="4E3E4FE7" w:rsidP="340236CF">
            <w:r>
              <w:t>0.</w:t>
            </w:r>
            <w:r w:rsidR="258C8A42">
              <w:t>1</w:t>
            </w:r>
          </w:p>
        </w:tc>
        <w:tc>
          <w:tcPr>
            <w:tcW w:w="3000" w:type="dxa"/>
          </w:tcPr>
          <w:p w14:paraId="3158148E" w14:textId="3BA080EF" w:rsidR="4081EB8D" w:rsidRDefault="4081EB8D" w:rsidP="340236CF">
            <w:r>
              <w:t>2/6/20</w:t>
            </w:r>
          </w:p>
        </w:tc>
        <w:tc>
          <w:tcPr>
            <w:tcW w:w="3000" w:type="dxa"/>
          </w:tcPr>
          <w:p w14:paraId="19CC5327" w14:textId="69918BB7" w:rsidR="1203A355" w:rsidRDefault="1203A355" w:rsidP="340236CF">
            <w:r>
              <w:t>First GUI version</w:t>
            </w:r>
          </w:p>
        </w:tc>
      </w:tr>
      <w:tr w:rsidR="340236CF" w14:paraId="1EFA28A4" w14:textId="77777777" w:rsidTr="713AC0CF">
        <w:tc>
          <w:tcPr>
            <w:tcW w:w="3000" w:type="dxa"/>
          </w:tcPr>
          <w:p w14:paraId="41909FA4" w14:textId="20DDD9EF" w:rsidR="0ECEA986" w:rsidRDefault="4653A966" w:rsidP="340236CF">
            <w:r>
              <w:t>0</w:t>
            </w:r>
            <w:r w:rsidR="4E3E4FE7">
              <w:t>.</w:t>
            </w:r>
            <w:r w:rsidR="0928B382">
              <w:t>2</w:t>
            </w:r>
            <w:r w:rsidR="43FB6CAD">
              <w:t>.0</w:t>
            </w:r>
          </w:p>
        </w:tc>
        <w:tc>
          <w:tcPr>
            <w:tcW w:w="3000" w:type="dxa"/>
          </w:tcPr>
          <w:p w14:paraId="16176D9D" w14:textId="19A54901" w:rsidR="39A4F113" w:rsidRDefault="39A4F113" w:rsidP="340236CF">
            <w:r>
              <w:t>2/20/20</w:t>
            </w:r>
          </w:p>
        </w:tc>
        <w:tc>
          <w:tcPr>
            <w:tcW w:w="3000" w:type="dxa"/>
          </w:tcPr>
          <w:p w14:paraId="20C649EF" w14:textId="6D3A2464" w:rsidR="19089B48" w:rsidRDefault="19089B48" w:rsidP="340236CF">
            <w:r>
              <w:t>Added Filter Configuration</w:t>
            </w:r>
          </w:p>
        </w:tc>
      </w:tr>
      <w:tr w:rsidR="340236CF" w14:paraId="0BF79004" w14:textId="77777777" w:rsidTr="713AC0CF">
        <w:tc>
          <w:tcPr>
            <w:tcW w:w="3000" w:type="dxa"/>
          </w:tcPr>
          <w:p w14:paraId="6E616FB1" w14:textId="78765FDA" w:rsidR="0ECEA986" w:rsidRDefault="28CA9B07" w:rsidP="340236CF">
            <w:r>
              <w:t>0</w:t>
            </w:r>
            <w:r w:rsidR="4E3E4FE7">
              <w:t>.</w:t>
            </w:r>
            <w:r w:rsidR="65036752">
              <w:t>2.1</w:t>
            </w:r>
          </w:p>
        </w:tc>
        <w:tc>
          <w:tcPr>
            <w:tcW w:w="3000" w:type="dxa"/>
          </w:tcPr>
          <w:p w14:paraId="1B30E9AB" w14:textId="15D26796" w:rsidR="358D2351" w:rsidRDefault="358D2351" w:rsidP="340236CF">
            <w:r>
              <w:t>3/5/20</w:t>
            </w:r>
          </w:p>
        </w:tc>
        <w:tc>
          <w:tcPr>
            <w:tcW w:w="3000" w:type="dxa"/>
          </w:tcPr>
          <w:p w14:paraId="31E8D48A" w14:textId="4F6CC886" w:rsidR="173C2131" w:rsidRDefault="173C2131" w:rsidP="340236CF">
            <w:r>
              <w:t>Integrated Splunk</w:t>
            </w:r>
          </w:p>
        </w:tc>
      </w:tr>
      <w:tr w:rsidR="340236CF" w14:paraId="6176D7E9" w14:textId="77777777" w:rsidTr="713AC0CF">
        <w:tc>
          <w:tcPr>
            <w:tcW w:w="3000" w:type="dxa"/>
          </w:tcPr>
          <w:p w14:paraId="45C982DE" w14:textId="4CFE70EC" w:rsidR="0ECEA986" w:rsidRDefault="006A4B79" w:rsidP="340236CF">
            <w:r>
              <w:t>0</w:t>
            </w:r>
            <w:r w:rsidR="4E3E4FE7">
              <w:t>.</w:t>
            </w:r>
            <w:r w:rsidR="67943364">
              <w:t>2.2</w:t>
            </w:r>
          </w:p>
        </w:tc>
        <w:tc>
          <w:tcPr>
            <w:tcW w:w="3000" w:type="dxa"/>
          </w:tcPr>
          <w:p w14:paraId="70AFAB09" w14:textId="37A332FE" w:rsidR="36E5BB04" w:rsidRDefault="36E5BB04" w:rsidP="340236CF">
            <w:r>
              <w:t>4/2/20</w:t>
            </w:r>
          </w:p>
        </w:tc>
        <w:tc>
          <w:tcPr>
            <w:tcW w:w="3000" w:type="dxa"/>
          </w:tcPr>
          <w:p w14:paraId="59AC15D9" w14:textId="04E8DA68" w:rsidR="1F7997A2" w:rsidRDefault="1F7997A2" w:rsidP="340236CF">
            <w:r>
              <w:t>Added transcription, cleansing and validation</w:t>
            </w:r>
          </w:p>
        </w:tc>
      </w:tr>
      <w:tr w:rsidR="340236CF" w14:paraId="1C0011ED" w14:textId="77777777" w:rsidTr="713AC0CF">
        <w:tc>
          <w:tcPr>
            <w:tcW w:w="3000" w:type="dxa"/>
          </w:tcPr>
          <w:p w14:paraId="4EF5F8D0" w14:textId="2805DDE8" w:rsidR="0ECEA986" w:rsidRDefault="3606360E" w:rsidP="340236CF">
            <w:r>
              <w:t>0</w:t>
            </w:r>
            <w:r w:rsidR="4E3E4FE7">
              <w:t>.</w:t>
            </w:r>
            <w:r w:rsidR="31A94D94">
              <w:t>2.3</w:t>
            </w:r>
          </w:p>
        </w:tc>
        <w:tc>
          <w:tcPr>
            <w:tcW w:w="3000" w:type="dxa"/>
          </w:tcPr>
          <w:p w14:paraId="7D45C7D4" w14:textId="1E24986E" w:rsidR="7C98627B" w:rsidRDefault="7C98627B" w:rsidP="340236CF">
            <w:r>
              <w:t>4/16/20</w:t>
            </w:r>
          </w:p>
        </w:tc>
        <w:tc>
          <w:tcPr>
            <w:tcW w:w="3000" w:type="dxa"/>
          </w:tcPr>
          <w:p w14:paraId="488D3AF6" w14:textId="79C68D3D" w:rsidR="0E2D2A8D" w:rsidRDefault="0E2D2A8D" w:rsidP="340236CF">
            <w:r>
              <w:t>Added Graph</w:t>
            </w:r>
          </w:p>
        </w:tc>
      </w:tr>
      <w:tr w:rsidR="7664AE1A" w14:paraId="1D6DBDF4" w14:textId="77777777" w:rsidTr="713AC0CF">
        <w:tc>
          <w:tcPr>
            <w:tcW w:w="3000" w:type="dxa"/>
          </w:tcPr>
          <w:p w14:paraId="57E81AAD" w14:textId="03DD2F57" w:rsidR="124FBAF1" w:rsidRDefault="188FB7E7" w:rsidP="7664AE1A">
            <w:r>
              <w:t>0.</w:t>
            </w:r>
            <w:r w:rsidR="0B5B5BCB">
              <w:t>2.4</w:t>
            </w:r>
          </w:p>
        </w:tc>
        <w:tc>
          <w:tcPr>
            <w:tcW w:w="3000" w:type="dxa"/>
          </w:tcPr>
          <w:p w14:paraId="245F1537" w14:textId="0E6F946F" w:rsidR="124FBAF1" w:rsidRDefault="124FBAF1" w:rsidP="7664AE1A">
            <w:r>
              <w:t>4/28/20</w:t>
            </w:r>
          </w:p>
        </w:tc>
        <w:tc>
          <w:tcPr>
            <w:tcW w:w="3000" w:type="dxa"/>
          </w:tcPr>
          <w:p w14:paraId="0EEA9639" w14:textId="3B046BD2" w:rsidR="124FBAF1" w:rsidRDefault="124FBAF1" w:rsidP="7664AE1A">
            <w:r>
              <w:t>Added all missing test suites along with their test cases.</w:t>
            </w:r>
          </w:p>
        </w:tc>
      </w:tr>
      <w:tr w:rsidR="713AC0CF" w14:paraId="502B1D4B" w14:textId="77777777" w:rsidTr="713AC0CF">
        <w:tc>
          <w:tcPr>
            <w:tcW w:w="3000" w:type="dxa"/>
          </w:tcPr>
          <w:p w14:paraId="2FA74C6A" w14:textId="00AC117A" w:rsidR="00D29CA0" w:rsidRDefault="00D29CA0" w:rsidP="713AC0CF">
            <w:r>
              <w:t>1.0</w:t>
            </w:r>
          </w:p>
        </w:tc>
        <w:tc>
          <w:tcPr>
            <w:tcW w:w="3000" w:type="dxa"/>
          </w:tcPr>
          <w:p w14:paraId="4195F901" w14:textId="07B974B8" w:rsidR="180CC719" w:rsidRDefault="180CC719" w:rsidP="713AC0CF">
            <w:r>
              <w:t>05/08/20</w:t>
            </w:r>
          </w:p>
        </w:tc>
        <w:tc>
          <w:tcPr>
            <w:tcW w:w="3000" w:type="dxa"/>
          </w:tcPr>
          <w:p w14:paraId="425AA4A6" w14:textId="76410703" w:rsidR="180CC719" w:rsidRDefault="180CC719" w:rsidP="713AC0CF">
            <w:r>
              <w:t>Ran Tests and Completed Conclusion Remarks</w:t>
            </w:r>
          </w:p>
        </w:tc>
      </w:tr>
    </w:tbl>
    <w:p w14:paraId="5EA2BD5A" w14:textId="00213686" w:rsidR="00941D93" w:rsidRDefault="64FE8702">
      <w:pPr>
        <w:pStyle w:val="Heading2"/>
      </w:pPr>
      <w:bookmarkStart w:id="23" w:name="_Toc22915473"/>
      <w:r>
        <w:t>System Overview</w:t>
      </w:r>
      <w:bookmarkEnd w:id="23"/>
    </w:p>
    <w:p w14:paraId="2DD0EF11" w14:textId="6C01D171" w:rsidR="3AFD26B8" w:rsidRDefault="3AFD26B8" w:rsidP="340236CF">
      <w:pPr>
        <w:ind w:firstLine="720"/>
        <w:jc w:val="both"/>
      </w:pPr>
      <w:r w:rsidRPr="7664AE1A">
        <w:t xml:space="preserve">The Lethality Survivability &amp; Human Systems Integration Directorate (LSH) works with the Department of Defense (DOD) to perform operational testing on technology systems to provide secure, resilient capabilities in the expected operational environment. The LSH or White team will analyze the flow of events that occurred during adversarial attacks between the Red and Blue teams to validate what happened during the attack. The Red team performs the attacks and the Blue team tries to mitigate them. The scope of PICK PMR Insights Collective tool will cover the need of the LSH to draw relationships between the events that occurred between the Red and Blue teams. The PMR tool will not draw the correlation of events itself but rather ease the process of drawing the correlations for the </w:t>
      </w:r>
      <w:r w:rsidR="5D579360" w:rsidRPr="7664AE1A">
        <w:t>analyst</w:t>
      </w:r>
      <w:r w:rsidRPr="7664AE1A">
        <w:t>.</w:t>
      </w:r>
    </w:p>
    <w:p w14:paraId="733EF3BD" w14:textId="0BEF9D73" w:rsidR="340236CF" w:rsidRDefault="340236CF" w:rsidP="340236CF">
      <w:pPr>
        <w:ind w:firstLine="720"/>
        <w:jc w:val="both"/>
      </w:pPr>
    </w:p>
    <w:p w14:paraId="544CEADA" w14:textId="77777777" w:rsidR="00150787" w:rsidRDefault="4B0E5167" w:rsidP="00150787">
      <w:pPr>
        <w:pStyle w:val="Heading2"/>
      </w:pPr>
      <w:bookmarkStart w:id="24" w:name="_Toc22915474"/>
      <w:r>
        <w:t>Suspension and Exit Criteria</w:t>
      </w:r>
      <w:bookmarkEnd w:id="24"/>
    </w:p>
    <w:p w14:paraId="56CA67FB" w14:textId="3E451F81" w:rsidR="08AD9BD9" w:rsidRDefault="08AD9BD9" w:rsidP="340236CF">
      <w:r>
        <w:t>This section provides a detailed, unambiguous description of when the team plans to stop testing, either due to the finding of several critical bugs where fu</w:t>
      </w:r>
      <w:r w:rsidR="6B2EB207">
        <w:t>rther testing would be undesirable or by the code passing all required tests.</w:t>
      </w:r>
    </w:p>
    <w:p w14:paraId="3B7FFCA6" w14:textId="777F2E89" w:rsidR="340236CF" w:rsidRDefault="340236CF" w:rsidP="340236CF"/>
    <w:p w14:paraId="49416EDB" w14:textId="58ABD18D" w:rsidR="19B92FD5" w:rsidRDefault="19B92FD5" w:rsidP="340236CF">
      <w:pPr>
        <w:rPr>
          <w:b/>
          <w:bCs/>
        </w:rPr>
      </w:pPr>
      <w:r w:rsidRPr="340236CF">
        <w:rPr>
          <w:b/>
          <w:bCs/>
        </w:rPr>
        <w:t>Suspension Criteria:</w:t>
      </w:r>
    </w:p>
    <w:p w14:paraId="025E5A72" w14:textId="32D91741" w:rsidR="6F873E20" w:rsidRDefault="6F873E20" w:rsidP="340236CF">
      <w:r>
        <w:t>More than one critical test fails</w:t>
      </w:r>
    </w:p>
    <w:p w14:paraId="720F47C1" w14:textId="3B543584" w:rsidR="337274B4" w:rsidRDefault="337274B4" w:rsidP="340236CF">
      <w:r>
        <w:t xml:space="preserve">More than 50% of </w:t>
      </w:r>
      <w:r w:rsidR="66F2124F">
        <w:t>non-critical</w:t>
      </w:r>
      <w:r>
        <w:t xml:space="preserve"> tests fail</w:t>
      </w:r>
    </w:p>
    <w:p w14:paraId="05AC66B7" w14:textId="4E37D0E2" w:rsidR="340236CF" w:rsidRDefault="340236CF" w:rsidP="340236CF"/>
    <w:p w14:paraId="259251EC" w14:textId="4E37D0E2" w:rsidR="19B92FD5" w:rsidRDefault="19B92FD5" w:rsidP="340236CF">
      <w:pPr>
        <w:rPr>
          <w:b/>
          <w:bCs/>
        </w:rPr>
      </w:pPr>
      <w:r w:rsidRPr="340236CF">
        <w:rPr>
          <w:b/>
          <w:bCs/>
        </w:rPr>
        <w:t>Exit Criteria:</w:t>
      </w:r>
    </w:p>
    <w:p w14:paraId="0E441352" w14:textId="50B8B915" w:rsidR="2880040D" w:rsidRDefault="2880040D" w:rsidP="340236CF">
      <w:r>
        <w:t>All tests are run</w:t>
      </w:r>
    </w:p>
    <w:p w14:paraId="195DFC87" w14:textId="1784212A" w:rsidR="2880040D" w:rsidRDefault="2880040D" w:rsidP="340236CF">
      <w:r>
        <w:t>All critical tests pass</w:t>
      </w:r>
    </w:p>
    <w:p w14:paraId="4189046B" w14:textId="0332DADA" w:rsidR="2880040D" w:rsidRDefault="2880040D" w:rsidP="340236CF">
      <w:r>
        <w:t>90% of non-critical tests pass</w:t>
      </w:r>
    </w:p>
    <w:p w14:paraId="4DA8DCDA" w14:textId="77777777" w:rsidR="00941D93" w:rsidRDefault="64FE8702">
      <w:pPr>
        <w:pStyle w:val="Heading2"/>
      </w:pPr>
      <w:bookmarkStart w:id="25" w:name="_Toc22915475"/>
      <w:r>
        <w:t>Document Overview</w:t>
      </w:r>
      <w:bookmarkEnd w:id="25"/>
    </w:p>
    <w:p w14:paraId="33D0A1EC" w14:textId="31255097" w:rsidR="340236CF" w:rsidRDefault="340236CF" w:rsidP="340236CF">
      <w:pPr>
        <w:spacing w:line="259" w:lineRule="auto"/>
      </w:pPr>
    </w:p>
    <w:p w14:paraId="292DA23D" w14:textId="54F6CA85" w:rsidR="6C3A3C6F" w:rsidRDefault="6C3A3C6F" w:rsidP="340236CF">
      <w:pPr>
        <w:pStyle w:val="ListParagraph"/>
        <w:numPr>
          <w:ilvl w:val="0"/>
          <w:numId w:val="3"/>
        </w:numPr>
        <w:rPr>
          <w:rFonts w:ascii="Times New Roman" w:hAnsi="Times New Roman"/>
        </w:rPr>
      </w:pPr>
      <w:r>
        <w:t>Section 1 introduces the test plan</w:t>
      </w:r>
      <w:r w:rsidR="6CBE493B">
        <w:t xml:space="preserve"> and the purpose of the system.</w:t>
      </w:r>
    </w:p>
    <w:p w14:paraId="10661E5D" w14:textId="24CB19C3" w:rsidR="6CBE493B" w:rsidRDefault="6CBE493B" w:rsidP="340236CF">
      <w:pPr>
        <w:pStyle w:val="ListParagraph"/>
        <w:numPr>
          <w:ilvl w:val="0"/>
          <w:numId w:val="3"/>
        </w:numPr>
      </w:pPr>
      <w:r>
        <w:t>Section 2 describes the test items such as components, classes and functions of the system and the features to be tested.</w:t>
      </w:r>
    </w:p>
    <w:p w14:paraId="207CFF58" w14:textId="7E2E52E3" w:rsidR="2A1B17A6" w:rsidRDefault="2A1B17A6" w:rsidP="340236CF">
      <w:pPr>
        <w:pStyle w:val="ListParagraph"/>
        <w:numPr>
          <w:ilvl w:val="0"/>
          <w:numId w:val="3"/>
        </w:numPr>
      </w:pPr>
      <w:r>
        <w:t>Section 3 describes</w:t>
      </w:r>
      <w:r w:rsidR="26E6EEF7">
        <w:t xml:space="preserve"> the approach </w:t>
      </w:r>
      <w:r w:rsidR="5E5D8030">
        <w:t xml:space="preserve">in detail </w:t>
      </w:r>
      <w:r w:rsidR="26E6EEF7">
        <w:t>that will be used in each test</w:t>
      </w:r>
      <w:r w:rsidR="3C9F0098">
        <w:t xml:space="preserve"> case</w:t>
      </w:r>
      <w:r w:rsidR="03A2BCF1">
        <w:t>.</w:t>
      </w:r>
    </w:p>
    <w:p w14:paraId="2D646B27" w14:textId="63A5BB92" w:rsidR="17957988" w:rsidRDefault="17957988" w:rsidP="7664AE1A">
      <w:pPr>
        <w:pStyle w:val="ListParagraph"/>
        <w:numPr>
          <w:ilvl w:val="0"/>
          <w:numId w:val="3"/>
        </w:numPr>
      </w:pPr>
      <w:r>
        <w:t>Section 4</w:t>
      </w:r>
      <w:r w:rsidR="6ADC97BD">
        <w:t xml:space="preserve"> contains </w:t>
      </w:r>
      <w:r w:rsidR="1FB59D3A">
        <w:t xml:space="preserve">all </w:t>
      </w:r>
      <w:r w:rsidR="6ADC97BD">
        <w:t>the test cases for the test suite System Configuration.</w:t>
      </w:r>
    </w:p>
    <w:p w14:paraId="0A12148D" w14:textId="69654300" w:rsidR="201ED847" w:rsidRDefault="03A2BCF1" w:rsidP="7664AE1A">
      <w:pPr>
        <w:pStyle w:val="ListParagraph"/>
        <w:numPr>
          <w:ilvl w:val="0"/>
          <w:numId w:val="3"/>
        </w:numPr>
        <w:rPr>
          <w:rFonts w:eastAsia="Calibri" w:cs="Calibri"/>
        </w:rPr>
      </w:pPr>
      <w:r>
        <w:t xml:space="preserve">Section </w:t>
      </w:r>
      <w:r w:rsidR="4D9CF561">
        <w:t>5</w:t>
      </w:r>
      <w:r w:rsidR="64C17698">
        <w:t xml:space="preserve"> contains </w:t>
      </w:r>
      <w:r w:rsidR="1F713E5E">
        <w:t>al</w:t>
      </w:r>
      <w:r w:rsidR="5CF30D60">
        <w:t>l</w:t>
      </w:r>
      <w:r w:rsidR="1F713E5E">
        <w:t xml:space="preserve"> </w:t>
      </w:r>
      <w:r w:rsidR="64C17698">
        <w:t>the test cases</w:t>
      </w:r>
      <w:r w:rsidR="7E645212">
        <w:t xml:space="preserve"> for the test suite </w:t>
      </w:r>
      <w:r w:rsidR="7ADFFCB4">
        <w:t>Log File Configuration</w:t>
      </w:r>
      <w:r w:rsidR="2095BCF3">
        <w:t>.</w:t>
      </w:r>
    </w:p>
    <w:p w14:paraId="3A5AC974" w14:textId="7ADAE031" w:rsidR="201ED847" w:rsidRDefault="201ED847" w:rsidP="7664AE1A">
      <w:pPr>
        <w:pStyle w:val="ListParagraph"/>
        <w:numPr>
          <w:ilvl w:val="0"/>
          <w:numId w:val="3"/>
        </w:numPr>
        <w:rPr>
          <w:rFonts w:eastAsia="Calibri" w:cs="Calibri"/>
        </w:rPr>
      </w:pPr>
      <w:r>
        <w:t xml:space="preserve">Section </w:t>
      </w:r>
      <w:r w:rsidR="50D9DFF5">
        <w:t>6</w:t>
      </w:r>
      <w:r w:rsidR="605A588D">
        <w:t xml:space="preserve"> contains all the test cases for the test suite</w:t>
      </w:r>
      <w:r w:rsidR="60206B4E">
        <w:t xml:space="preserve"> Log Entry Configuration.</w:t>
      </w:r>
    </w:p>
    <w:p w14:paraId="4EA12398" w14:textId="35033872" w:rsidR="50D9DFF5" w:rsidRDefault="50D9DFF5" w:rsidP="7664AE1A">
      <w:pPr>
        <w:pStyle w:val="ListParagraph"/>
        <w:numPr>
          <w:ilvl w:val="0"/>
          <w:numId w:val="3"/>
        </w:numPr>
        <w:rPr>
          <w:rFonts w:eastAsia="Calibri" w:cs="Calibri"/>
        </w:rPr>
      </w:pPr>
      <w:r>
        <w:t>Section 7</w:t>
      </w:r>
      <w:r w:rsidR="441D6B45">
        <w:t xml:space="preserve"> contains all the test cases for the test suite</w:t>
      </w:r>
      <w:r w:rsidR="5EA3FD89">
        <w:t xml:space="preserve"> Graph Configuration.</w:t>
      </w:r>
    </w:p>
    <w:p w14:paraId="260BFC95" w14:textId="26212D3F" w:rsidR="50D9DFF5" w:rsidRDefault="50D9DFF5" w:rsidP="7664AE1A">
      <w:pPr>
        <w:pStyle w:val="ListParagraph"/>
        <w:numPr>
          <w:ilvl w:val="0"/>
          <w:numId w:val="3"/>
        </w:numPr>
        <w:rPr>
          <w:rFonts w:eastAsia="Calibri" w:cs="Calibri"/>
        </w:rPr>
      </w:pPr>
      <w:r>
        <w:t>Section 8</w:t>
      </w:r>
      <w:r w:rsidR="534DE56C">
        <w:t xml:space="preserve"> contains all the test cases for the test suite</w:t>
      </w:r>
      <w:r w:rsidR="2E0DA3FB">
        <w:t xml:space="preserve"> Enforcement Action Report.</w:t>
      </w:r>
    </w:p>
    <w:p w14:paraId="03FF62BF" w14:textId="6FE7BCCB" w:rsidR="50D9DFF5" w:rsidRDefault="50D9DFF5" w:rsidP="7664AE1A">
      <w:pPr>
        <w:pStyle w:val="ListParagraph"/>
        <w:numPr>
          <w:ilvl w:val="0"/>
          <w:numId w:val="3"/>
        </w:numPr>
        <w:rPr>
          <w:rFonts w:eastAsia="Calibri" w:cs="Calibri"/>
        </w:rPr>
      </w:pPr>
      <w:r>
        <w:t>Section 9</w:t>
      </w:r>
      <w:r w:rsidR="5D6746C3">
        <w:t xml:space="preserve"> contains all the test cases for the test suite</w:t>
      </w:r>
      <w:r w:rsidR="0F2D8691">
        <w:t xml:space="preserve"> Vector Configuration.</w:t>
      </w:r>
    </w:p>
    <w:p w14:paraId="68ED3B16" w14:textId="2041D238" w:rsidR="37514526" w:rsidRDefault="1C31344F" w:rsidP="340236CF">
      <w:pPr>
        <w:pStyle w:val="ListParagraph"/>
        <w:numPr>
          <w:ilvl w:val="0"/>
          <w:numId w:val="3"/>
        </w:numPr>
      </w:pPr>
      <w:r>
        <w:t xml:space="preserve">Section </w:t>
      </w:r>
      <w:r w:rsidR="4D755246">
        <w:t>10</w:t>
      </w:r>
      <w:r>
        <w:t xml:space="preserve"> contains the test schedule </w:t>
      </w:r>
      <w:r w:rsidR="293DADF4">
        <w:t>which has the completion dates for each testing activity.</w:t>
      </w:r>
    </w:p>
    <w:p w14:paraId="0530AE1E" w14:textId="77777777" w:rsidR="00941D93" w:rsidRDefault="597A7EB1">
      <w:pPr>
        <w:pStyle w:val="Heading2"/>
      </w:pPr>
      <w:bookmarkStart w:id="26" w:name="_Toc22915476"/>
      <w:r>
        <w:t>References</w:t>
      </w:r>
      <w:bookmarkEnd w:id="26"/>
    </w:p>
    <w:p w14:paraId="4B3D0C1B" w14:textId="03D36D74" w:rsidR="04810E6E" w:rsidRDefault="04810E6E">
      <w:r w:rsidRPr="340236CF">
        <w:t>[1] ￼Elsa Tai (2018), “Prevent, Mitigate, and Recover (PMR) Insight Collective Knowledge System (PICK)</w:t>
      </w:r>
    </w:p>
    <w:p w14:paraId="66F1272C" w14:textId="3EE3A3E9" w:rsidR="04810E6E" w:rsidRDefault="04810E6E">
      <w:r w:rsidRPr="340236CF">
        <w:t>Software Requirements Specification ” UTEP, Sept 2020.</w:t>
      </w:r>
    </w:p>
    <w:p w14:paraId="59D5B8DB" w14:textId="0B11929D" w:rsidR="04810E6E" w:rsidRDefault="04810E6E" w:rsidP="340236CF">
      <w:r w:rsidRPr="340236CF">
        <w:t>[2] O. Perez et al, Requirements Definition Document, Lethality, Survivability and HSI Directorate, 2019</w:t>
      </w:r>
    </w:p>
    <w:p w14:paraId="05482618" w14:textId="77777777" w:rsidR="007A4335" w:rsidRDefault="007A4335" w:rsidP="007A4335">
      <w:pPr>
        <w:pStyle w:val="Heading1"/>
        <w:pageBreakBefore w:val="0"/>
      </w:pPr>
      <w:bookmarkStart w:id="27" w:name="_Toc227033591"/>
      <w:r>
        <w:br w:type="page"/>
        <w:t>Test Items and Features</w:t>
      </w:r>
      <w:bookmarkStart w:id="28" w:name="_Toc22915477"/>
      <w:bookmarkEnd w:id="27"/>
      <w:bookmarkEnd w:id="28"/>
    </w:p>
    <w:p w14:paraId="05AA13F3" w14:textId="0C2935AB" w:rsidR="16E1C0B6" w:rsidRDefault="16E1C0B6" w:rsidP="7664AE1A">
      <w:r>
        <w:t xml:space="preserve">The following items are features to be tested in the system. </w:t>
      </w:r>
    </w:p>
    <w:p w14:paraId="7426FAA8" w14:textId="0C2935AB" w:rsidR="7664AE1A" w:rsidRDefault="7664AE1A" w:rsidP="7664AE1A">
      <w:pPr>
        <w:rPr>
          <w:highlight w:val="yellow"/>
        </w:rPr>
      </w:pPr>
    </w:p>
    <w:tbl>
      <w:tblPr>
        <w:tblStyle w:val="TableGrid"/>
        <w:tblW w:w="0" w:type="auto"/>
        <w:tblLayout w:type="fixed"/>
        <w:tblLook w:val="06A0" w:firstRow="1" w:lastRow="0" w:firstColumn="1" w:lastColumn="0" w:noHBand="1" w:noVBand="1"/>
      </w:tblPr>
      <w:tblGrid>
        <w:gridCol w:w="1275"/>
        <w:gridCol w:w="3150"/>
        <w:gridCol w:w="4575"/>
      </w:tblGrid>
      <w:tr w:rsidR="340236CF" w14:paraId="51518F67" w14:textId="77777777" w:rsidTr="7664AE1A">
        <w:tc>
          <w:tcPr>
            <w:tcW w:w="1275" w:type="dxa"/>
          </w:tcPr>
          <w:p w14:paraId="65F2457F" w14:textId="2481BE66" w:rsidR="57BBF7FA" w:rsidRDefault="57BBF7FA" w:rsidP="340236CF">
            <w:pPr>
              <w:jc w:val="center"/>
            </w:pPr>
            <w:r w:rsidRPr="340236CF">
              <w:rPr>
                <w:b/>
                <w:bCs/>
              </w:rPr>
              <w:t>Test Case ID</w:t>
            </w:r>
          </w:p>
        </w:tc>
        <w:tc>
          <w:tcPr>
            <w:tcW w:w="3150" w:type="dxa"/>
          </w:tcPr>
          <w:p w14:paraId="1736765C" w14:textId="60D46900" w:rsidR="387A4068" w:rsidRDefault="387A4068" w:rsidP="340236CF">
            <w:pPr>
              <w:jc w:val="center"/>
            </w:pPr>
            <w:r w:rsidRPr="340236CF">
              <w:rPr>
                <w:b/>
                <w:bCs/>
                <w:color w:val="000000" w:themeColor="text1"/>
              </w:rPr>
              <w:t>Item/Feature</w:t>
            </w:r>
          </w:p>
        </w:tc>
        <w:tc>
          <w:tcPr>
            <w:tcW w:w="4575" w:type="dxa"/>
          </w:tcPr>
          <w:p w14:paraId="589F3F4A" w14:textId="10404D6B" w:rsidR="68E622FC" w:rsidRDefault="68E622FC" w:rsidP="340236CF">
            <w:pPr>
              <w:jc w:val="center"/>
            </w:pPr>
            <w:r w:rsidRPr="340236CF">
              <w:rPr>
                <w:b/>
                <w:bCs/>
              </w:rPr>
              <w:t>Item/Feature Description</w:t>
            </w:r>
          </w:p>
        </w:tc>
      </w:tr>
      <w:tr w:rsidR="340236CF" w14:paraId="5F011E1F" w14:textId="77777777" w:rsidTr="7664AE1A">
        <w:tc>
          <w:tcPr>
            <w:tcW w:w="1275" w:type="dxa"/>
          </w:tcPr>
          <w:p w14:paraId="3F333E09" w14:textId="4495BA16" w:rsidR="1EC723F2" w:rsidRDefault="29E3043C" w:rsidP="340236CF">
            <w:pPr>
              <w:jc w:val="center"/>
            </w:pPr>
            <w:r>
              <w:t>SC1</w:t>
            </w:r>
          </w:p>
        </w:tc>
        <w:tc>
          <w:tcPr>
            <w:tcW w:w="3150" w:type="dxa"/>
          </w:tcPr>
          <w:p w14:paraId="6BE54F75" w14:textId="335000D5" w:rsidR="30D33C91" w:rsidRDefault="4051638C" w:rsidP="340236CF">
            <w:pPr>
              <w:jc w:val="center"/>
              <w:rPr>
                <w:b/>
                <w:bCs/>
              </w:rPr>
            </w:pPr>
            <w:r w:rsidRPr="7664AE1A">
              <w:rPr>
                <w:b/>
                <w:bCs/>
              </w:rPr>
              <w:t>Create Event Configuration</w:t>
            </w:r>
          </w:p>
        </w:tc>
        <w:tc>
          <w:tcPr>
            <w:tcW w:w="4575" w:type="dxa"/>
          </w:tcPr>
          <w:p w14:paraId="73FA2B4E" w14:textId="46AA423D" w:rsidR="58E3D4A4" w:rsidRDefault="6DD25750" w:rsidP="340236CF">
            <w:pPr>
              <w:jc w:val="center"/>
            </w:pPr>
            <w:r>
              <w:t xml:space="preserve">Enter </w:t>
            </w:r>
            <w:r w:rsidR="273F1F34">
              <w:t>name, description</w:t>
            </w:r>
            <w:r w:rsidR="401C8A41">
              <w:t>, and timestamp range of an event.</w:t>
            </w:r>
          </w:p>
        </w:tc>
      </w:tr>
      <w:tr w:rsidR="340236CF" w14:paraId="20E6E4FE" w14:textId="77777777" w:rsidTr="7664AE1A">
        <w:tc>
          <w:tcPr>
            <w:tcW w:w="1275" w:type="dxa"/>
          </w:tcPr>
          <w:p w14:paraId="24261A79" w14:textId="2F66DDF5" w:rsidR="3F968DB0" w:rsidRDefault="36B2EEEB" w:rsidP="7664AE1A">
            <w:pPr>
              <w:spacing w:line="259" w:lineRule="auto"/>
              <w:jc w:val="center"/>
            </w:pPr>
            <w:r>
              <w:t>SC2</w:t>
            </w:r>
          </w:p>
        </w:tc>
        <w:tc>
          <w:tcPr>
            <w:tcW w:w="3150" w:type="dxa"/>
          </w:tcPr>
          <w:p w14:paraId="34FBCFC6" w14:textId="44AF96EC" w:rsidR="069AAEF4" w:rsidRDefault="0CB557B7" w:rsidP="340236CF">
            <w:pPr>
              <w:jc w:val="center"/>
              <w:rPr>
                <w:b/>
                <w:bCs/>
              </w:rPr>
            </w:pPr>
            <w:r w:rsidRPr="7664AE1A">
              <w:rPr>
                <w:b/>
                <w:bCs/>
              </w:rPr>
              <w:t>Create Team Configuration</w:t>
            </w:r>
          </w:p>
        </w:tc>
        <w:tc>
          <w:tcPr>
            <w:tcW w:w="4575" w:type="dxa"/>
          </w:tcPr>
          <w:p w14:paraId="747DE58C" w14:textId="096F0D1D" w:rsidR="27540084" w:rsidRDefault="750DEC3E" w:rsidP="340236CF">
            <w:pPr>
              <w:jc w:val="center"/>
            </w:pPr>
            <w:r>
              <w:t>Establish connection to the server.</w:t>
            </w:r>
          </w:p>
        </w:tc>
      </w:tr>
      <w:tr w:rsidR="340236CF" w14:paraId="7865730F" w14:textId="77777777" w:rsidTr="7664AE1A">
        <w:tc>
          <w:tcPr>
            <w:tcW w:w="1275" w:type="dxa"/>
          </w:tcPr>
          <w:p w14:paraId="254C7E51" w14:textId="0CDC1F52" w:rsidR="73BA51CC" w:rsidRDefault="0FE0A531" w:rsidP="7664AE1A">
            <w:pPr>
              <w:spacing w:line="259" w:lineRule="auto"/>
              <w:jc w:val="center"/>
            </w:pPr>
            <w:r>
              <w:t>SC3</w:t>
            </w:r>
          </w:p>
        </w:tc>
        <w:tc>
          <w:tcPr>
            <w:tcW w:w="3150" w:type="dxa"/>
          </w:tcPr>
          <w:p w14:paraId="3439C4CA" w14:textId="7145AFC2" w:rsidR="6522E131" w:rsidRDefault="3E1EA6BB" w:rsidP="7664AE1A">
            <w:pPr>
              <w:spacing w:line="259" w:lineRule="auto"/>
              <w:jc w:val="center"/>
              <w:rPr>
                <w:b/>
                <w:bCs/>
              </w:rPr>
            </w:pPr>
            <w:r w:rsidRPr="7664AE1A">
              <w:rPr>
                <w:b/>
                <w:bCs/>
              </w:rPr>
              <w:t>Select Directory Configuration</w:t>
            </w:r>
          </w:p>
        </w:tc>
        <w:tc>
          <w:tcPr>
            <w:tcW w:w="4575" w:type="dxa"/>
          </w:tcPr>
          <w:p w14:paraId="7F7CBEDC" w14:textId="63A1A02B" w:rsidR="34730A5C" w:rsidRDefault="57F7CA16" w:rsidP="340236CF">
            <w:pPr>
              <w:jc w:val="center"/>
            </w:pPr>
            <w:r>
              <w:t>Choose directories to be ingested into the system.</w:t>
            </w:r>
          </w:p>
        </w:tc>
      </w:tr>
      <w:tr w:rsidR="7664AE1A" w14:paraId="3680E74E" w14:textId="77777777" w:rsidTr="7664AE1A">
        <w:tc>
          <w:tcPr>
            <w:tcW w:w="1275" w:type="dxa"/>
          </w:tcPr>
          <w:p w14:paraId="040DEB4F" w14:textId="13FBEB43" w:rsidR="7664AE1A" w:rsidRDefault="7664AE1A" w:rsidP="7664AE1A">
            <w:pPr>
              <w:spacing w:line="259" w:lineRule="auto"/>
              <w:jc w:val="center"/>
            </w:pPr>
          </w:p>
        </w:tc>
        <w:tc>
          <w:tcPr>
            <w:tcW w:w="3150" w:type="dxa"/>
          </w:tcPr>
          <w:p w14:paraId="2BC804D2" w14:textId="0CC273ED" w:rsidR="7664AE1A" w:rsidRDefault="7664AE1A" w:rsidP="7664AE1A">
            <w:pPr>
              <w:spacing w:line="259" w:lineRule="auto"/>
              <w:jc w:val="center"/>
              <w:rPr>
                <w:b/>
                <w:bCs/>
              </w:rPr>
            </w:pPr>
          </w:p>
        </w:tc>
        <w:tc>
          <w:tcPr>
            <w:tcW w:w="4575" w:type="dxa"/>
          </w:tcPr>
          <w:p w14:paraId="4DA1EBBC" w14:textId="72842D40" w:rsidR="7664AE1A" w:rsidRDefault="7664AE1A" w:rsidP="7664AE1A">
            <w:pPr>
              <w:jc w:val="center"/>
            </w:pPr>
          </w:p>
        </w:tc>
      </w:tr>
      <w:tr w:rsidR="340236CF" w14:paraId="0A8DACD7" w14:textId="77777777" w:rsidTr="7664AE1A">
        <w:tc>
          <w:tcPr>
            <w:tcW w:w="1275" w:type="dxa"/>
          </w:tcPr>
          <w:p w14:paraId="537386D8" w14:textId="3114E6C5" w:rsidR="3E013B66" w:rsidRDefault="7CAEC91F" w:rsidP="7664AE1A">
            <w:pPr>
              <w:spacing w:line="259" w:lineRule="auto"/>
              <w:jc w:val="center"/>
            </w:pPr>
            <w:r>
              <w:t>LFC1</w:t>
            </w:r>
          </w:p>
        </w:tc>
        <w:tc>
          <w:tcPr>
            <w:tcW w:w="3150" w:type="dxa"/>
          </w:tcPr>
          <w:p w14:paraId="640A876C" w14:textId="071E971B" w:rsidR="2129DFBA" w:rsidRDefault="613DF1D6" w:rsidP="340236CF">
            <w:pPr>
              <w:spacing w:line="259" w:lineRule="auto"/>
              <w:jc w:val="center"/>
              <w:rPr>
                <w:b/>
                <w:bCs/>
              </w:rPr>
            </w:pPr>
            <w:r w:rsidRPr="7664AE1A">
              <w:rPr>
                <w:b/>
                <w:bCs/>
              </w:rPr>
              <w:t>Sort Log Files</w:t>
            </w:r>
          </w:p>
        </w:tc>
        <w:tc>
          <w:tcPr>
            <w:tcW w:w="4575" w:type="dxa"/>
          </w:tcPr>
          <w:p w14:paraId="00DCB7F1" w14:textId="26347BBE" w:rsidR="1FE0A04D" w:rsidRDefault="0E368FFB" w:rsidP="340236CF">
            <w:pPr>
              <w:jc w:val="center"/>
            </w:pPr>
            <w:r>
              <w:t>Sort log</w:t>
            </w:r>
            <w:r w:rsidR="7415EEA0">
              <w:t xml:space="preserve"> files by a specific attribute.</w:t>
            </w:r>
          </w:p>
        </w:tc>
      </w:tr>
      <w:tr w:rsidR="340236CF" w14:paraId="221423F5" w14:textId="77777777" w:rsidTr="7664AE1A">
        <w:tc>
          <w:tcPr>
            <w:tcW w:w="1275" w:type="dxa"/>
          </w:tcPr>
          <w:p w14:paraId="266159DA" w14:textId="04D2F2A0" w:rsidR="1EC723F2" w:rsidRDefault="53061926" w:rsidP="7664AE1A">
            <w:pPr>
              <w:spacing w:line="259" w:lineRule="auto"/>
              <w:jc w:val="center"/>
            </w:pPr>
            <w:r>
              <w:t>LFC2</w:t>
            </w:r>
          </w:p>
        </w:tc>
        <w:tc>
          <w:tcPr>
            <w:tcW w:w="3150" w:type="dxa"/>
          </w:tcPr>
          <w:p w14:paraId="60E80A74" w14:textId="43EC2AF2" w:rsidR="1EC723F2" w:rsidRDefault="277503DB" w:rsidP="340236CF">
            <w:pPr>
              <w:jc w:val="center"/>
              <w:rPr>
                <w:b/>
                <w:bCs/>
              </w:rPr>
            </w:pPr>
            <w:r w:rsidRPr="7664AE1A">
              <w:rPr>
                <w:b/>
                <w:bCs/>
              </w:rPr>
              <w:t>View Enforcement Action Report</w:t>
            </w:r>
          </w:p>
        </w:tc>
        <w:tc>
          <w:tcPr>
            <w:tcW w:w="4575" w:type="dxa"/>
          </w:tcPr>
          <w:p w14:paraId="7EE2CB70" w14:textId="4FA02013" w:rsidR="7D70A95F" w:rsidRDefault="5CA1412A" w:rsidP="340236CF">
            <w:pPr>
              <w:jc w:val="center"/>
            </w:pPr>
            <w:r>
              <w:t>Display line numbers where ingestion errors occur in a log file as well as why they failed.</w:t>
            </w:r>
          </w:p>
        </w:tc>
      </w:tr>
      <w:tr w:rsidR="340236CF" w14:paraId="1539D372" w14:textId="77777777" w:rsidTr="7664AE1A">
        <w:tc>
          <w:tcPr>
            <w:tcW w:w="1275" w:type="dxa"/>
          </w:tcPr>
          <w:p w14:paraId="54B49832" w14:textId="28FB1BF1" w:rsidR="1EC723F2" w:rsidRDefault="1EC723F2" w:rsidP="340236CF">
            <w:pPr>
              <w:jc w:val="center"/>
            </w:pPr>
          </w:p>
        </w:tc>
        <w:tc>
          <w:tcPr>
            <w:tcW w:w="3150" w:type="dxa"/>
          </w:tcPr>
          <w:p w14:paraId="4A07F900" w14:textId="159DF7F8" w:rsidR="38998E4D" w:rsidRDefault="38998E4D" w:rsidP="340236CF">
            <w:pPr>
              <w:jc w:val="center"/>
              <w:rPr>
                <w:b/>
                <w:bCs/>
              </w:rPr>
            </w:pPr>
          </w:p>
        </w:tc>
        <w:tc>
          <w:tcPr>
            <w:tcW w:w="4575" w:type="dxa"/>
          </w:tcPr>
          <w:p w14:paraId="62D71CC4" w14:textId="14D25F3C" w:rsidR="6DD05CA9" w:rsidRDefault="6DD05CA9" w:rsidP="340236CF">
            <w:pPr>
              <w:jc w:val="center"/>
            </w:pPr>
          </w:p>
        </w:tc>
      </w:tr>
      <w:tr w:rsidR="340236CF" w14:paraId="1529DAE5" w14:textId="77777777" w:rsidTr="7664AE1A">
        <w:tc>
          <w:tcPr>
            <w:tcW w:w="1275" w:type="dxa"/>
          </w:tcPr>
          <w:p w14:paraId="7E61D09E" w14:textId="1C3BBEE4" w:rsidR="1EC723F2" w:rsidRDefault="7E7396FE" w:rsidP="340236CF">
            <w:pPr>
              <w:jc w:val="center"/>
            </w:pPr>
            <w:r>
              <w:t>LEC1</w:t>
            </w:r>
          </w:p>
        </w:tc>
        <w:tc>
          <w:tcPr>
            <w:tcW w:w="3150" w:type="dxa"/>
          </w:tcPr>
          <w:p w14:paraId="28AC6BCF" w14:textId="687DAEF4" w:rsidR="0C505460" w:rsidRDefault="73712BCE" w:rsidP="340236CF">
            <w:pPr>
              <w:jc w:val="center"/>
              <w:rPr>
                <w:b/>
                <w:bCs/>
              </w:rPr>
            </w:pPr>
            <w:r w:rsidRPr="7664AE1A">
              <w:rPr>
                <w:b/>
                <w:bCs/>
              </w:rPr>
              <w:t>Sort Entries</w:t>
            </w:r>
          </w:p>
        </w:tc>
        <w:tc>
          <w:tcPr>
            <w:tcW w:w="4575" w:type="dxa"/>
          </w:tcPr>
          <w:p w14:paraId="03FB0965" w14:textId="672E994E" w:rsidR="79BA023D" w:rsidRDefault="3E4AB6B7" w:rsidP="340236CF">
            <w:pPr>
              <w:jc w:val="center"/>
            </w:pPr>
            <w:r>
              <w:t>Sort log entries by a specific attribute.</w:t>
            </w:r>
          </w:p>
        </w:tc>
      </w:tr>
      <w:tr w:rsidR="340236CF" w14:paraId="5E186232" w14:textId="77777777" w:rsidTr="7664AE1A">
        <w:tc>
          <w:tcPr>
            <w:tcW w:w="1275" w:type="dxa"/>
          </w:tcPr>
          <w:p w14:paraId="6927CA63" w14:textId="43C7447F" w:rsidR="1EC723F2" w:rsidRDefault="50FA9330" w:rsidP="7664AE1A">
            <w:pPr>
              <w:spacing w:line="259" w:lineRule="auto"/>
              <w:jc w:val="center"/>
            </w:pPr>
            <w:r>
              <w:t>LEC2</w:t>
            </w:r>
          </w:p>
        </w:tc>
        <w:tc>
          <w:tcPr>
            <w:tcW w:w="3150" w:type="dxa"/>
          </w:tcPr>
          <w:p w14:paraId="5F2132E5" w14:textId="790A0DA6" w:rsidR="52AF87D2" w:rsidRDefault="24FC1186" w:rsidP="340236CF">
            <w:pPr>
              <w:jc w:val="center"/>
              <w:rPr>
                <w:b/>
                <w:bCs/>
              </w:rPr>
            </w:pPr>
            <w:r w:rsidRPr="7664AE1A">
              <w:rPr>
                <w:b/>
                <w:bCs/>
              </w:rPr>
              <w:t>Filter Entries</w:t>
            </w:r>
          </w:p>
        </w:tc>
        <w:tc>
          <w:tcPr>
            <w:tcW w:w="4575" w:type="dxa"/>
          </w:tcPr>
          <w:p w14:paraId="1D2D3FA7" w14:textId="2EC10596" w:rsidR="6E686738" w:rsidRDefault="7CE00FF1" w:rsidP="340236CF">
            <w:pPr>
              <w:jc w:val="center"/>
            </w:pPr>
            <w:r>
              <w:t>Filter log entries by multiple attributes.</w:t>
            </w:r>
          </w:p>
        </w:tc>
      </w:tr>
      <w:tr w:rsidR="340236CF" w14:paraId="6052553A" w14:textId="77777777" w:rsidTr="7664AE1A">
        <w:tc>
          <w:tcPr>
            <w:tcW w:w="1275" w:type="dxa"/>
          </w:tcPr>
          <w:p w14:paraId="5E9EAA15" w14:textId="67B9E33B" w:rsidR="1EC723F2" w:rsidRDefault="2341C5F8" w:rsidP="340236CF">
            <w:pPr>
              <w:jc w:val="center"/>
            </w:pPr>
            <w:r>
              <w:t>LEC3</w:t>
            </w:r>
          </w:p>
        </w:tc>
        <w:tc>
          <w:tcPr>
            <w:tcW w:w="3150" w:type="dxa"/>
          </w:tcPr>
          <w:p w14:paraId="2A94B746" w14:textId="023897CE" w:rsidR="12B367BE" w:rsidRDefault="01A7CF94" w:rsidP="340236CF">
            <w:pPr>
              <w:spacing w:line="259" w:lineRule="auto"/>
              <w:jc w:val="center"/>
              <w:rPr>
                <w:b/>
                <w:bCs/>
              </w:rPr>
            </w:pPr>
            <w:r w:rsidRPr="7664AE1A">
              <w:rPr>
                <w:b/>
                <w:bCs/>
              </w:rPr>
              <w:t>Flag Entries</w:t>
            </w:r>
          </w:p>
        </w:tc>
        <w:tc>
          <w:tcPr>
            <w:tcW w:w="4575" w:type="dxa"/>
          </w:tcPr>
          <w:p w14:paraId="618851C2" w14:textId="705E5E86" w:rsidR="6299B94A" w:rsidRDefault="27532B7D" w:rsidP="340236CF">
            <w:pPr>
              <w:jc w:val="center"/>
            </w:pPr>
            <w:r>
              <w:t>Associate logs to a vector</w:t>
            </w:r>
          </w:p>
        </w:tc>
      </w:tr>
      <w:tr w:rsidR="7664AE1A" w14:paraId="59DD32CF" w14:textId="77777777" w:rsidTr="7664AE1A">
        <w:tc>
          <w:tcPr>
            <w:tcW w:w="1275" w:type="dxa"/>
          </w:tcPr>
          <w:p w14:paraId="4C837B4B" w14:textId="30DD334B" w:rsidR="7664AE1A" w:rsidRDefault="7664AE1A" w:rsidP="7664AE1A">
            <w:pPr>
              <w:jc w:val="center"/>
            </w:pPr>
          </w:p>
        </w:tc>
        <w:tc>
          <w:tcPr>
            <w:tcW w:w="3150" w:type="dxa"/>
          </w:tcPr>
          <w:p w14:paraId="251CB5FA" w14:textId="1510FBB2" w:rsidR="7664AE1A" w:rsidRDefault="7664AE1A" w:rsidP="7664AE1A">
            <w:pPr>
              <w:spacing w:line="259" w:lineRule="auto"/>
              <w:jc w:val="center"/>
              <w:rPr>
                <w:b/>
                <w:bCs/>
              </w:rPr>
            </w:pPr>
          </w:p>
        </w:tc>
        <w:tc>
          <w:tcPr>
            <w:tcW w:w="4575" w:type="dxa"/>
          </w:tcPr>
          <w:p w14:paraId="3C72F338" w14:textId="680712C2" w:rsidR="7664AE1A" w:rsidRDefault="7664AE1A" w:rsidP="7664AE1A">
            <w:pPr>
              <w:jc w:val="center"/>
            </w:pPr>
          </w:p>
        </w:tc>
      </w:tr>
      <w:tr w:rsidR="7664AE1A" w14:paraId="1D9B9850" w14:textId="77777777" w:rsidTr="7664AE1A">
        <w:tc>
          <w:tcPr>
            <w:tcW w:w="1275" w:type="dxa"/>
          </w:tcPr>
          <w:p w14:paraId="5D08507D" w14:textId="42575889" w:rsidR="01A7CF94" w:rsidRDefault="01A7CF94" w:rsidP="7664AE1A">
            <w:pPr>
              <w:jc w:val="center"/>
            </w:pPr>
            <w:r>
              <w:t>GC1</w:t>
            </w:r>
          </w:p>
        </w:tc>
        <w:tc>
          <w:tcPr>
            <w:tcW w:w="3150" w:type="dxa"/>
          </w:tcPr>
          <w:p w14:paraId="4F36469D" w14:textId="7A55B2EC" w:rsidR="01A7CF94" w:rsidRDefault="01A7CF94" w:rsidP="7664AE1A">
            <w:pPr>
              <w:spacing w:line="259" w:lineRule="auto"/>
              <w:jc w:val="center"/>
              <w:rPr>
                <w:b/>
                <w:bCs/>
              </w:rPr>
            </w:pPr>
            <w:r w:rsidRPr="7664AE1A">
              <w:rPr>
                <w:b/>
                <w:bCs/>
              </w:rPr>
              <w:t>Add Node</w:t>
            </w:r>
          </w:p>
        </w:tc>
        <w:tc>
          <w:tcPr>
            <w:tcW w:w="4575" w:type="dxa"/>
          </w:tcPr>
          <w:p w14:paraId="06D94CD4" w14:textId="306FB55B" w:rsidR="31B5B7CF" w:rsidRDefault="31B5B7CF" w:rsidP="7664AE1A">
            <w:pPr>
              <w:jc w:val="center"/>
            </w:pPr>
            <w:r>
              <w:t>Adds a node to graph.</w:t>
            </w:r>
          </w:p>
        </w:tc>
      </w:tr>
      <w:tr w:rsidR="7664AE1A" w14:paraId="11BB2C0F" w14:textId="77777777" w:rsidTr="7664AE1A">
        <w:tc>
          <w:tcPr>
            <w:tcW w:w="1275" w:type="dxa"/>
          </w:tcPr>
          <w:p w14:paraId="568D9274" w14:textId="3CD9D8DD" w:rsidR="01A7CF94" w:rsidRDefault="01A7CF94" w:rsidP="7664AE1A">
            <w:pPr>
              <w:jc w:val="center"/>
            </w:pPr>
            <w:r>
              <w:t>GC2</w:t>
            </w:r>
          </w:p>
        </w:tc>
        <w:tc>
          <w:tcPr>
            <w:tcW w:w="3150" w:type="dxa"/>
          </w:tcPr>
          <w:p w14:paraId="53EE1441" w14:textId="0BDABCFD" w:rsidR="01A7CF94" w:rsidRDefault="01A7CF94" w:rsidP="7664AE1A">
            <w:pPr>
              <w:spacing w:line="259" w:lineRule="auto"/>
              <w:jc w:val="center"/>
              <w:rPr>
                <w:b/>
                <w:bCs/>
              </w:rPr>
            </w:pPr>
            <w:r w:rsidRPr="7664AE1A">
              <w:rPr>
                <w:b/>
                <w:bCs/>
              </w:rPr>
              <w:t>Edit Node</w:t>
            </w:r>
          </w:p>
        </w:tc>
        <w:tc>
          <w:tcPr>
            <w:tcW w:w="4575" w:type="dxa"/>
          </w:tcPr>
          <w:p w14:paraId="0F9380D9" w14:textId="0353D50F" w:rsidR="471A0F55" w:rsidRDefault="471A0F55" w:rsidP="7664AE1A">
            <w:pPr>
              <w:jc w:val="center"/>
            </w:pPr>
            <w:r>
              <w:t>Edits details of the node.</w:t>
            </w:r>
          </w:p>
        </w:tc>
      </w:tr>
      <w:tr w:rsidR="7664AE1A" w14:paraId="096F5840" w14:textId="77777777" w:rsidTr="7664AE1A">
        <w:tc>
          <w:tcPr>
            <w:tcW w:w="1275" w:type="dxa"/>
          </w:tcPr>
          <w:p w14:paraId="5DAD7B62" w14:textId="763D02A9" w:rsidR="01A7CF94" w:rsidRDefault="01A7CF94" w:rsidP="7664AE1A">
            <w:pPr>
              <w:jc w:val="center"/>
            </w:pPr>
            <w:r>
              <w:t>GC3</w:t>
            </w:r>
          </w:p>
        </w:tc>
        <w:tc>
          <w:tcPr>
            <w:tcW w:w="3150" w:type="dxa"/>
          </w:tcPr>
          <w:p w14:paraId="0F3B4EBD" w14:textId="5D1660DD" w:rsidR="01A7CF94" w:rsidRDefault="01A7CF94" w:rsidP="7664AE1A">
            <w:pPr>
              <w:spacing w:line="259" w:lineRule="auto"/>
              <w:jc w:val="center"/>
              <w:rPr>
                <w:b/>
                <w:bCs/>
              </w:rPr>
            </w:pPr>
            <w:r w:rsidRPr="7664AE1A">
              <w:rPr>
                <w:b/>
                <w:bCs/>
              </w:rPr>
              <w:t>Delete Node</w:t>
            </w:r>
          </w:p>
        </w:tc>
        <w:tc>
          <w:tcPr>
            <w:tcW w:w="4575" w:type="dxa"/>
          </w:tcPr>
          <w:p w14:paraId="7C456287" w14:textId="58711DD1" w:rsidR="04BD571B" w:rsidRDefault="04BD571B" w:rsidP="7664AE1A">
            <w:pPr>
              <w:jc w:val="center"/>
            </w:pPr>
            <w:r>
              <w:t>Deletes a node from the graph.</w:t>
            </w:r>
          </w:p>
        </w:tc>
      </w:tr>
      <w:tr w:rsidR="7664AE1A" w14:paraId="0ECD5CDA" w14:textId="77777777" w:rsidTr="7664AE1A">
        <w:tc>
          <w:tcPr>
            <w:tcW w:w="1275" w:type="dxa"/>
          </w:tcPr>
          <w:p w14:paraId="574BE04C" w14:textId="6F16C85F" w:rsidR="01A7CF94" w:rsidRDefault="01A7CF94" w:rsidP="7664AE1A">
            <w:pPr>
              <w:jc w:val="center"/>
            </w:pPr>
            <w:r>
              <w:t>GC4</w:t>
            </w:r>
          </w:p>
        </w:tc>
        <w:tc>
          <w:tcPr>
            <w:tcW w:w="3150" w:type="dxa"/>
          </w:tcPr>
          <w:p w14:paraId="4E88C651" w14:textId="3D8F3672" w:rsidR="01A7CF94" w:rsidRDefault="01A7CF94" w:rsidP="7664AE1A">
            <w:pPr>
              <w:spacing w:line="259" w:lineRule="auto"/>
              <w:jc w:val="center"/>
              <w:rPr>
                <w:b/>
                <w:bCs/>
              </w:rPr>
            </w:pPr>
            <w:r w:rsidRPr="7664AE1A">
              <w:rPr>
                <w:b/>
                <w:bCs/>
              </w:rPr>
              <w:t>Add Relationship</w:t>
            </w:r>
          </w:p>
        </w:tc>
        <w:tc>
          <w:tcPr>
            <w:tcW w:w="4575" w:type="dxa"/>
          </w:tcPr>
          <w:p w14:paraId="3DE27993" w14:textId="0A18E88A" w:rsidR="786FF223" w:rsidRDefault="786FF223" w:rsidP="7664AE1A">
            <w:pPr>
              <w:jc w:val="center"/>
            </w:pPr>
            <w:r>
              <w:t>Adds a relationship between two nodes on the graph.</w:t>
            </w:r>
          </w:p>
        </w:tc>
      </w:tr>
      <w:tr w:rsidR="7664AE1A" w14:paraId="74D13CA9" w14:textId="77777777" w:rsidTr="7664AE1A">
        <w:tc>
          <w:tcPr>
            <w:tcW w:w="1275" w:type="dxa"/>
          </w:tcPr>
          <w:p w14:paraId="5E3A09FE" w14:textId="0158754A" w:rsidR="01A7CF94" w:rsidRDefault="01A7CF94" w:rsidP="7664AE1A">
            <w:pPr>
              <w:jc w:val="center"/>
            </w:pPr>
            <w:r>
              <w:t>GC5</w:t>
            </w:r>
          </w:p>
        </w:tc>
        <w:tc>
          <w:tcPr>
            <w:tcW w:w="3150" w:type="dxa"/>
          </w:tcPr>
          <w:p w14:paraId="4F44A3D7" w14:textId="3A806E08" w:rsidR="01A7CF94" w:rsidRDefault="01A7CF94" w:rsidP="7664AE1A">
            <w:pPr>
              <w:spacing w:line="259" w:lineRule="auto"/>
              <w:jc w:val="center"/>
              <w:rPr>
                <w:b/>
                <w:bCs/>
              </w:rPr>
            </w:pPr>
            <w:r w:rsidRPr="7664AE1A">
              <w:rPr>
                <w:b/>
                <w:bCs/>
              </w:rPr>
              <w:t>Edit Relationship</w:t>
            </w:r>
          </w:p>
        </w:tc>
        <w:tc>
          <w:tcPr>
            <w:tcW w:w="4575" w:type="dxa"/>
          </w:tcPr>
          <w:p w14:paraId="7729D9E0" w14:textId="58F8E07E" w:rsidR="0A3B983D" w:rsidRDefault="0A3B983D" w:rsidP="7664AE1A">
            <w:pPr>
              <w:jc w:val="center"/>
            </w:pPr>
            <w:r>
              <w:t>Edits the relationship properties.</w:t>
            </w:r>
          </w:p>
        </w:tc>
      </w:tr>
      <w:tr w:rsidR="7664AE1A" w14:paraId="650C5FC5" w14:textId="77777777" w:rsidTr="7664AE1A">
        <w:tc>
          <w:tcPr>
            <w:tcW w:w="1275" w:type="dxa"/>
          </w:tcPr>
          <w:p w14:paraId="17DA315F" w14:textId="31E02500" w:rsidR="01A7CF94" w:rsidRDefault="01A7CF94" w:rsidP="7664AE1A">
            <w:pPr>
              <w:jc w:val="center"/>
            </w:pPr>
            <w:r>
              <w:t>GC6</w:t>
            </w:r>
          </w:p>
        </w:tc>
        <w:tc>
          <w:tcPr>
            <w:tcW w:w="3150" w:type="dxa"/>
          </w:tcPr>
          <w:p w14:paraId="768375F8" w14:textId="2349E2A4" w:rsidR="01A7CF94" w:rsidRDefault="01A7CF94" w:rsidP="7664AE1A">
            <w:pPr>
              <w:spacing w:line="259" w:lineRule="auto"/>
              <w:jc w:val="center"/>
              <w:rPr>
                <w:b/>
                <w:bCs/>
              </w:rPr>
            </w:pPr>
            <w:r w:rsidRPr="7664AE1A">
              <w:rPr>
                <w:b/>
                <w:bCs/>
              </w:rPr>
              <w:t>Delete Relationship</w:t>
            </w:r>
          </w:p>
        </w:tc>
        <w:tc>
          <w:tcPr>
            <w:tcW w:w="4575" w:type="dxa"/>
          </w:tcPr>
          <w:p w14:paraId="05044090" w14:textId="58A3D430" w:rsidR="38D1C640" w:rsidRDefault="38D1C640" w:rsidP="7664AE1A">
            <w:pPr>
              <w:jc w:val="center"/>
            </w:pPr>
            <w:r>
              <w:t>Removes a relationship between two nodes.</w:t>
            </w:r>
          </w:p>
        </w:tc>
      </w:tr>
      <w:tr w:rsidR="7664AE1A" w14:paraId="2316206E" w14:textId="77777777" w:rsidTr="7664AE1A">
        <w:tc>
          <w:tcPr>
            <w:tcW w:w="1275" w:type="dxa"/>
          </w:tcPr>
          <w:p w14:paraId="6DA13433" w14:textId="40119653" w:rsidR="01A7CF94" w:rsidRDefault="01A7CF94" w:rsidP="7664AE1A">
            <w:pPr>
              <w:jc w:val="center"/>
            </w:pPr>
            <w:r>
              <w:t>GC7</w:t>
            </w:r>
          </w:p>
        </w:tc>
        <w:tc>
          <w:tcPr>
            <w:tcW w:w="3150" w:type="dxa"/>
          </w:tcPr>
          <w:p w14:paraId="5C146DC4" w14:textId="57981A9F" w:rsidR="01A7CF94" w:rsidRDefault="01A7CF94" w:rsidP="7664AE1A">
            <w:pPr>
              <w:spacing w:line="259" w:lineRule="auto"/>
              <w:jc w:val="center"/>
              <w:rPr>
                <w:b/>
                <w:bCs/>
              </w:rPr>
            </w:pPr>
            <w:r w:rsidRPr="7664AE1A">
              <w:rPr>
                <w:b/>
                <w:bCs/>
              </w:rPr>
              <w:t>Export Graph</w:t>
            </w:r>
          </w:p>
        </w:tc>
        <w:tc>
          <w:tcPr>
            <w:tcW w:w="4575" w:type="dxa"/>
          </w:tcPr>
          <w:p w14:paraId="2071808E" w14:textId="522469F1" w:rsidR="32AEB52F" w:rsidRDefault="32AEB52F" w:rsidP="7664AE1A">
            <w:pPr>
              <w:jc w:val="center"/>
            </w:pPr>
            <w:r>
              <w:t>Exports an image of the graph in the desired format.</w:t>
            </w:r>
          </w:p>
        </w:tc>
      </w:tr>
      <w:tr w:rsidR="7664AE1A" w14:paraId="056F4335" w14:textId="77777777" w:rsidTr="7664AE1A">
        <w:tc>
          <w:tcPr>
            <w:tcW w:w="1275" w:type="dxa"/>
          </w:tcPr>
          <w:p w14:paraId="3E793389" w14:textId="0FB6346A" w:rsidR="7664AE1A" w:rsidRDefault="7664AE1A" w:rsidP="7664AE1A">
            <w:pPr>
              <w:jc w:val="center"/>
            </w:pPr>
          </w:p>
        </w:tc>
        <w:tc>
          <w:tcPr>
            <w:tcW w:w="3150" w:type="dxa"/>
          </w:tcPr>
          <w:p w14:paraId="28427BB2" w14:textId="7ADB4A58" w:rsidR="7664AE1A" w:rsidRDefault="7664AE1A" w:rsidP="7664AE1A">
            <w:pPr>
              <w:spacing w:line="259" w:lineRule="auto"/>
              <w:jc w:val="center"/>
              <w:rPr>
                <w:b/>
                <w:bCs/>
              </w:rPr>
            </w:pPr>
          </w:p>
        </w:tc>
        <w:tc>
          <w:tcPr>
            <w:tcW w:w="4575" w:type="dxa"/>
          </w:tcPr>
          <w:p w14:paraId="0CAD8C5D" w14:textId="630B226F" w:rsidR="7664AE1A" w:rsidRDefault="7664AE1A" w:rsidP="7664AE1A">
            <w:pPr>
              <w:jc w:val="center"/>
            </w:pPr>
          </w:p>
        </w:tc>
      </w:tr>
      <w:tr w:rsidR="7664AE1A" w14:paraId="7AD99BE6" w14:textId="77777777" w:rsidTr="7664AE1A">
        <w:tc>
          <w:tcPr>
            <w:tcW w:w="1275" w:type="dxa"/>
          </w:tcPr>
          <w:p w14:paraId="58A07F06" w14:textId="187C78A1" w:rsidR="01A7CF94" w:rsidRDefault="01A7CF94" w:rsidP="7664AE1A">
            <w:pPr>
              <w:jc w:val="center"/>
            </w:pPr>
            <w:r>
              <w:t>EAR1</w:t>
            </w:r>
          </w:p>
        </w:tc>
        <w:tc>
          <w:tcPr>
            <w:tcW w:w="3150" w:type="dxa"/>
          </w:tcPr>
          <w:p w14:paraId="0D314991" w14:textId="302D13C9" w:rsidR="01A7CF94" w:rsidRDefault="01A7CF94" w:rsidP="7664AE1A">
            <w:pPr>
              <w:spacing w:line="259" w:lineRule="auto"/>
              <w:jc w:val="center"/>
              <w:rPr>
                <w:b/>
                <w:bCs/>
              </w:rPr>
            </w:pPr>
            <w:r w:rsidRPr="7664AE1A">
              <w:rPr>
                <w:b/>
                <w:bCs/>
              </w:rPr>
              <w:t>View Errors</w:t>
            </w:r>
          </w:p>
        </w:tc>
        <w:tc>
          <w:tcPr>
            <w:tcW w:w="4575" w:type="dxa"/>
          </w:tcPr>
          <w:p w14:paraId="0F8E55F8" w14:textId="29E14E7A" w:rsidR="548A81F5" w:rsidRDefault="548A81F5" w:rsidP="7664AE1A">
            <w:pPr>
              <w:jc w:val="center"/>
            </w:pPr>
            <w:r>
              <w:t>Displays lines numbers and error messages in a log file.</w:t>
            </w:r>
          </w:p>
        </w:tc>
      </w:tr>
      <w:tr w:rsidR="7664AE1A" w14:paraId="1DA0D526" w14:textId="77777777" w:rsidTr="7664AE1A">
        <w:tc>
          <w:tcPr>
            <w:tcW w:w="1275" w:type="dxa"/>
          </w:tcPr>
          <w:p w14:paraId="7BA658E5" w14:textId="10072112" w:rsidR="01A7CF94" w:rsidRDefault="01A7CF94" w:rsidP="7664AE1A">
            <w:pPr>
              <w:jc w:val="center"/>
            </w:pPr>
            <w:r>
              <w:t>EAR2</w:t>
            </w:r>
          </w:p>
        </w:tc>
        <w:tc>
          <w:tcPr>
            <w:tcW w:w="3150" w:type="dxa"/>
          </w:tcPr>
          <w:p w14:paraId="28F66A75" w14:textId="4B6D912A" w:rsidR="01A7CF94" w:rsidRDefault="01A7CF94" w:rsidP="7664AE1A">
            <w:pPr>
              <w:spacing w:line="259" w:lineRule="auto"/>
              <w:jc w:val="center"/>
              <w:rPr>
                <w:b/>
                <w:bCs/>
              </w:rPr>
            </w:pPr>
            <w:r w:rsidRPr="7664AE1A">
              <w:rPr>
                <w:b/>
                <w:bCs/>
              </w:rPr>
              <w:t>Re-Validate</w:t>
            </w:r>
          </w:p>
        </w:tc>
        <w:tc>
          <w:tcPr>
            <w:tcW w:w="4575" w:type="dxa"/>
          </w:tcPr>
          <w:p w14:paraId="0C174522" w14:textId="7B9261D9" w:rsidR="3A3EC58D" w:rsidRDefault="3A3EC58D" w:rsidP="7664AE1A">
            <w:pPr>
              <w:jc w:val="center"/>
            </w:pPr>
            <w:r>
              <w:t>Checks if a log file meets validation criteria.</w:t>
            </w:r>
          </w:p>
        </w:tc>
      </w:tr>
      <w:tr w:rsidR="7664AE1A" w14:paraId="4821E7EE" w14:textId="77777777" w:rsidTr="7664AE1A">
        <w:tc>
          <w:tcPr>
            <w:tcW w:w="1275" w:type="dxa"/>
          </w:tcPr>
          <w:p w14:paraId="6FA0EC1D" w14:textId="3BDD5B79" w:rsidR="01A7CF94" w:rsidRDefault="01A7CF94" w:rsidP="7664AE1A">
            <w:pPr>
              <w:jc w:val="center"/>
            </w:pPr>
            <w:r>
              <w:t>EAR3</w:t>
            </w:r>
          </w:p>
        </w:tc>
        <w:tc>
          <w:tcPr>
            <w:tcW w:w="3150" w:type="dxa"/>
          </w:tcPr>
          <w:p w14:paraId="108D03A5" w14:textId="6A45541B" w:rsidR="01A7CF94" w:rsidRDefault="01A7CF94" w:rsidP="7664AE1A">
            <w:pPr>
              <w:spacing w:line="259" w:lineRule="auto"/>
              <w:jc w:val="center"/>
              <w:rPr>
                <w:b/>
                <w:bCs/>
              </w:rPr>
            </w:pPr>
            <w:r w:rsidRPr="7664AE1A">
              <w:rPr>
                <w:b/>
                <w:bCs/>
              </w:rPr>
              <w:t>Ingest Despite Errors</w:t>
            </w:r>
          </w:p>
        </w:tc>
        <w:tc>
          <w:tcPr>
            <w:tcW w:w="4575" w:type="dxa"/>
          </w:tcPr>
          <w:p w14:paraId="79DECC14" w14:textId="3A2E6045" w:rsidR="40686D1F" w:rsidRDefault="40686D1F" w:rsidP="7664AE1A">
            <w:pPr>
              <w:jc w:val="center"/>
            </w:pPr>
            <w:r>
              <w:t>Ingests log file with errors.</w:t>
            </w:r>
          </w:p>
        </w:tc>
      </w:tr>
      <w:tr w:rsidR="7664AE1A" w14:paraId="543483B3" w14:textId="77777777" w:rsidTr="7664AE1A">
        <w:tc>
          <w:tcPr>
            <w:tcW w:w="1275" w:type="dxa"/>
          </w:tcPr>
          <w:p w14:paraId="070CF0BA" w14:textId="49139B34" w:rsidR="7664AE1A" w:rsidRDefault="7664AE1A" w:rsidP="7664AE1A">
            <w:pPr>
              <w:jc w:val="center"/>
            </w:pPr>
          </w:p>
        </w:tc>
        <w:tc>
          <w:tcPr>
            <w:tcW w:w="3150" w:type="dxa"/>
          </w:tcPr>
          <w:p w14:paraId="194EB314" w14:textId="5AB98033" w:rsidR="7664AE1A" w:rsidRDefault="7664AE1A" w:rsidP="7664AE1A">
            <w:pPr>
              <w:spacing w:line="259" w:lineRule="auto"/>
              <w:jc w:val="center"/>
              <w:rPr>
                <w:b/>
                <w:bCs/>
              </w:rPr>
            </w:pPr>
          </w:p>
        </w:tc>
        <w:tc>
          <w:tcPr>
            <w:tcW w:w="4575" w:type="dxa"/>
          </w:tcPr>
          <w:p w14:paraId="6049B39B" w14:textId="505D4C8E" w:rsidR="7664AE1A" w:rsidRDefault="7664AE1A" w:rsidP="7664AE1A">
            <w:pPr>
              <w:jc w:val="center"/>
            </w:pPr>
          </w:p>
        </w:tc>
      </w:tr>
      <w:tr w:rsidR="7664AE1A" w14:paraId="61A14998" w14:textId="77777777" w:rsidTr="7664AE1A">
        <w:tc>
          <w:tcPr>
            <w:tcW w:w="1275" w:type="dxa"/>
          </w:tcPr>
          <w:p w14:paraId="58517B20" w14:textId="7AE94B88" w:rsidR="01A7CF94" w:rsidRDefault="01A7CF94" w:rsidP="7664AE1A">
            <w:pPr>
              <w:jc w:val="center"/>
            </w:pPr>
            <w:r>
              <w:t>VC1</w:t>
            </w:r>
          </w:p>
        </w:tc>
        <w:tc>
          <w:tcPr>
            <w:tcW w:w="3150" w:type="dxa"/>
          </w:tcPr>
          <w:p w14:paraId="6605A806" w14:textId="4A04041E" w:rsidR="01A7CF94" w:rsidRDefault="01A7CF94" w:rsidP="7664AE1A">
            <w:pPr>
              <w:spacing w:line="259" w:lineRule="auto"/>
              <w:jc w:val="center"/>
              <w:rPr>
                <w:b/>
                <w:bCs/>
              </w:rPr>
            </w:pPr>
            <w:r w:rsidRPr="7664AE1A">
              <w:rPr>
                <w:b/>
                <w:bCs/>
              </w:rPr>
              <w:t>Add Vector</w:t>
            </w:r>
          </w:p>
        </w:tc>
        <w:tc>
          <w:tcPr>
            <w:tcW w:w="4575" w:type="dxa"/>
          </w:tcPr>
          <w:p w14:paraId="0B2C47E2" w14:textId="6100E9B1" w:rsidR="708F8B41" w:rsidRDefault="708F8B41" w:rsidP="7664AE1A">
            <w:pPr>
              <w:jc w:val="center"/>
            </w:pPr>
            <w:r>
              <w:t>Adds a new vector to the vector table.</w:t>
            </w:r>
          </w:p>
        </w:tc>
      </w:tr>
      <w:tr w:rsidR="7664AE1A" w14:paraId="6CEE4BB3" w14:textId="77777777" w:rsidTr="7664AE1A">
        <w:tc>
          <w:tcPr>
            <w:tcW w:w="1275" w:type="dxa"/>
          </w:tcPr>
          <w:p w14:paraId="2478877C" w14:textId="5CAAFE12" w:rsidR="01A7CF94" w:rsidRDefault="01A7CF94" w:rsidP="7664AE1A">
            <w:pPr>
              <w:jc w:val="center"/>
            </w:pPr>
            <w:r>
              <w:t>VC2</w:t>
            </w:r>
          </w:p>
        </w:tc>
        <w:tc>
          <w:tcPr>
            <w:tcW w:w="3150" w:type="dxa"/>
          </w:tcPr>
          <w:p w14:paraId="0C6D8C1B" w14:textId="44703CFC" w:rsidR="01A7CF94" w:rsidRDefault="01A7CF94" w:rsidP="7664AE1A">
            <w:pPr>
              <w:spacing w:line="259" w:lineRule="auto"/>
              <w:jc w:val="center"/>
              <w:rPr>
                <w:b/>
                <w:bCs/>
              </w:rPr>
            </w:pPr>
            <w:r w:rsidRPr="7664AE1A">
              <w:rPr>
                <w:b/>
                <w:bCs/>
              </w:rPr>
              <w:t>Delete Vector</w:t>
            </w:r>
          </w:p>
        </w:tc>
        <w:tc>
          <w:tcPr>
            <w:tcW w:w="4575" w:type="dxa"/>
          </w:tcPr>
          <w:p w14:paraId="2C5777FD" w14:textId="4140795C" w:rsidR="50EFF0A2" w:rsidRDefault="50EFF0A2" w:rsidP="7664AE1A">
            <w:pPr>
              <w:jc w:val="center"/>
            </w:pPr>
            <w:r>
              <w:t>Removes a vec</w:t>
            </w:r>
            <w:r w:rsidR="5A582979">
              <w:t>tor from the vector table.</w:t>
            </w:r>
          </w:p>
        </w:tc>
      </w:tr>
      <w:tr w:rsidR="7664AE1A" w14:paraId="5EEB8824" w14:textId="77777777" w:rsidTr="7664AE1A">
        <w:tc>
          <w:tcPr>
            <w:tcW w:w="1275" w:type="dxa"/>
          </w:tcPr>
          <w:p w14:paraId="44F0077A" w14:textId="6B42A7E9" w:rsidR="01A7CF94" w:rsidRDefault="01A7CF94" w:rsidP="7664AE1A">
            <w:pPr>
              <w:jc w:val="center"/>
            </w:pPr>
            <w:r>
              <w:t>VC3</w:t>
            </w:r>
          </w:p>
        </w:tc>
        <w:tc>
          <w:tcPr>
            <w:tcW w:w="3150" w:type="dxa"/>
          </w:tcPr>
          <w:p w14:paraId="6A72D7D4" w14:textId="41234148" w:rsidR="01A7CF94" w:rsidRDefault="01A7CF94" w:rsidP="7664AE1A">
            <w:pPr>
              <w:spacing w:line="259" w:lineRule="auto"/>
              <w:jc w:val="center"/>
              <w:rPr>
                <w:b/>
                <w:bCs/>
              </w:rPr>
            </w:pPr>
            <w:r w:rsidRPr="7664AE1A">
              <w:rPr>
                <w:b/>
                <w:bCs/>
              </w:rPr>
              <w:t>Update Pull Vector</w:t>
            </w:r>
          </w:p>
        </w:tc>
        <w:tc>
          <w:tcPr>
            <w:tcW w:w="4575" w:type="dxa"/>
          </w:tcPr>
          <w:p w14:paraId="7064E008" w14:textId="700771AC" w:rsidR="6E9D8FFE" w:rsidRDefault="6E9D8FFE" w:rsidP="7664AE1A">
            <w:pPr>
              <w:jc w:val="center"/>
            </w:pPr>
            <w:r>
              <w:t>Updates vector table with changes pushed to the vector database.</w:t>
            </w:r>
          </w:p>
        </w:tc>
      </w:tr>
      <w:tr w:rsidR="7664AE1A" w14:paraId="0E9ABC74" w14:textId="77777777" w:rsidTr="7664AE1A">
        <w:tc>
          <w:tcPr>
            <w:tcW w:w="1275" w:type="dxa"/>
          </w:tcPr>
          <w:p w14:paraId="66811E65" w14:textId="775E7F71" w:rsidR="01A7CF94" w:rsidRDefault="01A7CF94" w:rsidP="7664AE1A">
            <w:pPr>
              <w:jc w:val="center"/>
            </w:pPr>
            <w:r>
              <w:t>VC4</w:t>
            </w:r>
          </w:p>
        </w:tc>
        <w:tc>
          <w:tcPr>
            <w:tcW w:w="3150" w:type="dxa"/>
          </w:tcPr>
          <w:p w14:paraId="25D5E76A" w14:textId="2BC2C2A3" w:rsidR="2AD84584" w:rsidRDefault="2AD84584" w:rsidP="7664AE1A">
            <w:pPr>
              <w:spacing w:line="259" w:lineRule="auto"/>
              <w:jc w:val="center"/>
              <w:rPr>
                <w:b/>
                <w:bCs/>
              </w:rPr>
            </w:pPr>
            <w:r w:rsidRPr="7664AE1A">
              <w:rPr>
                <w:b/>
                <w:bCs/>
              </w:rPr>
              <w:t>Edit Vector Attributes</w:t>
            </w:r>
          </w:p>
        </w:tc>
        <w:tc>
          <w:tcPr>
            <w:tcW w:w="4575" w:type="dxa"/>
          </w:tcPr>
          <w:p w14:paraId="20099545" w14:textId="19668178" w:rsidR="676505D5" w:rsidRDefault="676505D5" w:rsidP="7664AE1A">
            <w:pPr>
              <w:jc w:val="center"/>
            </w:pPr>
            <w:r>
              <w:t>Changes attributes of a given vector.</w:t>
            </w:r>
          </w:p>
        </w:tc>
      </w:tr>
      <w:tr w:rsidR="7664AE1A" w14:paraId="2810BB81" w14:textId="77777777" w:rsidTr="7664AE1A">
        <w:tc>
          <w:tcPr>
            <w:tcW w:w="1275" w:type="dxa"/>
          </w:tcPr>
          <w:p w14:paraId="0A6E4216" w14:textId="29B0CFCF" w:rsidR="01A7CF94" w:rsidRDefault="01A7CF94" w:rsidP="7664AE1A">
            <w:pPr>
              <w:jc w:val="center"/>
            </w:pPr>
            <w:r>
              <w:t>VC5</w:t>
            </w:r>
          </w:p>
        </w:tc>
        <w:tc>
          <w:tcPr>
            <w:tcW w:w="3150" w:type="dxa"/>
          </w:tcPr>
          <w:p w14:paraId="1BD4D7AF" w14:textId="782F23E7" w:rsidR="74DAEE6B" w:rsidRDefault="74DAEE6B" w:rsidP="7664AE1A">
            <w:pPr>
              <w:spacing w:line="259" w:lineRule="auto"/>
              <w:jc w:val="center"/>
              <w:rPr>
                <w:b/>
                <w:bCs/>
              </w:rPr>
            </w:pPr>
            <w:r w:rsidRPr="7664AE1A">
              <w:rPr>
                <w:b/>
                <w:bCs/>
              </w:rPr>
              <w:t>Commit Vector</w:t>
            </w:r>
          </w:p>
        </w:tc>
        <w:tc>
          <w:tcPr>
            <w:tcW w:w="4575" w:type="dxa"/>
          </w:tcPr>
          <w:p w14:paraId="7B59774C" w14:textId="5BE7CFBB" w:rsidR="52267FF4" w:rsidRDefault="52267FF4" w:rsidP="7664AE1A">
            <w:pPr>
              <w:jc w:val="center"/>
            </w:pPr>
            <w:r>
              <w:t xml:space="preserve">Submits the vector changes to be approved by </w:t>
            </w:r>
            <w:r w:rsidR="214D27AC">
              <w:t>the analyst</w:t>
            </w:r>
            <w:r>
              <w:t>.</w:t>
            </w:r>
          </w:p>
        </w:tc>
      </w:tr>
      <w:tr w:rsidR="7664AE1A" w14:paraId="1A465E8F" w14:textId="77777777" w:rsidTr="7664AE1A">
        <w:tc>
          <w:tcPr>
            <w:tcW w:w="1275" w:type="dxa"/>
          </w:tcPr>
          <w:p w14:paraId="7C0226F4" w14:textId="325AB87D" w:rsidR="01A7CF94" w:rsidRDefault="01A7CF94" w:rsidP="7664AE1A">
            <w:pPr>
              <w:jc w:val="center"/>
            </w:pPr>
            <w:r>
              <w:t>VC6</w:t>
            </w:r>
          </w:p>
        </w:tc>
        <w:tc>
          <w:tcPr>
            <w:tcW w:w="3150" w:type="dxa"/>
          </w:tcPr>
          <w:p w14:paraId="49E64686" w14:textId="1E30ECD8" w:rsidR="794CF2E2" w:rsidRDefault="794CF2E2" w:rsidP="7664AE1A">
            <w:pPr>
              <w:spacing w:line="259" w:lineRule="auto"/>
              <w:jc w:val="center"/>
              <w:rPr>
                <w:b/>
                <w:bCs/>
              </w:rPr>
            </w:pPr>
            <w:r w:rsidRPr="7664AE1A">
              <w:rPr>
                <w:b/>
                <w:bCs/>
              </w:rPr>
              <w:t>Approval Commit Vector</w:t>
            </w:r>
          </w:p>
        </w:tc>
        <w:tc>
          <w:tcPr>
            <w:tcW w:w="4575" w:type="dxa"/>
          </w:tcPr>
          <w:p w14:paraId="3D544FB7" w14:textId="228AAA45" w:rsidR="1AFD77E5" w:rsidRDefault="1AFD77E5" w:rsidP="7664AE1A">
            <w:pPr>
              <w:jc w:val="center"/>
            </w:pPr>
            <w:r>
              <w:t>Approve changes made to a vector.</w:t>
            </w:r>
          </w:p>
        </w:tc>
      </w:tr>
    </w:tbl>
    <w:p w14:paraId="1E43314B" w14:textId="5FCB6806" w:rsidR="340236CF" w:rsidRDefault="340236CF"/>
    <w:p w14:paraId="2BB3904D" w14:textId="77777777" w:rsidR="00941D93" w:rsidRDefault="00941D93">
      <w:pPr>
        <w:pStyle w:val="Heading1"/>
      </w:pPr>
      <w:bookmarkStart w:id="29" w:name="_Toc22915478"/>
      <w:r>
        <w:t>Testing Approach</w:t>
      </w:r>
      <w:bookmarkEnd w:id="29"/>
    </w:p>
    <w:p w14:paraId="22B3ABB9" w14:textId="68A09F92" w:rsidR="00941D93" w:rsidRDefault="45FA3973">
      <w:r>
        <w:t xml:space="preserve">This section describes the testing approach of the system and shall provide an explanation of the kinds of testing the team plans to use to ensure the PICK-PMR Insight Collective Knowledge system works as </w:t>
      </w:r>
      <w:r w:rsidR="4966B154">
        <w:t>the users expect it to behave.</w:t>
      </w:r>
    </w:p>
    <w:p w14:paraId="695B9D1D" w14:textId="1BF0C1C6" w:rsidR="340236CF" w:rsidRDefault="340236CF" w:rsidP="64468F90"/>
    <w:p w14:paraId="2FE36EA8" w14:textId="46DFFD1A" w:rsidR="7412206E" w:rsidRDefault="3161D0A8" w:rsidP="64468F90">
      <w:pPr>
        <w:rPr>
          <w:sz w:val="22"/>
          <w:szCs w:val="22"/>
        </w:rPr>
      </w:pPr>
      <w:r w:rsidRPr="64468F90">
        <w:rPr>
          <w:b/>
          <w:bCs/>
          <w:sz w:val="22"/>
          <w:szCs w:val="22"/>
        </w:rPr>
        <w:t>3.</w:t>
      </w:r>
      <w:r w:rsidR="686CF1BA" w:rsidRPr="64468F90">
        <w:rPr>
          <w:b/>
          <w:bCs/>
          <w:sz w:val="22"/>
          <w:szCs w:val="22"/>
        </w:rPr>
        <w:t>1</w:t>
      </w:r>
      <w:r w:rsidRPr="64468F90">
        <w:rPr>
          <w:b/>
          <w:bCs/>
          <w:sz w:val="22"/>
          <w:szCs w:val="22"/>
        </w:rPr>
        <w:t xml:space="preserve"> System Testing</w:t>
      </w:r>
      <w:r w:rsidR="0B2A2C4B" w:rsidRPr="64468F90">
        <w:rPr>
          <w:b/>
          <w:bCs/>
          <w:sz w:val="22"/>
          <w:szCs w:val="22"/>
        </w:rPr>
        <w:t xml:space="preserve"> </w:t>
      </w:r>
    </w:p>
    <w:p w14:paraId="0E5F1051" w14:textId="2251AD81" w:rsidR="7412206E" w:rsidRDefault="3161D0A8" w:rsidP="64468F90">
      <w:r w:rsidRPr="64468F90">
        <w:rPr>
          <w:sz w:val="22"/>
          <w:szCs w:val="22"/>
        </w:rPr>
        <w:t>System testing is the follow-up of integration testing. Once all the components have been unit tested and integration tested, there will be a focus on testing the entire system through system testing. This is where we tested the main components of the system. In the team’s case, the requirements for the demo were followed to ensure that they functioned the way that the guidance team and our clients expect.</w:t>
      </w:r>
    </w:p>
    <w:p w14:paraId="4D6B4869" w14:textId="17980C2E" w:rsidR="009069AE" w:rsidRPr="00130598" w:rsidRDefault="009069AE" w:rsidP="64468F90">
      <w:pPr>
        <w:pStyle w:val="ListBullet"/>
        <w:numPr>
          <w:ilvl w:val="0"/>
          <w:numId w:val="0"/>
        </w:numPr>
        <w:rPr>
          <w:sz w:val="22"/>
          <w:szCs w:val="22"/>
        </w:rPr>
      </w:pPr>
    </w:p>
    <w:p w14:paraId="1174C253" w14:textId="6953B39C" w:rsidR="009069AE" w:rsidRPr="00130598" w:rsidRDefault="1424430B" w:rsidP="64468F90">
      <w:pPr>
        <w:pStyle w:val="Caption"/>
      </w:pPr>
      <w:r>
        <w:t xml:space="preserve">Table </w:t>
      </w:r>
      <w:r w:rsidR="56F2298B">
        <w:t>1</w:t>
      </w:r>
      <w:r>
        <w:t>: System Configuration Test Plan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9"/>
        <w:gridCol w:w="5154"/>
        <w:gridCol w:w="1607"/>
      </w:tblGrid>
      <w:tr w:rsidR="64468F90" w14:paraId="4A04D9A0" w14:textId="77777777" w:rsidTr="7664AE1A">
        <w:trPr>
          <w:trHeight w:val="360"/>
        </w:trPr>
        <w:tc>
          <w:tcPr>
            <w:tcW w:w="9306" w:type="dxa"/>
            <w:gridSpan w:val="3"/>
            <w:shd w:val="clear" w:color="auto" w:fill="E0E0E0"/>
          </w:tcPr>
          <w:p w14:paraId="1A1D4B54" w14:textId="77777777" w:rsidR="64468F90" w:rsidRDefault="64468F90" w:rsidP="64468F90">
            <w:pPr>
              <w:jc w:val="center"/>
              <w:rPr>
                <w:b/>
                <w:bCs/>
              </w:rPr>
            </w:pPr>
          </w:p>
          <w:p w14:paraId="605E6456" w14:textId="586E43FF" w:rsidR="64468F90" w:rsidRDefault="64468F90" w:rsidP="64468F90">
            <w:pPr>
              <w:pStyle w:val="ListParagraph"/>
              <w:numPr>
                <w:ilvl w:val="0"/>
                <w:numId w:val="4"/>
              </w:numPr>
              <w:jc w:val="center"/>
              <w:rPr>
                <w:rFonts w:ascii="Times New Roman" w:hAnsi="Times New Roman"/>
                <w:b/>
                <w:bCs/>
                <w:sz w:val="20"/>
                <w:szCs w:val="20"/>
              </w:rPr>
            </w:pPr>
            <w:r w:rsidRPr="64468F90">
              <w:rPr>
                <w:b/>
                <w:bCs/>
              </w:rPr>
              <w:t xml:space="preserve">TEST SUITE: </w:t>
            </w:r>
            <w:r w:rsidR="7BB598BA" w:rsidRPr="64468F90">
              <w:rPr>
                <w:b/>
                <w:bCs/>
              </w:rPr>
              <w:t xml:space="preserve">System </w:t>
            </w:r>
            <w:r w:rsidRPr="64468F90">
              <w:rPr>
                <w:b/>
                <w:bCs/>
              </w:rPr>
              <w:t>Configuration</w:t>
            </w:r>
          </w:p>
        </w:tc>
      </w:tr>
      <w:tr w:rsidR="64468F90" w14:paraId="619F8089" w14:textId="77777777" w:rsidTr="7664AE1A">
        <w:trPr>
          <w:trHeight w:val="360"/>
        </w:trPr>
        <w:tc>
          <w:tcPr>
            <w:tcW w:w="2290" w:type="dxa"/>
            <w:shd w:val="clear" w:color="auto" w:fill="auto"/>
          </w:tcPr>
          <w:p w14:paraId="28160A43" w14:textId="77777777" w:rsidR="64468F90" w:rsidRDefault="64468F90" w:rsidP="64468F90">
            <w:pPr>
              <w:jc w:val="center"/>
              <w:rPr>
                <w:b/>
                <w:bCs/>
              </w:rPr>
            </w:pPr>
            <w:r w:rsidRPr="64468F90">
              <w:rPr>
                <w:b/>
                <w:bCs/>
              </w:rPr>
              <w:t>Description of Test Suite</w:t>
            </w:r>
          </w:p>
        </w:tc>
        <w:tc>
          <w:tcPr>
            <w:tcW w:w="7016" w:type="dxa"/>
            <w:gridSpan w:val="2"/>
            <w:shd w:val="clear" w:color="auto" w:fill="auto"/>
          </w:tcPr>
          <w:p w14:paraId="1EA91AC3" w14:textId="4A7C0FA1" w:rsidR="64468F90" w:rsidRDefault="64468F90" w:rsidP="64468F90">
            <w:pPr>
              <w:jc w:val="center"/>
            </w:pPr>
            <w:r>
              <w:t>This test suite contains the test cases for the components of Event Configuration section of the PICK System.</w:t>
            </w:r>
          </w:p>
        </w:tc>
      </w:tr>
      <w:tr w:rsidR="64468F90" w14:paraId="5DBA7FDA" w14:textId="77777777" w:rsidTr="7664AE1A">
        <w:trPr>
          <w:trHeight w:val="360"/>
        </w:trPr>
        <w:tc>
          <w:tcPr>
            <w:tcW w:w="2290" w:type="dxa"/>
            <w:shd w:val="clear" w:color="auto" w:fill="E0E0E0"/>
          </w:tcPr>
          <w:p w14:paraId="4DBB59EA" w14:textId="77777777" w:rsidR="64468F90" w:rsidRDefault="64468F90" w:rsidP="64468F90">
            <w:pPr>
              <w:jc w:val="center"/>
              <w:rPr>
                <w:b/>
                <w:bCs/>
              </w:rPr>
            </w:pPr>
            <w:r w:rsidRPr="64468F90">
              <w:rPr>
                <w:b/>
                <w:bCs/>
              </w:rPr>
              <w:t>Test Case Identifier</w:t>
            </w:r>
          </w:p>
        </w:tc>
        <w:tc>
          <w:tcPr>
            <w:tcW w:w="5378" w:type="dxa"/>
            <w:shd w:val="clear" w:color="auto" w:fill="E0E0E0"/>
          </w:tcPr>
          <w:p w14:paraId="6FC83E96" w14:textId="77777777" w:rsidR="64468F90" w:rsidRDefault="64468F90" w:rsidP="64468F90">
            <w:pPr>
              <w:jc w:val="center"/>
              <w:rPr>
                <w:b/>
                <w:bCs/>
              </w:rPr>
            </w:pPr>
            <w:r w:rsidRPr="64468F90">
              <w:rPr>
                <w:b/>
                <w:bCs/>
              </w:rPr>
              <w:t>Objective</w:t>
            </w:r>
          </w:p>
        </w:tc>
        <w:tc>
          <w:tcPr>
            <w:tcW w:w="1638" w:type="dxa"/>
            <w:shd w:val="clear" w:color="auto" w:fill="E0E0E0"/>
          </w:tcPr>
          <w:p w14:paraId="6A2AF51B" w14:textId="77777777" w:rsidR="64468F90" w:rsidRDefault="64468F90" w:rsidP="64468F90">
            <w:pPr>
              <w:jc w:val="center"/>
              <w:rPr>
                <w:b/>
                <w:bCs/>
              </w:rPr>
            </w:pPr>
            <w:r w:rsidRPr="64468F90">
              <w:rPr>
                <w:b/>
                <w:bCs/>
              </w:rPr>
              <w:t>Criticality</w:t>
            </w:r>
          </w:p>
        </w:tc>
      </w:tr>
      <w:tr w:rsidR="64468F90" w14:paraId="279A1401" w14:textId="77777777" w:rsidTr="7664AE1A">
        <w:trPr>
          <w:trHeight w:val="378"/>
        </w:trPr>
        <w:tc>
          <w:tcPr>
            <w:tcW w:w="2290" w:type="dxa"/>
          </w:tcPr>
          <w:p w14:paraId="28BC2C3C" w14:textId="064C4341" w:rsidR="75849097" w:rsidRDefault="2A473047" w:rsidP="7664AE1A">
            <w:pPr>
              <w:jc w:val="center"/>
            </w:pPr>
            <w:r>
              <w:t>S</w:t>
            </w:r>
            <w:r w:rsidR="64468F90">
              <w:t>C1</w:t>
            </w:r>
          </w:p>
        </w:tc>
        <w:tc>
          <w:tcPr>
            <w:tcW w:w="5378" w:type="dxa"/>
            <w:shd w:val="clear" w:color="auto" w:fill="auto"/>
          </w:tcPr>
          <w:p w14:paraId="45959554" w14:textId="17902F53" w:rsidR="5CBD64A0" w:rsidRDefault="06ACE4E1" w:rsidP="7664AE1A">
            <w:pPr>
              <w:jc w:val="center"/>
              <w:rPr>
                <w:b/>
                <w:bCs/>
              </w:rPr>
            </w:pPr>
            <w:r w:rsidRPr="7664AE1A">
              <w:rPr>
                <w:b/>
                <w:bCs/>
              </w:rPr>
              <w:t xml:space="preserve">Create </w:t>
            </w:r>
            <w:r w:rsidR="24D5EACC" w:rsidRPr="7664AE1A">
              <w:rPr>
                <w:b/>
                <w:bCs/>
              </w:rPr>
              <w:t>Event Configuration</w:t>
            </w:r>
          </w:p>
        </w:tc>
        <w:tc>
          <w:tcPr>
            <w:tcW w:w="1638" w:type="dxa"/>
            <w:shd w:val="clear" w:color="auto" w:fill="auto"/>
          </w:tcPr>
          <w:p w14:paraId="6783889F" w14:textId="583DBD0B" w:rsidR="62A736BC" w:rsidRDefault="5C5D80FF" w:rsidP="7664AE1A">
            <w:pPr>
              <w:jc w:val="center"/>
              <w:rPr>
                <w:b/>
                <w:bCs/>
              </w:rPr>
            </w:pPr>
            <w:r w:rsidRPr="7664AE1A">
              <w:rPr>
                <w:b/>
                <w:bCs/>
              </w:rPr>
              <w:t>Normal</w:t>
            </w:r>
          </w:p>
        </w:tc>
      </w:tr>
      <w:tr w:rsidR="64468F90" w14:paraId="35A265E6" w14:textId="77777777" w:rsidTr="7664AE1A">
        <w:trPr>
          <w:trHeight w:val="378"/>
        </w:trPr>
        <w:tc>
          <w:tcPr>
            <w:tcW w:w="2290" w:type="dxa"/>
          </w:tcPr>
          <w:p w14:paraId="6705B0AA" w14:textId="457E4F1F" w:rsidR="6C9D4B86" w:rsidRDefault="74F17D45" w:rsidP="7664AE1A">
            <w:pPr>
              <w:jc w:val="center"/>
            </w:pPr>
            <w:r>
              <w:t>S</w:t>
            </w:r>
            <w:r w:rsidR="64468F90">
              <w:t>C2</w:t>
            </w:r>
          </w:p>
        </w:tc>
        <w:tc>
          <w:tcPr>
            <w:tcW w:w="5378" w:type="dxa"/>
            <w:shd w:val="clear" w:color="auto" w:fill="auto"/>
          </w:tcPr>
          <w:p w14:paraId="6B26CF97" w14:textId="6A81E1A6" w:rsidR="3A376877" w:rsidRDefault="3EAC7117" w:rsidP="7664AE1A">
            <w:pPr>
              <w:jc w:val="center"/>
              <w:rPr>
                <w:b/>
                <w:bCs/>
              </w:rPr>
            </w:pPr>
            <w:r w:rsidRPr="7664AE1A">
              <w:rPr>
                <w:b/>
                <w:bCs/>
              </w:rPr>
              <w:t xml:space="preserve">Create </w:t>
            </w:r>
            <w:r w:rsidR="26F48A6E" w:rsidRPr="7664AE1A">
              <w:rPr>
                <w:b/>
                <w:bCs/>
              </w:rPr>
              <w:t>Team</w:t>
            </w:r>
            <w:r w:rsidR="209B1063" w:rsidRPr="7664AE1A">
              <w:rPr>
                <w:b/>
                <w:bCs/>
              </w:rPr>
              <w:t xml:space="preserve"> </w:t>
            </w:r>
            <w:r w:rsidR="26F48A6E" w:rsidRPr="7664AE1A">
              <w:rPr>
                <w:b/>
                <w:bCs/>
              </w:rPr>
              <w:t>Configuration</w:t>
            </w:r>
            <w:r w:rsidR="64468F90" w:rsidRPr="7664AE1A">
              <w:rPr>
                <w:b/>
                <w:bCs/>
              </w:rPr>
              <w:t xml:space="preserve"> </w:t>
            </w:r>
          </w:p>
        </w:tc>
        <w:tc>
          <w:tcPr>
            <w:tcW w:w="1638" w:type="dxa"/>
            <w:shd w:val="clear" w:color="auto" w:fill="auto"/>
          </w:tcPr>
          <w:p w14:paraId="0B02358B" w14:textId="3B7FA3C1" w:rsidR="64468F90" w:rsidRDefault="64468F90" w:rsidP="7664AE1A">
            <w:pPr>
              <w:jc w:val="center"/>
              <w:rPr>
                <w:b/>
                <w:bCs/>
              </w:rPr>
            </w:pPr>
            <w:r w:rsidRPr="7664AE1A">
              <w:rPr>
                <w:b/>
                <w:bCs/>
              </w:rPr>
              <w:t>Normal</w:t>
            </w:r>
          </w:p>
        </w:tc>
      </w:tr>
      <w:tr w:rsidR="64468F90" w14:paraId="7CE794FD" w14:textId="77777777" w:rsidTr="7664AE1A">
        <w:trPr>
          <w:trHeight w:val="378"/>
        </w:trPr>
        <w:tc>
          <w:tcPr>
            <w:tcW w:w="2290" w:type="dxa"/>
          </w:tcPr>
          <w:p w14:paraId="24362129" w14:textId="01E6B0F9" w:rsidR="1F7E2C61" w:rsidRDefault="6A6CDBF8" w:rsidP="7664AE1A">
            <w:pPr>
              <w:jc w:val="center"/>
            </w:pPr>
            <w:r>
              <w:t>S</w:t>
            </w:r>
            <w:r w:rsidR="64468F90">
              <w:t>C3</w:t>
            </w:r>
          </w:p>
        </w:tc>
        <w:tc>
          <w:tcPr>
            <w:tcW w:w="5378" w:type="dxa"/>
            <w:shd w:val="clear" w:color="auto" w:fill="auto"/>
          </w:tcPr>
          <w:p w14:paraId="4ABD7A01" w14:textId="6E8BF000" w:rsidR="32F0BC28" w:rsidRDefault="3A25AE8A" w:rsidP="7664AE1A">
            <w:pPr>
              <w:spacing w:line="259" w:lineRule="auto"/>
              <w:jc w:val="center"/>
              <w:rPr>
                <w:b/>
                <w:bCs/>
              </w:rPr>
            </w:pPr>
            <w:r w:rsidRPr="7664AE1A">
              <w:rPr>
                <w:b/>
                <w:bCs/>
              </w:rPr>
              <w:t xml:space="preserve">Select </w:t>
            </w:r>
            <w:r w:rsidR="4164F78F" w:rsidRPr="7664AE1A">
              <w:rPr>
                <w:b/>
                <w:bCs/>
              </w:rPr>
              <w:t>Di</w:t>
            </w:r>
            <w:r w:rsidR="503FF41B" w:rsidRPr="7664AE1A">
              <w:rPr>
                <w:b/>
                <w:bCs/>
              </w:rPr>
              <w:t>r</w:t>
            </w:r>
            <w:r w:rsidR="4164F78F" w:rsidRPr="7664AE1A">
              <w:rPr>
                <w:b/>
                <w:bCs/>
              </w:rPr>
              <w:t xml:space="preserve">ectory </w:t>
            </w:r>
            <w:r w:rsidR="13271CB5" w:rsidRPr="7664AE1A">
              <w:rPr>
                <w:b/>
                <w:bCs/>
              </w:rPr>
              <w:t>Configuration</w:t>
            </w:r>
          </w:p>
        </w:tc>
        <w:tc>
          <w:tcPr>
            <w:tcW w:w="1638" w:type="dxa"/>
            <w:shd w:val="clear" w:color="auto" w:fill="auto"/>
          </w:tcPr>
          <w:p w14:paraId="4A3FFDBE" w14:textId="04AFAE4C" w:rsidR="64468F90" w:rsidRDefault="64468F90" w:rsidP="7664AE1A">
            <w:pPr>
              <w:jc w:val="center"/>
              <w:rPr>
                <w:b/>
                <w:bCs/>
              </w:rPr>
            </w:pPr>
            <w:r w:rsidRPr="7664AE1A">
              <w:rPr>
                <w:b/>
                <w:bCs/>
              </w:rPr>
              <w:t>Normal</w:t>
            </w:r>
          </w:p>
        </w:tc>
      </w:tr>
    </w:tbl>
    <w:p w14:paraId="6981EF13" w14:textId="0FA79099" w:rsidR="009069AE" w:rsidRPr="00130598" w:rsidRDefault="009069AE" w:rsidP="64468F90"/>
    <w:p w14:paraId="7B04CF5C" w14:textId="1F6914A0" w:rsidR="009069AE" w:rsidRPr="00130598" w:rsidRDefault="54E94B24" w:rsidP="64468F90">
      <w:pPr>
        <w:rPr>
          <w:b/>
          <w:bCs/>
        </w:rPr>
      </w:pPr>
      <w:r w:rsidRPr="64468F90">
        <w:rPr>
          <w:b/>
          <w:bCs/>
        </w:rPr>
        <w:t>Table 2: Log File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29"/>
        <w:gridCol w:w="5153"/>
        <w:gridCol w:w="1608"/>
      </w:tblGrid>
      <w:tr w:rsidR="64468F90" w14:paraId="2D56AFDD" w14:textId="77777777" w:rsidTr="7664AE1A">
        <w:trPr>
          <w:trHeight w:val="360"/>
        </w:trPr>
        <w:tc>
          <w:tcPr>
            <w:tcW w:w="9306" w:type="dxa"/>
            <w:gridSpan w:val="3"/>
            <w:shd w:val="clear" w:color="auto" w:fill="E0E0E0"/>
          </w:tcPr>
          <w:p w14:paraId="6A010A68" w14:textId="77777777" w:rsidR="64468F90" w:rsidRDefault="64468F90" w:rsidP="64468F90">
            <w:pPr>
              <w:jc w:val="center"/>
              <w:rPr>
                <w:b/>
                <w:bCs/>
              </w:rPr>
            </w:pPr>
          </w:p>
          <w:p w14:paraId="63D0F0B4" w14:textId="0AEBFF8E" w:rsidR="64468F90" w:rsidRDefault="64468F90" w:rsidP="64468F90">
            <w:pPr>
              <w:pStyle w:val="ListParagraph"/>
              <w:numPr>
                <w:ilvl w:val="0"/>
                <w:numId w:val="4"/>
              </w:numPr>
              <w:jc w:val="center"/>
              <w:rPr>
                <w:rFonts w:ascii="Times New Roman" w:hAnsi="Times New Roman"/>
                <w:b/>
                <w:bCs/>
                <w:sz w:val="20"/>
                <w:szCs w:val="20"/>
              </w:rPr>
            </w:pPr>
            <w:r w:rsidRPr="64468F90">
              <w:rPr>
                <w:b/>
                <w:bCs/>
              </w:rPr>
              <w:t xml:space="preserve">TEST SUITE: </w:t>
            </w:r>
            <w:r w:rsidR="0E498437" w:rsidRPr="64468F90">
              <w:rPr>
                <w:b/>
                <w:bCs/>
              </w:rPr>
              <w:t>Log File</w:t>
            </w:r>
            <w:r w:rsidRPr="64468F90">
              <w:rPr>
                <w:b/>
                <w:bCs/>
              </w:rPr>
              <w:t xml:space="preserve"> Configuration</w:t>
            </w:r>
          </w:p>
        </w:tc>
      </w:tr>
      <w:tr w:rsidR="64468F90" w14:paraId="49B6FF9C" w14:textId="77777777" w:rsidTr="7664AE1A">
        <w:trPr>
          <w:trHeight w:val="360"/>
        </w:trPr>
        <w:tc>
          <w:tcPr>
            <w:tcW w:w="2290" w:type="dxa"/>
            <w:shd w:val="clear" w:color="auto" w:fill="auto"/>
          </w:tcPr>
          <w:p w14:paraId="3B34351B" w14:textId="77777777" w:rsidR="64468F90" w:rsidRDefault="64468F90" w:rsidP="64468F90">
            <w:pPr>
              <w:jc w:val="center"/>
              <w:rPr>
                <w:b/>
                <w:bCs/>
              </w:rPr>
            </w:pPr>
            <w:r w:rsidRPr="64468F90">
              <w:rPr>
                <w:b/>
                <w:bCs/>
              </w:rPr>
              <w:t>Description of Test Suite</w:t>
            </w:r>
          </w:p>
        </w:tc>
        <w:tc>
          <w:tcPr>
            <w:tcW w:w="7016" w:type="dxa"/>
            <w:gridSpan w:val="2"/>
            <w:shd w:val="clear" w:color="auto" w:fill="auto"/>
          </w:tcPr>
          <w:p w14:paraId="0C01D3FF" w14:textId="797E8FC5" w:rsidR="64468F90" w:rsidRDefault="64468F90" w:rsidP="64468F90">
            <w:pPr>
              <w:jc w:val="center"/>
            </w:pPr>
            <w:r>
              <w:t xml:space="preserve">This test suite contains the test cases for the components </w:t>
            </w:r>
            <w:r w:rsidR="244FDB39">
              <w:t>of the Log File Configuration.</w:t>
            </w:r>
          </w:p>
        </w:tc>
      </w:tr>
      <w:tr w:rsidR="64468F90" w14:paraId="2C81C42B" w14:textId="77777777" w:rsidTr="7664AE1A">
        <w:trPr>
          <w:trHeight w:val="360"/>
        </w:trPr>
        <w:tc>
          <w:tcPr>
            <w:tcW w:w="2290" w:type="dxa"/>
            <w:shd w:val="clear" w:color="auto" w:fill="E0E0E0"/>
          </w:tcPr>
          <w:p w14:paraId="338783EE" w14:textId="77777777" w:rsidR="64468F90" w:rsidRDefault="64468F90" w:rsidP="64468F90">
            <w:pPr>
              <w:jc w:val="center"/>
              <w:rPr>
                <w:b/>
                <w:bCs/>
              </w:rPr>
            </w:pPr>
            <w:r w:rsidRPr="64468F90">
              <w:rPr>
                <w:b/>
                <w:bCs/>
              </w:rPr>
              <w:t>Test Case Identifier</w:t>
            </w:r>
          </w:p>
        </w:tc>
        <w:tc>
          <w:tcPr>
            <w:tcW w:w="5378" w:type="dxa"/>
            <w:shd w:val="clear" w:color="auto" w:fill="E0E0E0"/>
          </w:tcPr>
          <w:p w14:paraId="61F0ED46" w14:textId="77777777" w:rsidR="64468F90" w:rsidRDefault="64468F90" w:rsidP="64468F90">
            <w:pPr>
              <w:jc w:val="center"/>
              <w:rPr>
                <w:b/>
                <w:bCs/>
              </w:rPr>
            </w:pPr>
            <w:r w:rsidRPr="64468F90">
              <w:rPr>
                <w:b/>
                <w:bCs/>
              </w:rPr>
              <w:t>Objective</w:t>
            </w:r>
          </w:p>
        </w:tc>
        <w:tc>
          <w:tcPr>
            <w:tcW w:w="1638" w:type="dxa"/>
            <w:shd w:val="clear" w:color="auto" w:fill="E0E0E0"/>
          </w:tcPr>
          <w:p w14:paraId="265B9BB4" w14:textId="77777777" w:rsidR="64468F90" w:rsidRDefault="64468F90" w:rsidP="64468F90">
            <w:pPr>
              <w:jc w:val="center"/>
              <w:rPr>
                <w:b/>
                <w:bCs/>
              </w:rPr>
            </w:pPr>
            <w:r w:rsidRPr="64468F90">
              <w:rPr>
                <w:b/>
                <w:bCs/>
              </w:rPr>
              <w:t>Criticality</w:t>
            </w:r>
          </w:p>
        </w:tc>
      </w:tr>
      <w:tr w:rsidR="64468F90" w14:paraId="1EE4EE7B" w14:textId="77777777" w:rsidTr="7664AE1A">
        <w:trPr>
          <w:trHeight w:val="378"/>
        </w:trPr>
        <w:tc>
          <w:tcPr>
            <w:tcW w:w="2290" w:type="dxa"/>
          </w:tcPr>
          <w:p w14:paraId="20035141" w14:textId="1BA2AFD5" w:rsidR="161D907A" w:rsidRDefault="11588AD7" w:rsidP="7664AE1A">
            <w:pPr>
              <w:jc w:val="center"/>
            </w:pPr>
            <w:r>
              <w:t>LFC</w:t>
            </w:r>
            <w:r w:rsidR="64468F90">
              <w:t>1</w:t>
            </w:r>
          </w:p>
        </w:tc>
        <w:tc>
          <w:tcPr>
            <w:tcW w:w="5378" w:type="dxa"/>
            <w:shd w:val="clear" w:color="auto" w:fill="auto"/>
          </w:tcPr>
          <w:p w14:paraId="53132CBE" w14:textId="7300B733" w:rsidR="6923A291" w:rsidRDefault="2B2FCD6C" w:rsidP="7664AE1A">
            <w:pPr>
              <w:jc w:val="center"/>
              <w:rPr>
                <w:b/>
                <w:bCs/>
              </w:rPr>
            </w:pPr>
            <w:r w:rsidRPr="7664AE1A">
              <w:rPr>
                <w:b/>
                <w:bCs/>
              </w:rPr>
              <w:t xml:space="preserve">Sort </w:t>
            </w:r>
            <w:r w:rsidR="73C265C4" w:rsidRPr="7664AE1A">
              <w:rPr>
                <w:b/>
                <w:bCs/>
              </w:rPr>
              <w:t xml:space="preserve">Log </w:t>
            </w:r>
            <w:r w:rsidR="14D85A99" w:rsidRPr="7664AE1A">
              <w:rPr>
                <w:b/>
                <w:bCs/>
              </w:rPr>
              <w:t>Files</w:t>
            </w:r>
          </w:p>
        </w:tc>
        <w:tc>
          <w:tcPr>
            <w:tcW w:w="1638" w:type="dxa"/>
            <w:shd w:val="clear" w:color="auto" w:fill="auto"/>
          </w:tcPr>
          <w:p w14:paraId="1CCCF405" w14:textId="26799C8A" w:rsidR="64468F90" w:rsidRDefault="64468F90" w:rsidP="7664AE1A">
            <w:pPr>
              <w:jc w:val="center"/>
              <w:rPr>
                <w:b/>
                <w:bCs/>
              </w:rPr>
            </w:pPr>
            <w:r w:rsidRPr="7664AE1A">
              <w:rPr>
                <w:b/>
                <w:bCs/>
              </w:rPr>
              <w:t>Normal</w:t>
            </w:r>
          </w:p>
        </w:tc>
      </w:tr>
      <w:tr w:rsidR="64468F90" w14:paraId="5B75C310" w14:textId="77777777" w:rsidTr="7664AE1A">
        <w:trPr>
          <w:trHeight w:val="378"/>
        </w:trPr>
        <w:tc>
          <w:tcPr>
            <w:tcW w:w="2290" w:type="dxa"/>
          </w:tcPr>
          <w:p w14:paraId="27EA728E" w14:textId="5C90EE0C" w:rsidR="67F06F12" w:rsidRDefault="13E2E44A" w:rsidP="7664AE1A">
            <w:pPr>
              <w:jc w:val="center"/>
            </w:pPr>
            <w:r>
              <w:t>LFC2</w:t>
            </w:r>
          </w:p>
        </w:tc>
        <w:tc>
          <w:tcPr>
            <w:tcW w:w="5378" w:type="dxa"/>
            <w:shd w:val="clear" w:color="auto" w:fill="auto"/>
          </w:tcPr>
          <w:p w14:paraId="23BFC0D0" w14:textId="5669C097" w:rsidR="67F06F12" w:rsidRDefault="13E2E44A" w:rsidP="7664AE1A">
            <w:pPr>
              <w:jc w:val="center"/>
              <w:rPr>
                <w:b/>
                <w:bCs/>
              </w:rPr>
            </w:pPr>
            <w:r w:rsidRPr="7664AE1A">
              <w:rPr>
                <w:b/>
                <w:bCs/>
              </w:rPr>
              <w:t>View Enforcement Action Report</w:t>
            </w:r>
          </w:p>
        </w:tc>
        <w:tc>
          <w:tcPr>
            <w:tcW w:w="1638" w:type="dxa"/>
            <w:shd w:val="clear" w:color="auto" w:fill="auto"/>
          </w:tcPr>
          <w:p w14:paraId="3928BA8E" w14:textId="36302109" w:rsidR="1D8C43AD" w:rsidRDefault="71BC4370" w:rsidP="7664AE1A">
            <w:pPr>
              <w:jc w:val="center"/>
              <w:rPr>
                <w:b/>
                <w:bCs/>
              </w:rPr>
            </w:pPr>
            <w:r w:rsidRPr="7664AE1A">
              <w:rPr>
                <w:b/>
                <w:bCs/>
              </w:rPr>
              <w:t>Normal</w:t>
            </w:r>
          </w:p>
        </w:tc>
      </w:tr>
    </w:tbl>
    <w:p w14:paraId="577ADE55" w14:textId="2B3C2824" w:rsidR="009069AE" w:rsidRPr="00130598" w:rsidRDefault="009069AE" w:rsidP="64468F90"/>
    <w:p w14:paraId="6BBB6CC8" w14:textId="1B2746FB" w:rsidR="009069AE" w:rsidRPr="00130598" w:rsidRDefault="009069AE" w:rsidP="64468F90"/>
    <w:p w14:paraId="0F6E7014" w14:textId="3DD036EF" w:rsidR="009069AE" w:rsidRPr="00130598" w:rsidRDefault="4D9CCEAA" w:rsidP="64468F90">
      <w:pPr>
        <w:rPr>
          <w:b/>
          <w:bCs/>
        </w:rPr>
      </w:pPr>
      <w:r w:rsidRPr="64468F90">
        <w:rPr>
          <w:b/>
          <w:bCs/>
        </w:rPr>
        <w:t xml:space="preserve">Table 3: Log </w:t>
      </w:r>
      <w:r w:rsidR="020C152F" w:rsidRPr="64468F90">
        <w:rPr>
          <w:b/>
          <w:bCs/>
        </w:rPr>
        <w:t>Entry</w:t>
      </w:r>
      <w:r w:rsidRPr="64468F90">
        <w:rPr>
          <w:b/>
          <w:bCs/>
        </w:rPr>
        <w:t xml:space="preserve">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5148"/>
        <w:gridCol w:w="1609"/>
      </w:tblGrid>
      <w:tr w:rsidR="64468F90" w14:paraId="72812F33" w14:textId="77777777" w:rsidTr="7664AE1A">
        <w:trPr>
          <w:trHeight w:val="360"/>
        </w:trPr>
        <w:tc>
          <w:tcPr>
            <w:tcW w:w="9306" w:type="dxa"/>
            <w:gridSpan w:val="3"/>
            <w:shd w:val="clear" w:color="auto" w:fill="E0E0E0"/>
          </w:tcPr>
          <w:p w14:paraId="3365B8FB" w14:textId="77777777" w:rsidR="64468F90" w:rsidRDefault="64468F90" w:rsidP="64468F90">
            <w:pPr>
              <w:jc w:val="center"/>
              <w:rPr>
                <w:b/>
                <w:bCs/>
              </w:rPr>
            </w:pPr>
          </w:p>
          <w:p w14:paraId="56D0D0F7" w14:textId="52C7CF3F" w:rsidR="64468F90" w:rsidRDefault="64468F90" w:rsidP="64468F90">
            <w:pPr>
              <w:pStyle w:val="ListParagraph"/>
              <w:numPr>
                <w:ilvl w:val="0"/>
                <w:numId w:val="4"/>
              </w:numPr>
              <w:jc w:val="center"/>
              <w:rPr>
                <w:rFonts w:ascii="Times New Roman" w:hAnsi="Times New Roman"/>
                <w:b/>
                <w:bCs/>
                <w:sz w:val="20"/>
                <w:szCs w:val="20"/>
              </w:rPr>
            </w:pPr>
            <w:r w:rsidRPr="64468F90">
              <w:rPr>
                <w:b/>
                <w:bCs/>
              </w:rPr>
              <w:t xml:space="preserve">TEST SUITE: </w:t>
            </w:r>
            <w:r w:rsidR="090B9205" w:rsidRPr="64468F90">
              <w:rPr>
                <w:b/>
                <w:bCs/>
              </w:rPr>
              <w:t>Log Entry</w:t>
            </w:r>
            <w:r w:rsidRPr="64468F90">
              <w:rPr>
                <w:b/>
                <w:bCs/>
              </w:rPr>
              <w:t xml:space="preserve"> Configuration</w:t>
            </w:r>
          </w:p>
        </w:tc>
      </w:tr>
      <w:tr w:rsidR="64468F90" w14:paraId="76D25BB6" w14:textId="77777777" w:rsidTr="7664AE1A">
        <w:trPr>
          <w:trHeight w:val="360"/>
        </w:trPr>
        <w:tc>
          <w:tcPr>
            <w:tcW w:w="2290" w:type="dxa"/>
            <w:shd w:val="clear" w:color="auto" w:fill="auto"/>
          </w:tcPr>
          <w:p w14:paraId="3EC62844" w14:textId="77777777" w:rsidR="64468F90" w:rsidRDefault="64468F90" w:rsidP="64468F90">
            <w:pPr>
              <w:jc w:val="center"/>
              <w:rPr>
                <w:b/>
                <w:bCs/>
              </w:rPr>
            </w:pPr>
            <w:r w:rsidRPr="64468F90">
              <w:rPr>
                <w:b/>
                <w:bCs/>
              </w:rPr>
              <w:t>Description of Test Suite</w:t>
            </w:r>
          </w:p>
        </w:tc>
        <w:tc>
          <w:tcPr>
            <w:tcW w:w="7016" w:type="dxa"/>
            <w:gridSpan w:val="2"/>
            <w:shd w:val="clear" w:color="auto" w:fill="auto"/>
          </w:tcPr>
          <w:p w14:paraId="38B0C4CC" w14:textId="16032A10" w:rsidR="64468F90" w:rsidRDefault="64468F90" w:rsidP="64468F90">
            <w:pPr>
              <w:jc w:val="center"/>
            </w:pPr>
            <w:r>
              <w:t xml:space="preserve">This test suite contains the test cases for the components of </w:t>
            </w:r>
            <w:r w:rsidR="5E23144B">
              <w:t>the Log Entry</w:t>
            </w:r>
            <w:r>
              <w:t xml:space="preserve"> section of the PICK System.</w:t>
            </w:r>
          </w:p>
        </w:tc>
      </w:tr>
      <w:tr w:rsidR="64468F90" w14:paraId="591DAB6C" w14:textId="77777777" w:rsidTr="7664AE1A">
        <w:trPr>
          <w:trHeight w:val="360"/>
        </w:trPr>
        <w:tc>
          <w:tcPr>
            <w:tcW w:w="2290" w:type="dxa"/>
            <w:shd w:val="clear" w:color="auto" w:fill="E0E0E0"/>
          </w:tcPr>
          <w:p w14:paraId="7031622F" w14:textId="77777777" w:rsidR="64468F90" w:rsidRDefault="64468F90" w:rsidP="64468F90">
            <w:pPr>
              <w:jc w:val="center"/>
              <w:rPr>
                <w:b/>
                <w:bCs/>
              </w:rPr>
            </w:pPr>
            <w:r w:rsidRPr="64468F90">
              <w:rPr>
                <w:b/>
                <w:bCs/>
              </w:rPr>
              <w:t>Test Case Identifier</w:t>
            </w:r>
          </w:p>
        </w:tc>
        <w:tc>
          <w:tcPr>
            <w:tcW w:w="5378" w:type="dxa"/>
            <w:shd w:val="clear" w:color="auto" w:fill="E0E0E0"/>
          </w:tcPr>
          <w:p w14:paraId="07D7FA71" w14:textId="77777777" w:rsidR="64468F90" w:rsidRDefault="64468F90" w:rsidP="64468F90">
            <w:pPr>
              <w:jc w:val="center"/>
              <w:rPr>
                <w:b/>
                <w:bCs/>
              </w:rPr>
            </w:pPr>
            <w:r w:rsidRPr="64468F90">
              <w:rPr>
                <w:b/>
                <w:bCs/>
              </w:rPr>
              <w:t>Objective</w:t>
            </w:r>
          </w:p>
        </w:tc>
        <w:tc>
          <w:tcPr>
            <w:tcW w:w="1638" w:type="dxa"/>
            <w:shd w:val="clear" w:color="auto" w:fill="E0E0E0"/>
          </w:tcPr>
          <w:p w14:paraId="28203282" w14:textId="77777777" w:rsidR="64468F90" w:rsidRDefault="64468F90" w:rsidP="64468F90">
            <w:pPr>
              <w:jc w:val="center"/>
              <w:rPr>
                <w:b/>
                <w:bCs/>
              </w:rPr>
            </w:pPr>
            <w:r w:rsidRPr="64468F90">
              <w:rPr>
                <w:b/>
                <w:bCs/>
              </w:rPr>
              <w:t>Criticality</w:t>
            </w:r>
          </w:p>
        </w:tc>
      </w:tr>
      <w:tr w:rsidR="64468F90" w14:paraId="08E8AA14" w14:textId="77777777" w:rsidTr="7664AE1A">
        <w:trPr>
          <w:trHeight w:val="378"/>
        </w:trPr>
        <w:tc>
          <w:tcPr>
            <w:tcW w:w="2290" w:type="dxa"/>
          </w:tcPr>
          <w:p w14:paraId="5F7771AF" w14:textId="344D6C34" w:rsidR="04565B43" w:rsidRDefault="2002C8FC" w:rsidP="7664AE1A">
            <w:pPr>
              <w:jc w:val="center"/>
            </w:pPr>
            <w:r>
              <w:t>L</w:t>
            </w:r>
            <w:r w:rsidR="64468F90">
              <w:t>EC1</w:t>
            </w:r>
          </w:p>
        </w:tc>
        <w:tc>
          <w:tcPr>
            <w:tcW w:w="5378" w:type="dxa"/>
            <w:shd w:val="clear" w:color="auto" w:fill="auto"/>
          </w:tcPr>
          <w:p w14:paraId="57A8041F" w14:textId="0956CC63" w:rsidR="556C1C04" w:rsidRDefault="04501EB8" w:rsidP="7664AE1A">
            <w:pPr>
              <w:jc w:val="center"/>
              <w:rPr>
                <w:b/>
                <w:bCs/>
              </w:rPr>
            </w:pPr>
            <w:r w:rsidRPr="7664AE1A">
              <w:rPr>
                <w:b/>
                <w:bCs/>
              </w:rPr>
              <w:t xml:space="preserve">Sort </w:t>
            </w:r>
            <w:r w:rsidR="037CBC83" w:rsidRPr="7664AE1A">
              <w:rPr>
                <w:b/>
                <w:bCs/>
              </w:rPr>
              <w:t>Entries</w:t>
            </w:r>
          </w:p>
        </w:tc>
        <w:tc>
          <w:tcPr>
            <w:tcW w:w="1638" w:type="dxa"/>
            <w:shd w:val="clear" w:color="auto" w:fill="auto"/>
          </w:tcPr>
          <w:p w14:paraId="03FA3066" w14:textId="26799C8A" w:rsidR="64468F90" w:rsidRDefault="64468F90" w:rsidP="7664AE1A">
            <w:pPr>
              <w:jc w:val="center"/>
              <w:rPr>
                <w:b/>
                <w:bCs/>
              </w:rPr>
            </w:pPr>
            <w:r w:rsidRPr="7664AE1A">
              <w:rPr>
                <w:b/>
                <w:bCs/>
              </w:rPr>
              <w:t>Normal</w:t>
            </w:r>
          </w:p>
        </w:tc>
      </w:tr>
      <w:tr w:rsidR="64468F90" w14:paraId="74A73589" w14:textId="77777777" w:rsidTr="7664AE1A">
        <w:trPr>
          <w:trHeight w:val="378"/>
        </w:trPr>
        <w:tc>
          <w:tcPr>
            <w:tcW w:w="2290" w:type="dxa"/>
          </w:tcPr>
          <w:p w14:paraId="46D34327" w14:textId="08D122A8" w:rsidR="34566CE9" w:rsidRDefault="507DDBCF" w:rsidP="7664AE1A">
            <w:pPr>
              <w:jc w:val="center"/>
            </w:pPr>
            <w:r>
              <w:t>LEC2</w:t>
            </w:r>
          </w:p>
        </w:tc>
        <w:tc>
          <w:tcPr>
            <w:tcW w:w="5378" w:type="dxa"/>
            <w:shd w:val="clear" w:color="auto" w:fill="auto"/>
          </w:tcPr>
          <w:p w14:paraId="61981E64" w14:textId="1A87A3F0" w:rsidR="7BCA5AA2" w:rsidRDefault="0BF782F1" w:rsidP="7664AE1A">
            <w:pPr>
              <w:jc w:val="center"/>
              <w:rPr>
                <w:b/>
                <w:bCs/>
              </w:rPr>
            </w:pPr>
            <w:r w:rsidRPr="7664AE1A">
              <w:rPr>
                <w:b/>
                <w:bCs/>
              </w:rPr>
              <w:t>Filter Entries</w:t>
            </w:r>
          </w:p>
        </w:tc>
        <w:tc>
          <w:tcPr>
            <w:tcW w:w="1638" w:type="dxa"/>
            <w:shd w:val="clear" w:color="auto" w:fill="auto"/>
          </w:tcPr>
          <w:p w14:paraId="72024950" w14:textId="7811DB86" w:rsidR="7BCA5AA2" w:rsidRDefault="0BF782F1" w:rsidP="7664AE1A">
            <w:pPr>
              <w:jc w:val="center"/>
              <w:rPr>
                <w:b/>
                <w:bCs/>
              </w:rPr>
            </w:pPr>
            <w:r w:rsidRPr="7664AE1A">
              <w:rPr>
                <w:b/>
                <w:bCs/>
              </w:rPr>
              <w:t>Normal</w:t>
            </w:r>
          </w:p>
        </w:tc>
      </w:tr>
      <w:tr w:rsidR="64468F90" w14:paraId="7B2C419E" w14:textId="77777777" w:rsidTr="7664AE1A">
        <w:trPr>
          <w:trHeight w:val="378"/>
        </w:trPr>
        <w:tc>
          <w:tcPr>
            <w:tcW w:w="2290" w:type="dxa"/>
          </w:tcPr>
          <w:p w14:paraId="1778EAD9" w14:textId="1050A20A" w:rsidR="4A4FD1F7" w:rsidRDefault="294E4158" w:rsidP="7664AE1A">
            <w:pPr>
              <w:jc w:val="center"/>
            </w:pPr>
            <w:r>
              <w:t>L</w:t>
            </w:r>
            <w:r w:rsidR="64468F90">
              <w:t>EC</w:t>
            </w:r>
            <w:r w:rsidR="7B68E7CA">
              <w:t>3</w:t>
            </w:r>
          </w:p>
        </w:tc>
        <w:tc>
          <w:tcPr>
            <w:tcW w:w="5378" w:type="dxa"/>
            <w:shd w:val="clear" w:color="auto" w:fill="auto"/>
          </w:tcPr>
          <w:p w14:paraId="64470278" w14:textId="102E2359" w:rsidR="29599136" w:rsidRDefault="37AF98B5" w:rsidP="7664AE1A">
            <w:pPr>
              <w:jc w:val="center"/>
              <w:rPr>
                <w:b/>
                <w:bCs/>
              </w:rPr>
            </w:pPr>
            <w:r w:rsidRPr="7664AE1A">
              <w:rPr>
                <w:b/>
                <w:bCs/>
              </w:rPr>
              <w:t>Flag Entries</w:t>
            </w:r>
          </w:p>
        </w:tc>
        <w:tc>
          <w:tcPr>
            <w:tcW w:w="1638" w:type="dxa"/>
            <w:shd w:val="clear" w:color="auto" w:fill="auto"/>
          </w:tcPr>
          <w:p w14:paraId="4918DBE6" w14:textId="1DE4B4C3" w:rsidR="2402AEC9" w:rsidRDefault="04F35D17" w:rsidP="7664AE1A">
            <w:pPr>
              <w:jc w:val="center"/>
              <w:rPr>
                <w:b/>
                <w:bCs/>
              </w:rPr>
            </w:pPr>
            <w:r w:rsidRPr="7664AE1A">
              <w:rPr>
                <w:b/>
                <w:bCs/>
              </w:rPr>
              <w:t>Critical</w:t>
            </w:r>
          </w:p>
        </w:tc>
      </w:tr>
    </w:tbl>
    <w:p w14:paraId="3D9EB80A" w14:textId="6A7BBD38" w:rsidR="009069AE" w:rsidRPr="00130598" w:rsidRDefault="009069AE" w:rsidP="64468F90"/>
    <w:p w14:paraId="5ED8AB07" w14:textId="122D83EA" w:rsidR="009069AE" w:rsidRPr="00130598" w:rsidRDefault="4974335C" w:rsidP="64468F90">
      <w:pPr>
        <w:pStyle w:val="Caption"/>
      </w:pPr>
      <w:r>
        <w:t xml:space="preserve">Table </w:t>
      </w:r>
      <w:r w:rsidR="39BFB9FB">
        <w:t>4</w:t>
      </w:r>
      <w:r>
        <w:t>: Graph Configuration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0"/>
        <w:gridCol w:w="5152"/>
        <w:gridCol w:w="1608"/>
      </w:tblGrid>
      <w:tr w:rsidR="64468F90" w14:paraId="53FCA593" w14:textId="77777777" w:rsidTr="7664AE1A">
        <w:trPr>
          <w:trHeight w:val="360"/>
        </w:trPr>
        <w:tc>
          <w:tcPr>
            <w:tcW w:w="9306" w:type="dxa"/>
            <w:gridSpan w:val="3"/>
            <w:shd w:val="clear" w:color="auto" w:fill="E0E0E0"/>
          </w:tcPr>
          <w:p w14:paraId="35FE9938" w14:textId="77777777" w:rsidR="64468F90" w:rsidRDefault="64468F90" w:rsidP="64468F90">
            <w:pPr>
              <w:jc w:val="center"/>
              <w:rPr>
                <w:b/>
                <w:bCs/>
              </w:rPr>
            </w:pPr>
          </w:p>
          <w:p w14:paraId="5DAF2ACC" w14:textId="538AB5A7" w:rsidR="64468F90" w:rsidRDefault="64468F90" w:rsidP="64468F90">
            <w:pPr>
              <w:pStyle w:val="ListParagraph"/>
              <w:numPr>
                <w:ilvl w:val="0"/>
                <w:numId w:val="4"/>
              </w:numPr>
              <w:jc w:val="center"/>
              <w:rPr>
                <w:rFonts w:ascii="Times New Roman" w:hAnsi="Times New Roman"/>
                <w:b/>
                <w:bCs/>
                <w:sz w:val="20"/>
                <w:szCs w:val="20"/>
              </w:rPr>
            </w:pPr>
            <w:r w:rsidRPr="64468F90">
              <w:rPr>
                <w:b/>
                <w:bCs/>
              </w:rPr>
              <w:t>TEST SUITE: Graph Configuration</w:t>
            </w:r>
          </w:p>
        </w:tc>
      </w:tr>
      <w:tr w:rsidR="64468F90" w14:paraId="7DBC982E" w14:textId="77777777" w:rsidTr="7664AE1A">
        <w:trPr>
          <w:trHeight w:val="360"/>
        </w:trPr>
        <w:tc>
          <w:tcPr>
            <w:tcW w:w="2290" w:type="dxa"/>
            <w:shd w:val="clear" w:color="auto" w:fill="auto"/>
          </w:tcPr>
          <w:p w14:paraId="6D93979B" w14:textId="77777777" w:rsidR="64468F90" w:rsidRDefault="64468F90" w:rsidP="64468F90">
            <w:pPr>
              <w:jc w:val="center"/>
              <w:rPr>
                <w:b/>
                <w:bCs/>
              </w:rPr>
            </w:pPr>
            <w:r w:rsidRPr="64468F90">
              <w:rPr>
                <w:b/>
                <w:bCs/>
              </w:rPr>
              <w:t>Description of Test Suite</w:t>
            </w:r>
          </w:p>
        </w:tc>
        <w:tc>
          <w:tcPr>
            <w:tcW w:w="7016" w:type="dxa"/>
            <w:gridSpan w:val="2"/>
            <w:shd w:val="clear" w:color="auto" w:fill="auto"/>
          </w:tcPr>
          <w:p w14:paraId="05187AAB" w14:textId="03ABD2D4" w:rsidR="64468F90" w:rsidRDefault="64468F90" w:rsidP="64468F90">
            <w:pPr>
              <w:jc w:val="center"/>
            </w:pPr>
            <w:r>
              <w:t>This test suite contains the test cases for the components of the Graph Configuration Page of the PICK System</w:t>
            </w:r>
          </w:p>
        </w:tc>
      </w:tr>
      <w:tr w:rsidR="64468F90" w14:paraId="6BE158B0" w14:textId="77777777" w:rsidTr="7664AE1A">
        <w:trPr>
          <w:trHeight w:val="360"/>
        </w:trPr>
        <w:tc>
          <w:tcPr>
            <w:tcW w:w="2290" w:type="dxa"/>
            <w:shd w:val="clear" w:color="auto" w:fill="E0E0E0"/>
          </w:tcPr>
          <w:p w14:paraId="3D45C145" w14:textId="77777777" w:rsidR="64468F90" w:rsidRDefault="64468F90" w:rsidP="64468F90">
            <w:pPr>
              <w:jc w:val="center"/>
              <w:rPr>
                <w:b/>
                <w:bCs/>
              </w:rPr>
            </w:pPr>
            <w:r w:rsidRPr="64468F90">
              <w:rPr>
                <w:b/>
                <w:bCs/>
              </w:rPr>
              <w:t>Test Case Identifier</w:t>
            </w:r>
          </w:p>
        </w:tc>
        <w:tc>
          <w:tcPr>
            <w:tcW w:w="5378" w:type="dxa"/>
            <w:shd w:val="clear" w:color="auto" w:fill="E0E0E0"/>
          </w:tcPr>
          <w:p w14:paraId="591CD516" w14:textId="77777777" w:rsidR="64468F90" w:rsidRDefault="64468F90" w:rsidP="64468F90">
            <w:pPr>
              <w:jc w:val="center"/>
              <w:rPr>
                <w:b/>
                <w:bCs/>
              </w:rPr>
            </w:pPr>
            <w:r w:rsidRPr="64468F90">
              <w:rPr>
                <w:b/>
                <w:bCs/>
              </w:rPr>
              <w:t>Objective</w:t>
            </w:r>
          </w:p>
        </w:tc>
        <w:tc>
          <w:tcPr>
            <w:tcW w:w="1638" w:type="dxa"/>
            <w:shd w:val="clear" w:color="auto" w:fill="E0E0E0"/>
          </w:tcPr>
          <w:p w14:paraId="00115B6F" w14:textId="77777777" w:rsidR="64468F90" w:rsidRDefault="64468F90" w:rsidP="64468F90">
            <w:pPr>
              <w:jc w:val="center"/>
              <w:rPr>
                <w:b/>
                <w:bCs/>
              </w:rPr>
            </w:pPr>
            <w:r w:rsidRPr="64468F90">
              <w:rPr>
                <w:b/>
                <w:bCs/>
              </w:rPr>
              <w:t>Criticality</w:t>
            </w:r>
          </w:p>
        </w:tc>
      </w:tr>
      <w:tr w:rsidR="64468F90" w14:paraId="79B903E3" w14:textId="77777777" w:rsidTr="7664AE1A">
        <w:trPr>
          <w:trHeight w:val="360"/>
        </w:trPr>
        <w:tc>
          <w:tcPr>
            <w:tcW w:w="2290" w:type="dxa"/>
          </w:tcPr>
          <w:p w14:paraId="430F18D9" w14:textId="5604ACDA" w:rsidR="0045BD00" w:rsidRDefault="4E567B50" w:rsidP="7664AE1A">
            <w:pPr>
              <w:jc w:val="center"/>
              <w:rPr>
                <w:color w:val="000000" w:themeColor="text1"/>
              </w:rPr>
            </w:pPr>
            <w:r w:rsidRPr="7664AE1A">
              <w:rPr>
                <w:color w:val="000000" w:themeColor="text1"/>
              </w:rPr>
              <w:t>GC1</w:t>
            </w:r>
          </w:p>
        </w:tc>
        <w:tc>
          <w:tcPr>
            <w:tcW w:w="5378" w:type="dxa"/>
          </w:tcPr>
          <w:p w14:paraId="6C4B3BE0" w14:textId="4BB0956C" w:rsidR="0045BD00" w:rsidRDefault="4E567B50" w:rsidP="7664AE1A">
            <w:pPr>
              <w:jc w:val="center"/>
              <w:rPr>
                <w:b/>
                <w:bCs/>
                <w:color w:val="000000" w:themeColor="text1"/>
              </w:rPr>
            </w:pPr>
            <w:r w:rsidRPr="7664AE1A">
              <w:rPr>
                <w:b/>
                <w:bCs/>
                <w:color w:val="000000" w:themeColor="text1"/>
              </w:rPr>
              <w:t>Add Node</w:t>
            </w:r>
          </w:p>
        </w:tc>
        <w:tc>
          <w:tcPr>
            <w:tcW w:w="1638" w:type="dxa"/>
          </w:tcPr>
          <w:p w14:paraId="4FD2F7DC" w14:textId="40A2A740" w:rsidR="2C14403D" w:rsidRDefault="2E77F2AA" w:rsidP="7664AE1A">
            <w:pPr>
              <w:jc w:val="center"/>
              <w:rPr>
                <w:b/>
                <w:bCs/>
                <w:color w:val="000000" w:themeColor="text1"/>
              </w:rPr>
            </w:pPr>
            <w:r w:rsidRPr="7664AE1A">
              <w:rPr>
                <w:b/>
                <w:bCs/>
                <w:color w:val="000000" w:themeColor="text1"/>
              </w:rPr>
              <w:t>Critical</w:t>
            </w:r>
          </w:p>
        </w:tc>
      </w:tr>
      <w:tr w:rsidR="64468F90" w14:paraId="6CF3DF96" w14:textId="77777777" w:rsidTr="7664AE1A">
        <w:trPr>
          <w:trHeight w:val="360"/>
        </w:trPr>
        <w:tc>
          <w:tcPr>
            <w:tcW w:w="2290" w:type="dxa"/>
          </w:tcPr>
          <w:p w14:paraId="2265EAEF" w14:textId="5B7DD3BC" w:rsidR="0045BD00" w:rsidRDefault="4E567B50" w:rsidP="7664AE1A">
            <w:pPr>
              <w:jc w:val="center"/>
              <w:rPr>
                <w:color w:val="000000" w:themeColor="text1"/>
              </w:rPr>
            </w:pPr>
            <w:r w:rsidRPr="7664AE1A">
              <w:rPr>
                <w:color w:val="000000" w:themeColor="text1"/>
              </w:rPr>
              <w:t>GC2</w:t>
            </w:r>
          </w:p>
        </w:tc>
        <w:tc>
          <w:tcPr>
            <w:tcW w:w="5378" w:type="dxa"/>
          </w:tcPr>
          <w:p w14:paraId="19B675A0" w14:textId="129938C1" w:rsidR="0045BD00" w:rsidRDefault="4E567B50" w:rsidP="7664AE1A">
            <w:pPr>
              <w:jc w:val="center"/>
              <w:rPr>
                <w:b/>
                <w:bCs/>
                <w:color w:val="000000" w:themeColor="text1"/>
              </w:rPr>
            </w:pPr>
            <w:r w:rsidRPr="7664AE1A">
              <w:rPr>
                <w:b/>
                <w:bCs/>
                <w:color w:val="000000" w:themeColor="text1"/>
              </w:rPr>
              <w:t>Edit Node</w:t>
            </w:r>
          </w:p>
        </w:tc>
        <w:tc>
          <w:tcPr>
            <w:tcW w:w="1638" w:type="dxa"/>
          </w:tcPr>
          <w:p w14:paraId="42227DC6" w14:textId="3A1BF7FD" w:rsidR="309A885C" w:rsidRDefault="5F3130AD" w:rsidP="7664AE1A">
            <w:pPr>
              <w:jc w:val="center"/>
              <w:rPr>
                <w:b/>
                <w:bCs/>
                <w:color w:val="000000" w:themeColor="text1"/>
              </w:rPr>
            </w:pPr>
            <w:r w:rsidRPr="7664AE1A">
              <w:rPr>
                <w:b/>
                <w:bCs/>
                <w:color w:val="000000" w:themeColor="text1"/>
              </w:rPr>
              <w:t>Critical</w:t>
            </w:r>
          </w:p>
        </w:tc>
      </w:tr>
      <w:tr w:rsidR="64468F90" w14:paraId="05191375" w14:textId="77777777" w:rsidTr="7664AE1A">
        <w:trPr>
          <w:trHeight w:val="360"/>
        </w:trPr>
        <w:tc>
          <w:tcPr>
            <w:tcW w:w="2290" w:type="dxa"/>
          </w:tcPr>
          <w:p w14:paraId="50DF6984" w14:textId="7C0D724F" w:rsidR="0045BD00" w:rsidRDefault="4E567B50" w:rsidP="7664AE1A">
            <w:pPr>
              <w:jc w:val="center"/>
              <w:rPr>
                <w:color w:val="000000" w:themeColor="text1"/>
              </w:rPr>
            </w:pPr>
            <w:r w:rsidRPr="7664AE1A">
              <w:rPr>
                <w:color w:val="000000" w:themeColor="text1"/>
              </w:rPr>
              <w:t>GC3</w:t>
            </w:r>
          </w:p>
        </w:tc>
        <w:tc>
          <w:tcPr>
            <w:tcW w:w="5378" w:type="dxa"/>
          </w:tcPr>
          <w:p w14:paraId="7CE9DDD0" w14:textId="6E6EE2E4" w:rsidR="0045BD00" w:rsidRDefault="4E567B50" w:rsidP="7664AE1A">
            <w:pPr>
              <w:jc w:val="center"/>
              <w:rPr>
                <w:b/>
                <w:bCs/>
                <w:color w:val="000000" w:themeColor="text1"/>
              </w:rPr>
            </w:pPr>
            <w:r w:rsidRPr="7664AE1A">
              <w:rPr>
                <w:b/>
                <w:bCs/>
                <w:color w:val="000000" w:themeColor="text1"/>
              </w:rPr>
              <w:t>Delete Node</w:t>
            </w:r>
          </w:p>
        </w:tc>
        <w:tc>
          <w:tcPr>
            <w:tcW w:w="1638" w:type="dxa"/>
          </w:tcPr>
          <w:p w14:paraId="1EE672C3" w14:textId="3BF3E28E" w:rsidR="61DBD41E" w:rsidRDefault="437F5B1B" w:rsidP="7664AE1A">
            <w:pPr>
              <w:jc w:val="center"/>
              <w:rPr>
                <w:b/>
                <w:bCs/>
                <w:color w:val="000000" w:themeColor="text1"/>
              </w:rPr>
            </w:pPr>
            <w:r w:rsidRPr="7664AE1A">
              <w:rPr>
                <w:b/>
                <w:bCs/>
                <w:color w:val="000000" w:themeColor="text1"/>
              </w:rPr>
              <w:t>Critical</w:t>
            </w:r>
          </w:p>
        </w:tc>
      </w:tr>
      <w:tr w:rsidR="64468F90" w14:paraId="6354BA58" w14:textId="77777777" w:rsidTr="7664AE1A">
        <w:trPr>
          <w:trHeight w:val="360"/>
        </w:trPr>
        <w:tc>
          <w:tcPr>
            <w:tcW w:w="2290" w:type="dxa"/>
          </w:tcPr>
          <w:p w14:paraId="28A88015" w14:textId="7D229F9E" w:rsidR="0045BD00" w:rsidRDefault="4E567B50" w:rsidP="7664AE1A">
            <w:pPr>
              <w:jc w:val="center"/>
              <w:rPr>
                <w:color w:val="000000" w:themeColor="text1"/>
              </w:rPr>
            </w:pPr>
            <w:r w:rsidRPr="7664AE1A">
              <w:rPr>
                <w:color w:val="000000" w:themeColor="text1"/>
              </w:rPr>
              <w:t>GC4</w:t>
            </w:r>
          </w:p>
        </w:tc>
        <w:tc>
          <w:tcPr>
            <w:tcW w:w="5378" w:type="dxa"/>
          </w:tcPr>
          <w:p w14:paraId="6974059B" w14:textId="55A3F91A" w:rsidR="0045BD00" w:rsidRDefault="4E567B50" w:rsidP="7664AE1A">
            <w:pPr>
              <w:jc w:val="center"/>
              <w:rPr>
                <w:b/>
                <w:bCs/>
                <w:color w:val="000000" w:themeColor="text1"/>
              </w:rPr>
            </w:pPr>
            <w:r w:rsidRPr="7664AE1A">
              <w:rPr>
                <w:b/>
                <w:bCs/>
                <w:color w:val="000000" w:themeColor="text1"/>
              </w:rPr>
              <w:t>Add Relationship</w:t>
            </w:r>
          </w:p>
        </w:tc>
        <w:tc>
          <w:tcPr>
            <w:tcW w:w="1638" w:type="dxa"/>
          </w:tcPr>
          <w:p w14:paraId="35890377" w14:textId="043FC6C8" w:rsidR="24CB93FC" w:rsidRDefault="5DED565B" w:rsidP="7664AE1A">
            <w:pPr>
              <w:jc w:val="center"/>
              <w:rPr>
                <w:b/>
                <w:bCs/>
                <w:color w:val="000000" w:themeColor="text1"/>
              </w:rPr>
            </w:pPr>
            <w:r w:rsidRPr="7664AE1A">
              <w:rPr>
                <w:b/>
                <w:bCs/>
                <w:color w:val="000000" w:themeColor="text1"/>
              </w:rPr>
              <w:t>Critical</w:t>
            </w:r>
          </w:p>
        </w:tc>
      </w:tr>
      <w:tr w:rsidR="64468F90" w14:paraId="1BC437BB" w14:textId="77777777" w:rsidTr="7664AE1A">
        <w:trPr>
          <w:trHeight w:val="360"/>
        </w:trPr>
        <w:tc>
          <w:tcPr>
            <w:tcW w:w="2290" w:type="dxa"/>
          </w:tcPr>
          <w:p w14:paraId="7A4C8105" w14:textId="21A19D4C" w:rsidR="0045BD00" w:rsidRDefault="4E567B50" w:rsidP="7664AE1A">
            <w:pPr>
              <w:jc w:val="center"/>
              <w:rPr>
                <w:color w:val="000000" w:themeColor="text1"/>
              </w:rPr>
            </w:pPr>
            <w:r w:rsidRPr="7664AE1A">
              <w:rPr>
                <w:color w:val="000000" w:themeColor="text1"/>
              </w:rPr>
              <w:t>GC5</w:t>
            </w:r>
          </w:p>
        </w:tc>
        <w:tc>
          <w:tcPr>
            <w:tcW w:w="5378" w:type="dxa"/>
          </w:tcPr>
          <w:p w14:paraId="667DCC07" w14:textId="7174106C" w:rsidR="0045BD00" w:rsidRDefault="4E567B50" w:rsidP="7664AE1A">
            <w:pPr>
              <w:jc w:val="center"/>
              <w:rPr>
                <w:b/>
                <w:bCs/>
                <w:color w:val="000000" w:themeColor="text1"/>
              </w:rPr>
            </w:pPr>
            <w:r w:rsidRPr="7664AE1A">
              <w:rPr>
                <w:b/>
                <w:bCs/>
                <w:color w:val="000000" w:themeColor="text1"/>
              </w:rPr>
              <w:t>Edit Relationship</w:t>
            </w:r>
          </w:p>
        </w:tc>
        <w:tc>
          <w:tcPr>
            <w:tcW w:w="1638" w:type="dxa"/>
          </w:tcPr>
          <w:p w14:paraId="065B5D3E" w14:textId="4D2F7BD4" w:rsidR="069D3ED8" w:rsidRDefault="22D11F58" w:rsidP="7664AE1A">
            <w:pPr>
              <w:jc w:val="center"/>
              <w:rPr>
                <w:b/>
                <w:bCs/>
                <w:color w:val="000000" w:themeColor="text1"/>
              </w:rPr>
            </w:pPr>
            <w:r w:rsidRPr="7664AE1A">
              <w:rPr>
                <w:b/>
                <w:bCs/>
                <w:color w:val="000000" w:themeColor="text1"/>
              </w:rPr>
              <w:t>Critical</w:t>
            </w:r>
          </w:p>
        </w:tc>
      </w:tr>
      <w:tr w:rsidR="64468F90" w14:paraId="11F2377A" w14:textId="77777777" w:rsidTr="7664AE1A">
        <w:trPr>
          <w:trHeight w:val="360"/>
        </w:trPr>
        <w:tc>
          <w:tcPr>
            <w:tcW w:w="2290" w:type="dxa"/>
          </w:tcPr>
          <w:p w14:paraId="700923F7" w14:textId="504A0E95" w:rsidR="0045BD00" w:rsidRDefault="4E567B50" w:rsidP="7664AE1A">
            <w:pPr>
              <w:jc w:val="center"/>
              <w:rPr>
                <w:color w:val="000000" w:themeColor="text1"/>
              </w:rPr>
            </w:pPr>
            <w:r w:rsidRPr="7664AE1A">
              <w:rPr>
                <w:color w:val="000000" w:themeColor="text1"/>
              </w:rPr>
              <w:t>GC6</w:t>
            </w:r>
          </w:p>
        </w:tc>
        <w:tc>
          <w:tcPr>
            <w:tcW w:w="5378" w:type="dxa"/>
          </w:tcPr>
          <w:p w14:paraId="09569E6F" w14:textId="24FA7261" w:rsidR="0045BD00" w:rsidRDefault="4E567B50" w:rsidP="7664AE1A">
            <w:pPr>
              <w:jc w:val="center"/>
              <w:rPr>
                <w:b/>
                <w:bCs/>
                <w:color w:val="000000" w:themeColor="text1"/>
              </w:rPr>
            </w:pPr>
            <w:r w:rsidRPr="7664AE1A">
              <w:rPr>
                <w:b/>
                <w:bCs/>
                <w:color w:val="000000" w:themeColor="text1"/>
              </w:rPr>
              <w:t>Delete Relationship</w:t>
            </w:r>
          </w:p>
        </w:tc>
        <w:tc>
          <w:tcPr>
            <w:tcW w:w="1638" w:type="dxa"/>
          </w:tcPr>
          <w:p w14:paraId="78D6C3E5" w14:textId="35215196" w:rsidR="3173F3A6" w:rsidRDefault="7AD4DF78" w:rsidP="7664AE1A">
            <w:pPr>
              <w:jc w:val="center"/>
              <w:rPr>
                <w:b/>
                <w:bCs/>
                <w:color w:val="000000" w:themeColor="text1"/>
              </w:rPr>
            </w:pPr>
            <w:r w:rsidRPr="7664AE1A">
              <w:rPr>
                <w:b/>
                <w:bCs/>
                <w:color w:val="000000" w:themeColor="text1"/>
              </w:rPr>
              <w:t>Critical</w:t>
            </w:r>
          </w:p>
        </w:tc>
      </w:tr>
      <w:tr w:rsidR="64468F90" w14:paraId="0D43AF72" w14:textId="77777777" w:rsidTr="7664AE1A">
        <w:trPr>
          <w:trHeight w:val="360"/>
        </w:trPr>
        <w:tc>
          <w:tcPr>
            <w:tcW w:w="2290" w:type="dxa"/>
          </w:tcPr>
          <w:p w14:paraId="5D9FB5DB" w14:textId="18A58876" w:rsidR="0045BD00" w:rsidRDefault="4E567B50" w:rsidP="7664AE1A">
            <w:pPr>
              <w:jc w:val="center"/>
              <w:rPr>
                <w:color w:val="000000" w:themeColor="text1"/>
              </w:rPr>
            </w:pPr>
            <w:r w:rsidRPr="7664AE1A">
              <w:rPr>
                <w:color w:val="000000" w:themeColor="text1"/>
              </w:rPr>
              <w:t>GC7</w:t>
            </w:r>
          </w:p>
        </w:tc>
        <w:tc>
          <w:tcPr>
            <w:tcW w:w="5378" w:type="dxa"/>
          </w:tcPr>
          <w:p w14:paraId="4398CB60" w14:textId="5D25563D" w:rsidR="6547497A" w:rsidRDefault="73F5BFE9" w:rsidP="7664AE1A">
            <w:pPr>
              <w:jc w:val="center"/>
              <w:rPr>
                <w:b/>
                <w:bCs/>
                <w:color w:val="000000" w:themeColor="text1"/>
              </w:rPr>
            </w:pPr>
            <w:r w:rsidRPr="7664AE1A">
              <w:rPr>
                <w:b/>
                <w:bCs/>
                <w:color w:val="000000" w:themeColor="text1"/>
              </w:rPr>
              <w:t>Export Graph</w:t>
            </w:r>
          </w:p>
        </w:tc>
        <w:tc>
          <w:tcPr>
            <w:tcW w:w="1638" w:type="dxa"/>
          </w:tcPr>
          <w:p w14:paraId="22942B0C" w14:textId="3BA45C76" w:rsidR="6547497A" w:rsidRDefault="73F5BFE9" w:rsidP="7664AE1A">
            <w:pPr>
              <w:jc w:val="center"/>
              <w:rPr>
                <w:b/>
                <w:bCs/>
                <w:color w:val="000000" w:themeColor="text1"/>
              </w:rPr>
            </w:pPr>
            <w:r w:rsidRPr="7664AE1A">
              <w:rPr>
                <w:b/>
                <w:bCs/>
                <w:color w:val="000000" w:themeColor="text1"/>
              </w:rPr>
              <w:t>Critical</w:t>
            </w:r>
          </w:p>
        </w:tc>
      </w:tr>
    </w:tbl>
    <w:p w14:paraId="76B4C823" w14:textId="657904C6" w:rsidR="7664AE1A" w:rsidRDefault="7664AE1A"/>
    <w:p w14:paraId="10EBD8E3" w14:textId="4BD94A27" w:rsidR="009069AE" w:rsidRPr="00130598" w:rsidRDefault="009069AE" w:rsidP="64468F90"/>
    <w:p w14:paraId="5BC3374C" w14:textId="51ABCC37" w:rsidR="009069AE" w:rsidRPr="00130598" w:rsidRDefault="71F5394F" w:rsidP="64468F90">
      <w:pPr>
        <w:pStyle w:val="Caption"/>
      </w:pPr>
      <w:r>
        <w:t xml:space="preserve">Table </w:t>
      </w:r>
      <w:r w:rsidR="0AD054F7">
        <w:t>5</w:t>
      </w:r>
      <w:r>
        <w:t>: Enforcement Action Report Test Suite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3"/>
        <w:gridCol w:w="5148"/>
        <w:gridCol w:w="1609"/>
      </w:tblGrid>
      <w:tr w:rsidR="64468F90" w14:paraId="516F1FE0" w14:textId="77777777" w:rsidTr="7664AE1A">
        <w:trPr>
          <w:trHeight w:val="360"/>
        </w:trPr>
        <w:tc>
          <w:tcPr>
            <w:tcW w:w="9306" w:type="dxa"/>
            <w:gridSpan w:val="3"/>
            <w:shd w:val="clear" w:color="auto" w:fill="E0E0E0"/>
          </w:tcPr>
          <w:p w14:paraId="74B73E99" w14:textId="77777777" w:rsidR="64468F90" w:rsidRDefault="64468F90" w:rsidP="64468F90">
            <w:pPr>
              <w:jc w:val="center"/>
              <w:rPr>
                <w:b/>
                <w:bCs/>
              </w:rPr>
            </w:pPr>
          </w:p>
          <w:p w14:paraId="3B9AAC78" w14:textId="2B8C5B61" w:rsidR="64468F90" w:rsidRDefault="64468F90" w:rsidP="64468F90">
            <w:pPr>
              <w:pStyle w:val="ListParagraph"/>
              <w:numPr>
                <w:ilvl w:val="0"/>
                <w:numId w:val="4"/>
              </w:numPr>
              <w:jc w:val="center"/>
              <w:rPr>
                <w:rFonts w:ascii="Times New Roman" w:hAnsi="Times New Roman"/>
                <w:b/>
                <w:bCs/>
                <w:sz w:val="20"/>
                <w:szCs w:val="20"/>
              </w:rPr>
            </w:pPr>
            <w:r w:rsidRPr="64468F90">
              <w:rPr>
                <w:b/>
                <w:bCs/>
              </w:rPr>
              <w:t xml:space="preserve">TEST SUITE: </w:t>
            </w:r>
            <w:r w:rsidR="2BA7B566" w:rsidRPr="64468F90">
              <w:rPr>
                <w:b/>
                <w:bCs/>
              </w:rPr>
              <w:t>Enforcement Action Report</w:t>
            </w:r>
          </w:p>
        </w:tc>
      </w:tr>
      <w:tr w:rsidR="64468F90" w14:paraId="13AA4166" w14:textId="77777777" w:rsidTr="7664AE1A">
        <w:trPr>
          <w:trHeight w:val="360"/>
        </w:trPr>
        <w:tc>
          <w:tcPr>
            <w:tcW w:w="2290" w:type="dxa"/>
            <w:shd w:val="clear" w:color="auto" w:fill="auto"/>
          </w:tcPr>
          <w:p w14:paraId="32ADD261" w14:textId="77777777" w:rsidR="64468F90" w:rsidRDefault="64468F90" w:rsidP="64468F90">
            <w:pPr>
              <w:jc w:val="center"/>
              <w:rPr>
                <w:b/>
                <w:bCs/>
              </w:rPr>
            </w:pPr>
            <w:r w:rsidRPr="64468F90">
              <w:rPr>
                <w:b/>
                <w:bCs/>
              </w:rPr>
              <w:t>Description of Test Suite</w:t>
            </w:r>
          </w:p>
        </w:tc>
        <w:tc>
          <w:tcPr>
            <w:tcW w:w="7016" w:type="dxa"/>
            <w:gridSpan w:val="2"/>
            <w:shd w:val="clear" w:color="auto" w:fill="auto"/>
          </w:tcPr>
          <w:p w14:paraId="1AFFDC0C" w14:textId="6BB2F9EB" w:rsidR="64468F90" w:rsidRDefault="64468F90" w:rsidP="64468F90">
            <w:pPr>
              <w:jc w:val="center"/>
            </w:pPr>
            <w:r>
              <w:t xml:space="preserve">This test suite contains the test cases for the components of the </w:t>
            </w:r>
            <w:r w:rsidR="397A0DBC">
              <w:t xml:space="preserve">Enforcement Action Report </w:t>
            </w:r>
            <w:r>
              <w:t>of the PICK System</w:t>
            </w:r>
          </w:p>
        </w:tc>
      </w:tr>
      <w:tr w:rsidR="64468F90" w14:paraId="4321481D" w14:textId="77777777" w:rsidTr="7664AE1A">
        <w:trPr>
          <w:trHeight w:val="360"/>
        </w:trPr>
        <w:tc>
          <w:tcPr>
            <w:tcW w:w="2290" w:type="dxa"/>
            <w:shd w:val="clear" w:color="auto" w:fill="E0E0E0"/>
          </w:tcPr>
          <w:p w14:paraId="65089843" w14:textId="77777777" w:rsidR="64468F90" w:rsidRDefault="64468F90" w:rsidP="64468F90">
            <w:pPr>
              <w:jc w:val="center"/>
              <w:rPr>
                <w:b/>
                <w:bCs/>
              </w:rPr>
            </w:pPr>
            <w:r w:rsidRPr="64468F90">
              <w:rPr>
                <w:b/>
                <w:bCs/>
              </w:rPr>
              <w:t>Test Case Identifier</w:t>
            </w:r>
          </w:p>
        </w:tc>
        <w:tc>
          <w:tcPr>
            <w:tcW w:w="5378" w:type="dxa"/>
            <w:shd w:val="clear" w:color="auto" w:fill="E0E0E0"/>
          </w:tcPr>
          <w:p w14:paraId="1F0686DB" w14:textId="77777777" w:rsidR="64468F90" w:rsidRDefault="64468F90" w:rsidP="64468F90">
            <w:pPr>
              <w:jc w:val="center"/>
              <w:rPr>
                <w:b/>
                <w:bCs/>
              </w:rPr>
            </w:pPr>
            <w:r w:rsidRPr="64468F90">
              <w:rPr>
                <w:b/>
                <w:bCs/>
              </w:rPr>
              <w:t>Objective</w:t>
            </w:r>
          </w:p>
        </w:tc>
        <w:tc>
          <w:tcPr>
            <w:tcW w:w="1638" w:type="dxa"/>
            <w:shd w:val="clear" w:color="auto" w:fill="E0E0E0"/>
          </w:tcPr>
          <w:p w14:paraId="14ED66BF" w14:textId="77777777" w:rsidR="64468F90" w:rsidRDefault="64468F90" w:rsidP="64468F90">
            <w:pPr>
              <w:jc w:val="center"/>
              <w:rPr>
                <w:b/>
                <w:bCs/>
              </w:rPr>
            </w:pPr>
            <w:r w:rsidRPr="64468F90">
              <w:rPr>
                <w:b/>
                <w:bCs/>
              </w:rPr>
              <w:t>Criticality</w:t>
            </w:r>
          </w:p>
        </w:tc>
      </w:tr>
      <w:tr w:rsidR="64468F90" w14:paraId="4A433457" w14:textId="77777777" w:rsidTr="7664AE1A">
        <w:trPr>
          <w:trHeight w:val="378"/>
        </w:trPr>
        <w:tc>
          <w:tcPr>
            <w:tcW w:w="2290" w:type="dxa"/>
          </w:tcPr>
          <w:p w14:paraId="79D7A3EA" w14:textId="7F6359BE" w:rsidR="58B2097D" w:rsidRDefault="29DBD9C6" w:rsidP="7664AE1A">
            <w:pPr>
              <w:jc w:val="center"/>
            </w:pPr>
            <w:r>
              <w:t>EAR</w:t>
            </w:r>
            <w:r w:rsidR="1DBAA281">
              <w:t>1</w:t>
            </w:r>
          </w:p>
        </w:tc>
        <w:tc>
          <w:tcPr>
            <w:tcW w:w="5378" w:type="dxa"/>
            <w:shd w:val="clear" w:color="auto" w:fill="auto"/>
          </w:tcPr>
          <w:p w14:paraId="4FC504A4" w14:textId="1352BC70" w:rsidR="135E102C" w:rsidRDefault="200C7997" w:rsidP="7664AE1A">
            <w:pPr>
              <w:spacing w:line="259" w:lineRule="auto"/>
              <w:jc w:val="center"/>
              <w:rPr>
                <w:b/>
                <w:bCs/>
              </w:rPr>
            </w:pPr>
            <w:r w:rsidRPr="7664AE1A">
              <w:rPr>
                <w:b/>
                <w:bCs/>
              </w:rPr>
              <w:t>View Errors</w:t>
            </w:r>
          </w:p>
        </w:tc>
        <w:tc>
          <w:tcPr>
            <w:tcW w:w="1638" w:type="dxa"/>
            <w:shd w:val="clear" w:color="auto" w:fill="auto"/>
          </w:tcPr>
          <w:p w14:paraId="242CDCEC" w14:textId="3D255DD0" w:rsidR="476424E6" w:rsidRDefault="35A1557C" w:rsidP="7664AE1A">
            <w:pPr>
              <w:jc w:val="center"/>
              <w:rPr>
                <w:b/>
                <w:bCs/>
              </w:rPr>
            </w:pPr>
            <w:r w:rsidRPr="7664AE1A">
              <w:rPr>
                <w:b/>
                <w:bCs/>
              </w:rPr>
              <w:t>Norm</w:t>
            </w:r>
            <w:r w:rsidR="64468F90" w:rsidRPr="7664AE1A">
              <w:rPr>
                <w:b/>
                <w:bCs/>
              </w:rPr>
              <w:t>al</w:t>
            </w:r>
          </w:p>
        </w:tc>
      </w:tr>
      <w:tr w:rsidR="64468F90" w14:paraId="4848C466" w14:textId="77777777" w:rsidTr="7664AE1A">
        <w:trPr>
          <w:trHeight w:val="378"/>
        </w:trPr>
        <w:tc>
          <w:tcPr>
            <w:tcW w:w="2290" w:type="dxa"/>
          </w:tcPr>
          <w:p w14:paraId="7F1E3F50" w14:textId="6B2F1663" w:rsidR="270B4B54" w:rsidRDefault="096E8D67" w:rsidP="7664AE1A">
            <w:pPr>
              <w:jc w:val="center"/>
            </w:pPr>
            <w:r>
              <w:t>EAR2</w:t>
            </w:r>
          </w:p>
        </w:tc>
        <w:tc>
          <w:tcPr>
            <w:tcW w:w="5378" w:type="dxa"/>
            <w:shd w:val="clear" w:color="auto" w:fill="auto"/>
          </w:tcPr>
          <w:p w14:paraId="19CAAFB6" w14:textId="3219072D" w:rsidR="5528C023" w:rsidRDefault="621A5906" w:rsidP="7664AE1A">
            <w:pPr>
              <w:spacing w:line="259" w:lineRule="auto"/>
              <w:jc w:val="center"/>
              <w:rPr>
                <w:b/>
                <w:bCs/>
              </w:rPr>
            </w:pPr>
            <w:r w:rsidRPr="7664AE1A">
              <w:rPr>
                <w:b/>
                <w:bCs/>
              </w:rPr>
              <w:t>Re</w:t>
            </w:r>
            <w:r w:rsidR="2FBCE8A2" w:rsidRPr="7664AE1A">
              <w:rPr>
                <w:b/>
                <w:bCs/>
              </w:rPr>
              <w:t>-</w:t>
            </w:r>
            <w:r w:rsidR="37B1101A" w:rsidRPr="7664AE1A">
              <w:rPr>
                <w:b/>
                <w:bCs/>
              </w:rPr>
              <w:t>Validate</w:t>
            </w:r>
          </w:p>
        </w:tc>
        <w:tc>
          <w:tcPr>
            <w:tcW w:w="1638" w:type="dxa"/>
            <w:shd w:val="clear" w:color="auto" w:fill="auto"/>
          </w:tcPr>
          <w:p w14:paraId="11A71E3B" w14:textId="46A5458B" w:rsidR="270B4B54" w:rsidRDefault="096E8D67" w:rsidP="7664AE1A">
            <w:pPr>
              <w:jc w:val="center"/>
              <w:rPr>
                <w:b/>
                <w:bCs/>
              </w:rPr>
            </w:pPr>
            <w:r w:rsidRPr="7664AE1A">
              <w:rPr>
                <w:b/>
                <w:bCs/>
              </w:rPr>
              <w:t>Normal</w:t>
            </w:r>
          </w:p>
        </w:tc>
      </w:tr>
      <w:tr w:rsidR="64468F90" w14:paraId="6D455C21" w14:textId="77777777" w:rsidTr="7664AE1A">
        <w:trPr>
          <w:trHeight w:val="378"/>
        </w:trPr>
        <w:tc>
          <w:tcPr>
            <w:tcW w:w="2290" w:type="dxa"/>
          </w:tcPr>
          <w:p w14:paraId="06E91FF1" w14:textId="043AE8A3" w:rsidR="0EC86D26" w:rsidRDefault="4F1DFFD3" w:rsidP="7664AE1A">
            <w:pPr>
              <w:jc w:val="center"/>
            </w:pPr>
            <w:r>
              <w:t>EAR3</w:t>
            </w:r>
          </w:p>
        </w:tc>
        <w:tc>
          <w:tcPr>
            <w:tcW w:w="5378" w:type="dxa"/>
            <w:shd w:val="clear" w:color="auto" w:fill="auto"/>
          </w:tcPr>
          <w:p w14:paraId="5E94FF7A" w14:textId="13ADFCFF" w:rsidR="0C188FB3" w:rsidRDefault="30DD5AEE" w:rsidP="7664AE1A">
            <w:pPr>
              <w:spacing w:line="259" w:lineRule="auto"/>
              <w:jc w:val="center"/>
              <w:rPr>
                <w:b/>
                <w:bCs/>
              </w:rPr>
            </w:pPr>
            <w:r w:rsidRPr="7664AE1A">
              <w:rPr>
                <w:b/>
                <w:bCs/>
              </w:rPr>
              <w:t>Ingest Despite Errors</w:t>
            </w:r>
          </w:p>
        </w:tc>
        <w:tc>
          <w:tcPr>
            <w:tcW w:w="1638" w:type="dxa"/>
            <w:shd w:val="clear" w:color="auto" w:fill="auto"/>
          </w:tcPr>
          <w:p w14:paraId="407CD15E" w14:textId="58C51AFB" w:rsidR="0EC86D26" w:rsidRDefault="4F1DFFD3" w:rsidP="7664AE1A">
            <w:pPr>
              <w:jc w:val="center"/>
              <w:rPr>
                <w:b/>
                <w:bCs/>
              </w:rPr>
            </w:pPr>
            <w:r w:rsidRPr="7664AE1A">
              <w:rPr>
                <w:b/>
                <w:bCs/>
              </w:rPr>
              <w:t>Normal</w:t>
            </w:r>
          </w:p>
        </w:tc>
      </w:tr>
    </w:tbl>
    <w:p w14:paraId="767938CA" w14:textId="7539AFFF" w:rsidR="009069AE" w:rsidRPr="00130598" w:rsidRDefault="009069AE" w:rsidP="64468F90">
      <w:pPr>
        <w:pStyle w:val="ListBullet"/>
        <w:numPr>
          <w:ilvl w:val="0"/>
          <w:numId w:val="0"/>
        </w:numPr>
      </w:pPr>
    </w:p>
    <w:p w14:paraId="09F88AB1" w14:textId="6F0609C6" w:rsidR="1154C7AB" w:rsidRDefault="1154C7AB" w:rsidP="7664AE1A">
      <w:pPr>
        <w:pStyle w:val="Caption"/>
      </w:pPr>
      <w:r>
        <w:t xml:space="preserve">Table </w:t>
      </w:r>
      <w:r w:rsidR="242AD0C7">
        <w:t>6</w:t>
      </w:r>
      <w:r w:rsidR="37D7F532">
        <w:t>: Vector Configuration Test Suite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32"/>
        <w:gridCol w:w="5149"/>
        <w:gridCol w:w="1609"/>
      </w:tblGrid>
      <w:tr w:rsidR="64468F90" w14:paraId="0F3D2D6B" w14:textId="77777777" w:rsidTr="7664AE1A">
        <w:trPr>
          <w:trHeight w:val="360"/>
        </w:trPr>
        <w:tc>
          <w:tcPr>
            <w:tcW w:w="9306" w:type="dxa"/>
            <w:gridSpan w:val="3"/>
            <w:shd w:val="clear" w:color="auto" w:fill="E0E0E0"/>
          </w:tcPr>
          <w:p w14:paraId="73927E61" w14:textId="77777777" w:rsidR="64468F90" w:rsidRDefault="64468F90" w:rsidP="64468F90">
            <w:pPr>
              <w:jc w:val="center"/>
              <w:rPr>
                <w:b/>
                <w:bCs/>
              </w:rPr>
            </w:pPr>
          </w:p>
          <w:p w14:paraId="1E57EC21" w14:textId="450D56D2" w:rsidR="64468F90" w:rsidRDefault="64468F90" w:rsidP="64468F90">
            <w:pPr>
              <w:pStyle w:val="ListParagraph"/>
              <w:numPr>
                <w:ilvl w:val="0"/>
                <w:numId w:val="4"/>
              </w:numPr>
              <w:jc w:val="center"/>
              <w:rPr>
                <w:rFonts w:ascii="Times New Roman" w:hAnsi="Times New Roman"/>
                <w:b/>
                <w:bCs/>
                <w:sz w:val="20"/>
                <w:szCs w:val="20"/>
              </w:rPr>
            </w:pPr>
            <w:r w:rsidRPr="64468F90">
              <w:rPr>
                <w:b/>
                <w:bCs/>
              </w:rPr>
              <w:t>TEST SUITE</w:t>
            </w:r>
            <w:r w:rsidR="25157F54" w:rsidRPr="64468F90">
              <w:rPr>
                <w:b/>
                <w:bCs/>
              </w:rPr>
              <w:t xml:space="preserve">: Vector Configuration </w:t>
            </w:r>
          </w:p>
        </w:tc>
      </w:tr>
      <w:tr w:rsidR="64468F90" w14:paraId="490835CA" w14:textId="77777777" w:rsidTr="7664AE1A">
        <w:trPr>
          <w:trHeight w:val="360"/>
        </w:trPr>
        <w:tc>
          <w:tcPr>
            <w:tcW w:w="2290" w:type="dxa"/>
            <w:shd w:val="clear" w:color="auto" w:fill="auto"/>
          </w:tcPr>
          <w:p w14:paraId="755D426A" w14:textId="77777777" w:rsidR="64468F90" w:rsidRDefault="64468F90" w:rsidP="64468F90">
            <w:pPr>
              <w:jc w:val="center"/>
              <w:rPr>
                <w:b/>
                <w:bCs/>
              </w:rPr>
            </w:pPr>
            <w:r w:rsidRPr="64468F90">
              <w:rPr>
                <w:b/>
                <w:bCs/>
              </w:rPr>
              <w:t>Description of Test Suite</w:t>
            </w:r>
          </w:p>
        </w:tc>
        <w:tc>
          <w:tcPr>
            <w:tcW w:w="7016" w:type="dxa"/>
            <w:gridSpan w:val="2"/>
            <w:shd w:val="clear" w:color="auto" w:fill="auto"/>
          </w:tcPr>
          <w:p w14:paraId="77C15640" w14:textId="6B91E31C" w:rsidR="64468F90" w:rsidRDefault="64468F90" w:rsidP="7664AE1A">
            <w:pPr>
              <w:jc w:val="both"/>
            </w:pPr>
            <w:r>
              <w:t>This test suite contains the test cases for the components of the</w:t>
            </w:r>
            <w:r w:rsidR="63CF8C28">
              <w:t xml:space="preserve"> Vector Configuration </w:t>
            </w:r>
            <w:r>
              <w:t>of the PICK System</w:t>
            </w:r>
          </w:p>
        </w:tc>
      </w:tr>
      <w:tr w:rsidR="64468F90" w14:paraId="2BE06BD2" w14:textId="77777777" w:rsidTr="7664AE1A">
        <w:trPr>
          <w:trHeight w:val="360"/>
        </w:trPr>
        <w:tc>
          <w:tcPr>
            <w:tcW w:w="2290" w:type="dxa"/>
            <w:shd w:val="clear" w:color="auto" w:fill="E0E0E0"/>
          </w:tcPr>
          <w:p w14:paraId="135FA43E" w14:textId="77777777" w:rsidR="64468F90" w:rsidRDefault="64468F90" w:rsidP="64468F90">
            <w:pPr>
              <w:jc w:val="center"/>
              <w:rPr>
                <w:b/>
                <w:bCs/>
              </w:rPr>
            </w:pPr>
            <w:r w:rsidRPr="64468F90">
              <w:rPr>
                <w:b/>
                <w:bCs/>
              </w:rPr>
              <w:t>Test Case Identifier</w:t>
            </w:r>
          </w:p>
        </w:tc>
        <w:tc>
          <w:tcPr>
            <w:tcW w:w="5378" w:type="dxa"/>
            <w:shd w:val="clear" w:color="auto" w:fill="E0E0E0"/>
          </w:tcPr>
          <w:p w14:paraId="67522AC0" w14:textId="77777777" w:rsidR="64468F90" w:rsidRDefault="64468F90" w:rsidP="64468F90">
            <w:pPr>
              <w:jc w:val="center"/>
              <w:rPr>
                <w:b/>
                <w:bCs/>
              </w:rPr>
            </w:pPr>
            <w:r w:rsidRPr="64468F90">
              <w:rPr>
                <w:b/>
                <w:bCs/>
              </w:rPr>
              <w:t>Objective</w:t>
            </w:r>
          </w:p>
        </w:tc>
        <w:tc>
          <w:tcPr>
            <w:tcW w:w="1638" w:type="dxa"/>
            <w:shd w:val="clear" w:color="auto" w:fill="E0E0E0"/>
          </w:tcPr>
          <w:p w14:paraId="39C083F7" w14:textId="77777777" w:rsidR="64468F90" w:rsidRDefault="64468F90" w:rsidP="64468F90">
            <w:pPr>
              <w:jc w:val="center"/>
              <w:rPr>
                <w:b/>
                <w:bCs/>
              </w:rPr>
            </w:pPr>
            <w:r w:rsidRPr="64468F90">
              <w:rPr>
                <w:b/>
                <w:bCs/>
              </w:rPr>
              <w:t>Criticality</w:t>
            </w:r>
          </w:p>
        </w:tc>
      </w:tr>
      <w:tr w:rsidR="64468F90" w14:paraId="12071446" w14:textId="77777777" w:rsidTr="7664AE1A">
        <w:trPr>
          <w:trHeight w:val="378"/>
        </w:trPr>
        <w:tc>
          <w:tcPr>
            <w:tcW w:w="2290" w:type="dxa"/>
          </w:tcPr>
          <w:p w14:paraId="508A3FF4" w14:textId="4EFEAF8F" w:rsidR="09F525E9" w:rsidRDefault="6D43C678" w:rsidP="7664AE1A">
            <w:pPr>
              <w:jc w:val="center"/>
            </w:pPr>
            <w:r>
              <w:t>VC1</w:t>
            </w:r>
          </w:p>
        </w:tc>
        <w:tc>
          <w:tcPr>
            <w:tcW w:w="5378" w:type="dxa"/>
            <w:shd w:val="clear" w:color="auto" w:fill="auto"/>
          </w:tcPr>
          <w:p w14:paraId="3BB9EE24" w14:textId="606A2E90" w:rsidR="1552F7CF" w:rsidRDefault="70FFC9BA" w:rsidP="7664AE1A">
            <w:pPr>
              <w:spacing w:line="259" w:lineRule="auto"/>
              <w:jc w:val="center"/>
              <w:rPr>
                <w:b/>
                <w:bCs/>
              </w:rPr>
            </w:pPr>
            <w:r w:rsidRPr="7664AE1A">
              <w:rPr>
                <w:b/>
                <w:bCs/>
              </w:rPr>
              <w:t>Add Vector</w:t>
            </w:r>
          </w:p>
        </w:tc>
        <w:tc>
          <w:tcPr>
            <w:tcW w:w="1638" w:type="dxa"/>
            <w:shd w:val="clear" w:color="auto" w:fill="auto"/>
          </w:tcPr>
          <w:p w14:paraId="079A17E5" w14:textId="00125E58" w:rsidR="0F789DCD" w:rsidRDefault="56EAD134" w:rsidP="7664AE1A">
            <w:pPr>
              <w:jc w:val="center"/>
              <w:rPr>
                <w:b/>
                <w:bCs/>
              </w:rPr>
            </w:pPr>
            <w:r w:rsidRPr="7664AE1A">
              <w:rPr>
                <w:b/>
                <w:bCs/>
              </w:rPr>
              <w:t>Critical</w:t>
            </w:r>
          </w:p>
        </w:tc>
      </w:tr>
      <w:tr w:rsidR="64468F90" w14:paraId="661F3CC8" w14:textId="77777777" w:rsidTr="7664AE1A">
        <w:trPr>
          <w:trHeight w:val="378"/>
        </w:trPr>
        <w:tc>
          <w:tcPr>
            <w:tcW w:w="2290" w:type="dxa"/>
          </w:tcPr>
          <w:p w14:paraId="4555C646" w14:textId="52667514" w:rsidR="763F08A4" w:rsidRDefault="1C9E8A99" w:rsidP="7664AE1A">
            <w:pPr>
              <w:jc w:val="center"/>
            </w:pPr>
            <w:r>
              <w:t>VC2</w:t>
            </w:r>
          </w:p>
        </w:tc>
        <w:tc>
          <w:tcPr>
            <w:tcW w:w="5378" w:type="dxa"/>
            <w:shd w:val="clear" w:color="auto" w:fill="auto"/>
          </w:tcPr>
          <w:p w14:paraId="7C192751" w14:textId="48B0CA0C" w:rsidR="1552F7CF" w:rsidRDefault="70FFC9BA" w:rsidP="7664AE1A">
            <w:pPr>
              <w:jc w:val="center"/>
              <w:rPr>
                <w:b/>
                <w:bCs/>
              </w:rPr>
            </w:pPr>
            <w:r w:rsidRPr="7664AE1A">
              <w:rPr>
                <w:b/>
                <w:bCs/>
              </w:rPr>
              <w:t>Delete Vector</w:t>
            </w:r>
          </w:p>
        </w:tc>
        <w:tc>
          <w:tcPr>
            <w:tcW w:w="1638" w:type="dxa"/>
            <w:shd w:val="clear" w:color="auto" w:fill="auto"/>
          </w:tcPr>
          <w:p w14:paraId="472F414F" w14:textId="72C98D1A" w:rsidR="6D877BE7" w:rsidRDefault="444A9D7A" w:rsidP="7664AE1A">
            <w:pPr>
              <w:jc w:val="center"/>
              <w:rPr>
                <w:b/>
                <w:bCs/>
              </w:rPr>
            </w:pPr>
            <w:r w:rsidRPr="7664AE1A">
              <w:rPr>
                <w:b/>
                <w:bCs/>
              </w:rPr>
              <w:t>Critical</w:t>
            </w:r>
          </w:p>
        </w:tc>
      </w:tr>
      <w:tr w:rsidR="64468F90" w14:paraId="518A4896" w14:textId="77777777" w:rsidTr="7664AE1A">
        <w:trPr>
          <w:trHeight w:val="378"/>
        </w:trPr>
        <w:tc>
          <w:tcPr>
            <w:tcW w:w="2290" w:type="dxa"/>
          </w:tcPr>
          <w:p w14:paraId="1311A421" w14:textId="0207366F" w:rsidR="150A15AA" w:rsidRDefault="14EE073E" w:rsidP="7664AE1A">
            <w:pPr>
              <w:jc w:val="center"/>
            </w:pPr>
            <w:r>
              <w:t>VC3</w:t>
            </w:r>
          </w:p>
        </w:tc>
        <w:tc>
          <w:tcPr>
            <w:tcW w:w="5378" w:type="dxa"/>
            <w:shd w:val="clear" w:color="auto" w:fill="auto"/>
          </w:tcPr>
          <w:p w14:paraId="1907AAB2" w14:textId="0360C8EA" w:rsidR="13937132" w:rsidRDefault="01D19027" w:rsidP="7664AE1A">
            <w:pPr>
              <w:jc w:val="center"/>
              <w:rPr>
                <w:b/>
                <w:bCs/>
              </w:rPr>
            </w:pPr>
            <w:r w:rsidRPr="7664AE1A">
              <w:rPr>
                <w:b/>
                <w:bCs/>
              </w:rPr>
              <w:t xml:space="preserve">Update </w:t>
            </w:r>
            <w:r w:rsidR="3FA2707E" w:rsidRPr="7664AE1A">
              <w:rPr>
                <w:b/>
                <w:bCs/>
              </w:rPr>
              <w:t xml:space="preserve">Pull </w:t>
            </w:r>
            <w:r w:rsidRPr="7664AE1A">
              <w:rPr>
                <w:b/>
                <w:bCs/>
              </w:rPr>
              <w:t>Vector</w:t>
            </w:r>
          </w:p>
        </w:tc>
        <w:tc>
          <w:tcPr>
            <w:tcW w:w="1638" w:type="dxa"/>
            <w:shd w:val="clear" w:color="auto" w:fill="auto"/>
          </w:tcPr>
          <w:p w14:paraId="16F66086" w14:textId="10A2D726" w:rsidR="02493D3D" w:rsidRDefault="3B83C790" w:rsidP="7664AE1A">
            <w:pPr>
              <w:jc w:val="center"/>
              <w:rPr>
                <w:b/>
                <w:bCs/>
              </w:rPr>
            </w:pPr>
            <w:r w:rsidRPr="7664AE1A">
              <w:rPr>
                <w:b/>
                <w:bCs/>
              </w:rPr>
              <w:t>Critical</w:t>
            </w:r>
          </w:p>
        </w:tc>
      </w:tr>
      <w:tr w:rsidR="64468F90" w14:paraId="2E31F526" w14:textId="77777777" w:rsidTr="7664AE1A">
        <w:trPr>
          <w:trHeight w:val="378"/>
        </w:trPr>
        <w:tc>
          <w:tcPr>
            <w:tcW w:w="2290" w:type="dxa"/>
          </w:tcPr>
          <w:p w14:paraId="50B3FC7A" w14:textId="60EF543A" w:rsidR="2A4574CA" w:rsidRDefault="53AF311B" w:rsidP="7664AE1A">
            <w:pPr>
              <w:jc w:val="center"/>
            </w:pPr>
            <w:r>
              <w:t>VC4</w:t>
            </w:r>
          </w:p>
        </w:tc>
        <w:tc>
          <w:tcPr>
            <w:tcW w:w="5378" w:type="dxa"/>
            <w:shd w:val="clear" w:color="auto" w:fill="auto"/>
          </w:tcPr>
          <w:p w14:paraId="4EA35CBD" w14:textId="328F97AA" w:rsidR="127AEA86" w:rsidRDefault="2B377514" w:rsidP="7664AE1A">
            <w:pPr>
              <w:jc w:val="center"/>
              <w:rPr>
                <w:b/>
                <w:bCs/>
              </w:rPr>
            </w:pPr>
            <w:r w:rsidRPr="7664AE1A">
              <w:rPr>
                <w:b/>
                <w:bCs/>
              </w:rPr>
              <w:t>Edit</w:t>
            </w:r>
            <w:r w:rsidR="4BCDEF2B" w:rsidRPr="7664AE1A">
              <w:rPr>
                <w:b/>
                <w:bCs/>
              </w:rPr>
              <w:t xml:space="preserve"> </w:t>
            </w:r>
            <w:r w:rsidRPr="7664AE1A">
              <w:rPr>
                <w:b/>
                <w:bCs/>
              </w:rPr>
              <w:t>Vector</w:t>
            </w:r>
            <w:r w:rsidR="1B05A74E" w:rsidRPr="7664AE1A">
              <w:rPr>
                <w:b/>
                <w:bCs/>
              </w:rPr>
              <w:t xml:space="preserve"> Attribute</w:t>
            </w:r>
            <w:r w:rsidR="5C80432C" w:rsidRPr="7664AE1A">
              <w:rPr>
                <w:b/>
                <w:bCs/>
              </w:rPr>
              <w:t>s</w:t>
            </w:r>
          </w:p>
        </w:tc>
        <w:tc>
          <w:tcPr>
            <w:tcW w:w="1638" w:type="dxa"/>
            <w:shd w:val="clear" w:color="auto" w:fill="auto"/>
          </w:tcPr>
          <w:p w14:paraId="53834D07" w14:textId="0D8689F0" w:rsidR="0E260431" w:rsidRDefault="55B6B598" w:rsidP="7664AE1A">
            <w:pPr>
              <w:jc w:val="center"/>
              <w:rPr>
                <w:b/>
                <w:bCs/>
              </w:rPr>
            </w:pPr>
            <w:r w:rsidRPr="7664AE1A">
              <w:rPr>
                <w:b/>
                <w:bCs/>
              </w:rPr>
              <w:t>Critical</w:t>
            </w:r>
          </w:p>
        </w:tc>
      </w:tr>
      <w:tr w:rsidR="64468F90" w14:paraId="2C238BC0" w14:textId="77777777" w:rsidTr="7664AE1A">
        <w:trPr>
          <w:trHeight w:val="378"/>
        </w:trPr>
        <w:tc>
          <w:tcPr>
            <w:tcW w:w="2290" w:type="dxa"/>
          </w:tcPr>
          <w:p w14:paraId="5951A25F" w14:textId="560B71A8" w:rsidR="0608CCC3" w:rsidRDefault="05A7A9D4" w:rsidP="7664AE1A">
            <w:pPr>
              <w:jc w:val="center"/>
            </w:pPr>
            <w:r>
              <w:t>VC5</w:t>
            </w:r>
          </w:p>
        </w:tc>
        <w:tc>
          <w:tcPr>
            <w:tcW w:w="5378" w:type="dxa"/>
            <w:shd w:val="clear" w:color="auto" w:fill="auto"/>
          </w:tcPr>
          <w:p w14:paraId="5E269499" w14:textId="7A64FB19" w:rsidR="78D0C8F7" w:rsidRDefault="67EBC414" w:rsidP="7664AE1A">
            <w:pPr>
              <w:spacing w:line="259" w:lineRule="auto"/>
              <w:jc w:val="center"/>
              <w:rPr>
                <w:b/>
                <w:bCs/>
              </w:rPr>
            </w:pPr>
            <w:r w:rsidRPr="7664AE1A">
              <w:rPr>
                <w:b/>
                <w:bCs/>
              </w:rPr>
              <w:t>Commit Vector</w:t>
            </w:r>
          </w:p>
        </w:tc>
        <w:tc>
          <w:tcPr>
            <w:tcW w:w="1638" w:type="dxa"/>
            <w:shd w:val="clear" w:color="auto" w:fill="auto"/>
          </w:tcPr>
          <w:p w14:paraId="176423C6" w14:textId="396B1480" w:rsidR="4580FE7F" w:rsidRDefault="59050CB5" w:rsidP="7664AE1A">
            <w:pPr>
              <w:jc w:val="center"/>
              <w:rPr>
                <w:b/>
                <w:bCs/>
              </w:rPr>
            </w:pPr>
            <w:r w:rsidRPr="7664AE1A">
              <w:rPr>
                <w:b/>
                <w:bCs/>
              </w:rPr>
              <w:t>Normal</w:t>
            </w:r>
          </w:p>
        </w:tc>
      </w:tr>
      <w:tr w:rsidR="64468F90" w14:paraId="630A6556" w14:textId="77777777" w:rsidTr="7664AE1A">
        <w:trPr>
          <w:trHeight w:val="378"/>
        </w:trPr>
        <w:tc>
          <w:tcPr>
            <w:tcW w:w="2290" w:type="dxa"/>
          </w:tcPr>
          <w:p w14:paraId="799EAA05" w14:textId="3917D02C" w:rsidR="6824E69A" w:rsidRDefault="4F76787F" w:rsidP="7664AE1A">
            <w:pPr>
              <w:jc w:val="center"/>
            </w:pPr>
            <w:r>
              <w:t>VC6</w:t>
            </w:r>
          </w:p>
        </w:tc>
        <w:tc>
          <w:tcPr>
            <w:tcW w:w="5378" w:type="dxa"/>
            <w:shd w:val="clear" w:color="auto" w:fill="auto"/>
          </w:tcPr>
          <w:p w14:paraId="5460CD6E" w14:textId="677F1812" w:rsidR="72A78C78" w:rsidRDefault="310E8763" w:rsidP="7664AE1A">
            <w:pPr>
              <w:spacing w:line="259" w:lineRule="auto"/>
              <w:jc w:val="center"/>
              <w:rPr>
                <w:b/>
                <w:bCs/>
              </w:rPr>
            </w:pPr>
            <w:r w:rsidRPr="7664AE1A">
              <w:rPr>
                <w:b/>
                <w:bCs/>
              </w:rPr>
              <w:t>Approval Commit Vector</w:t>
            </w:r>
          </w:p>
        </w:tc>
        <w:tc>
          <w:tcPr>
            <w:tcW w:w="1638" w:type="dxa"/>
            <w:shd w:val="clear" w:color="auto" w:fill="auto"/>
          </w:tcPr>
          <w:p w14:paraId="1E460AB4" w14:textId="132A230B" w:rsidR="0B1AF794" w:rsidRDefault="5C9C707B" w:rsidP="7664AE1A">
            <w:pPr>
              <w:jc w:val="center"/>
              <w:rPr>
                <w:b/>
                <w:bCs/>
              </w:rPr>
            </w:pPr>
            <w:r w:rsidRPr="7664AE1A">
              <w:rPr>
                <w:b/>
                <w:bCs/>
              </w:rPr>
              <w:t>Critical</w:t>
            </w:r>
          </w:p>
        </w:tc>
      </w:tr>
    </w:tbl>
    <w:p w14:paraId="76432608" w14:textId="0971EAC1" w:rsidR="64468F90" w:rsidRDefault="64468F90" w:rsidP="64468F90">
      <w:pPr>
        <w:pStyle w:val="ListBullet"/>
        <w:numPr>
          <w:ilvl w:val="0"/>
          <w:numId w:val="0"/>
        </w:numPr>
      </w:pPr>
    </w:p>
    <w:p w14:paraId="5B1AF598" w14:textId="573B3A20" w:rsidR="64FE8702" w:rsidRDefault="23A1A1AA" w:rsidP="340236CF">
      <w:pPr>
        <w:pStyle w:val="Heading1"/>
      </w:pPr>
      <w:r>
        <w:t>System</w:t>
      </w:r>
      <w:r w:rsidR="2597AC23">
        <w:t xml:space="preserve"> Configuration</w:t>
      </w:r>
    </w:p>
    <w:p w14:paraId="694A60CA" w14:textId="4FC95F70" w:rsidR="03D293BF" w:rsidRDefault="1EBCC970" w:rsidP="340236CF">
      <w:r>
        <w:t>This section contains a set of tests for the</w:t>
      </w:r>
      <w:r w:rsidR="7F71EB45">
        <w:t xml:space="preserve"> System </w:t>
      </w:r>
      <w:r>
        <w:t>Configuration component</w:t>
      </w:r>
      <w:r w:rsidR="31ECE14F">
        <w:t>s.</w:t>
      </w:r>
    </w:p>
    <w:p w14:paraId="1872C6E8" w14:textId="3F600296" w:rsidR="340236CF" w:rsidRDefault="340236CF" w:rsidP="340236CF"/>
    <w:p w14:paraId="44FE1FB1" w14:textId="0A5D0F99" w:rsidR="5E24F0EC" w:rsidRDefault="5E24F0EC" w:rsidP="64468F90">
      <w:pPr>
        <w:pStyle w:val="Heading2"/>
        <w:numPr>
          <w:ilvl w:val="1"/>
          <w:numId w:val="0"/>
        </w:numPr>
        <w:sectPr w:rsidR="5E24F0EC">
          <w:headerReference w:type="default" r:id="rId11"/>
          <w:footerReference w:type="default" r:id="rId12"/>
          <w:pgSz w:w="12240" w:h="15840" w:code="1"/>
          <w:pgMar w:top="1440" w:right="1440" w:bottom="1440" w:left="1800" w:header="720" w:footer="720" w:gutter="0"/>
          <w:pgNumType w:start="1"/>
          <w:cols w:space="720"/>
        </w:sectPr>
      </w:pPr>
      <w:r>
        <w:t xml:space="preserve">4.1 </w:t>
      </w:r>
      <w:r w:rsidR="44134485">
        <w:t xml:space="preserve">Create </w:t>
      </w:r>
      <w:r>
        <w:t>Event Configuration</w:t>
      </w:r>
    </w:p>
    <w:p w14:paraId="64AECF27" w14:textId="77777777" w:rsidR="00941D93" w:rsidRDefault="00941D93">
      <w:pPr>
        <w:pStyle w:val="Paragraph"/>
        <w:sectPr w:rsidR="00941D93">
          <w:type w:val="continuous"/>
          <w:pgSz w:w="12240" w:h="15840" w:code="1"/>
          <w:pgMar w:top="1440" w:right="1440" w:bottom="1440" w:left="1800" w:header="720" w:footer="720" w:gutter="0"/>
          <w:cols w:space="720"/>
        </w:sect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00"/>
        <w:gridCol w:w="2260"/>
        <w:gridCol w:w="1248"/>
        <w:gridCol w:w="12"/>
        <w:gridCol w:w="507"/>
        <w:gridCol w:w="2152"/>
        <w:gridCol w:w="1811"/>
      </w:tblGrid>
      <w:tr w:rsidR="00941D93" w14:paraId="7559A03B" w14:textId="77777777" w:rsidTr="713AC0CF">
        <w:trPr>
          <w:cantSplit/>
          <w:trHeight w:val="300"/>
        </w:trPr>
        <w:tc>
          <w:tcPr>
            <w:tcW w:w="4620" w:type="dxa"/>
            <w:gridSpan w:val="4"/>
          </w:tcPr>
          <w:p w14:paraId="46C15398" w14:textId="56A1FECB" w:rsidR="00941D93" w:rsidRDefault="2D3F966F">
            <w:r>
              <w:t xml:space="preserve">Test No.: </w:t>
            </w:r>
            <w:r w:rsidR="661560E7">
              <w:t>S</w:t>
            </w:r>
            <w:r w:rsidR="45684FF9">
              <w:t>C</w:t>
            </w:r>
            <w:r w:rsidR="5ABADC4D">
              <w:t>1</w:t>
            </w:r>
          </w:p>
        </w:tc>
        <w:tc>
          <w:tcPr>
            <w:tcW w:w="4596" w:type="dxa"/>
            <w:gridSpan w:val="3"/>
          </w:tcPr>
          <w:p w14:paraId="01B0C3F1" w14:textId="0671FF94" w:rsidR="00941D93" w:rsidRDefault="64FE8702">
            <w:r>
              <w:t xml:space="preserve">Current Status: </w:t>
            </w:r>
            <w:r w:rsidR="7BFF4F56">
              <w:t>Completed</w:t>
            </w:r>
          </w:p>
        </w:tc>
      </w:tr>
      <w:tr w:rsidR="00941D93" w14:paraId="2A6CBED2" w14:textId="77777777" w:rsidTr="713AC0CF">
        <w:trPr>
          <w:cantSplit/>
          <w:trHeight w:val="300"/>
        </w:trPr>
        <w:tc>
          <w:tcPr>
            <w:tcW w:w="9216" w:type="dxa"/>
            <w:gridSpan w:val="7"/>
          </w:tcPr>
          <w:p w14:paraId="0A64F3AC" w14:textId="6FAC7048" w:rsidR="00941D93" w:rsidRPr="00E47986" w:rsidRDefault="2D3F966F">
            <w:r>
              <w:t xml:space="preserve">Test title:  </w:t>
            </w:r>
            <w:r w:rsidR="6577A704">
              <w:t xml:space="preserve">Create </w:t>
            </w:r>
            <w:r w:rsidR="2F8BEE54">
              <w:t xml:space="preserve">Event </w:t>
            </w:r>
            <w:r w:rsidR="111E5890">
              <w:t>Configuration</w:t>
            </w:r>
          </w:p>
          <w:p w14:paraId="5DE4B7D1" w14:textId="77777777" w:rsidR="00941D93" w:rsidRPr="00E47986" w:rsidRDefault="00941D93"/>
        </w:tc>
      </w:tr>
      <w:tr w:rsidR="00941D93" w14:paraId="52D22E84" w14:textId="77777777" w:rsidTr="713AC0CF">
        <w:trPr>
          <w:cantSplit/>
          <w:trHeight w:val="1070"/>
        </w:trPr>
        <w:tc>
          <w:tcPr>
            <w:tcW w:w="9216" w:type="dxa"/>
            <w:gridSpan w:val="7"/>
          </w:tcPr>
          <w:p w14:paraId="28E1355D" w14:textId="721ECB12" w:rsidR="00E47986" w:rsidRPr="00E47986" w:rsidRDefault="44970602">
            <w:r>
              <w:t xml:space="preserve">Testing approach: </w:t>
            </w:r>
            <w:r w:rsidR="12C1A401">
              <w:t xml:space="preserve">In order to complete this </w:t>
            </w:r>
            <w:r w:rsidR="0CC1702C">
              <w:t>test,</w:t>
            </w:r>
            <w:r w:rsidR="12C1A401">
              <w:t xml:space="preserve"> the user must be in the Event Configu</w:t>
            </w:r>
            <w:r w:rsidR="75E7FE47">
              <w:t>ration</w:t>
            </w:r>
            <w:r w:rsidR="0CD2AF9B">
              <w:t xml:space="preserve"> window. </w:t>
            </w:r>
          </w:p>
          <w:p w14:paraId="62C8F7AA" w14:textId="6A1F773E" w:rsidR="00941D93" w:rsidRPr="00E47986" w:rsidRDefault="00941D93" w:rsidP="340236CF"/>
        </w:tc>
      </w:tr>
      <w:tr w:rsidR="00941D93" w14:paraId="77D4300C" w14:textId="77777777" w:rsidTr="713AC0CF">
        <w:trPr>
          <w:cantSplit/>
          <w:trHeight w:val="4130"/>
        </w:trPr>
        <w:tc>
          <w:tcPr>
            <w:tcW w:w="1008" w:type="dxa"/>
          </w:tcPr>
          <w:p w14:paraId="644F5E29" w14:textId="77777777" w:rsidR="00941D93" w:rsidRDefault="00941D93">
            <w:r>
              <w:t>STEP</w:t>
            </w:r>
          </w:p>
          <w:p w14:paraId="53DC2D6D" w14:textId="6F3232FA" w:rsidR="00941D93" w:rsidRDefault="00941D93"/>
          <w:p w14:paraId="364C8B32" w14:textId="7A5A710E" w:rsidR="00941D93" w:rsidRDefault="00941D93" w:rsidP="340236CF"/>
          <w:p w14:paraId="3EE6A4AF" w14:textId="75DE7285" w:rsidR="00941D93" w:rsidRDefault="633ED704" w:rsidP="340236CF">
            <w:r>
              <w:t>1</w:t>
            </w:r>
            <w:r w:rsidR="4C08E9C8">
              <w:t>.</w:t>
            </w:r>
          </w:p>
          <w:p w14:paraId="5DBAF9DC" w14:textId="6BDB7B66" w:rsidR="00941D93" w:rsidRDefault="00941D93" w:rsidP="340236CF"/>
          <w:p w14:paraId="4C657895" w14:textId="7AF0EC0F" w:rsidR="00941D93" w:rsidRDefault="00941D93" w:rsidP="340236CF"/>
          <w:p w14:paraId="4CCDCFF5" w14:textId="15E9FE64" w:rsidR="00941D93" w:rsidRDefault="00941D93" w:rsidP="340236CF"/>
          <w:p w14:paraId="1C1112E3" w14:textId="33624507" w:rsidR="00941D93" w:rsidRDefault="00941D93" w:rsidP="340236CF"/>
          <w:p w14:paraId="341A745A" w14:textId="6284A0C5" w:rsidR="00941D93" w:rsidRDefault="00941D93" w:rsidP="340236CF"/>
          <w:p w14:paraId="60CF32A4" w14:textId="13D70581" w:rsidR="00941D93" w:rsidRDefault="00941D93" w:rsidP="340236CF"/>
          <w:p w14:paraId="1D7291DC" w14:textId="54A59637" w:rsidR="00941D93" w:rsidRDefault="039D3BE8" w:rsidP="340236CF">
            <w:r>
              <w:t>2</w:t>
            </w:r>
            <w:r w:rsidR="62BE9AB6">
              <w:t>.</w:t>
            </w:r>
          </w:p>
          <w:p w14:paraId="558ED0E2" w14:textId="632A8C60" w:rsidR="00941D93" w:rsidRDefault="00941D93" w:rsidP="340236CF"/>
          <w:p w14:paraId="5DB3EE76" w14:textId="5801E687" w:rsidR="00941D93" w:rsidRDefault="00941D93" w:rsidP="340236CF"/>
          <w:p w14:paraId="58A85E0A" w14:textId="545F5333" w:rsidR="00941D93" w:rsidRDefault="00941D93" w:rsidP="340236CF"/>
          <w:p w14:paraId="618588C0" w14:textId="162CCD29" w:rsidR="00941D93" w:rsidRDefault="00941D93" w:rsidP="340236CF"/>
          <w:p w14:paraId="3B451A82" w14:textId="36C9275E" w:rsidR="00941D93" w:rsidRDefault="00941D93" w:rsidP="340236CF"/>
          <w:p w14:paraId="3AE6BCCA" w14:textId="0729F600" w:rsidR="00941D93" w:rsidRDefault="00941D93" w:rsidP="340236CF"/>
          <w:p w14:paraId="4394D56C" w14:textId="295AAE32" w:rsidR="00941D93" w:rsidRDefault="00941D93" w:rsidP="340236CF"/>
          <w:p w14:paraId="41600091" w14:textId="27992F7A" w:rsidR="00941D93" w:rsidRDefault="00941D93" w:rsidP="340236CF"/>
          <w:p w14:paraId="00E1125F" w14:textId="137E926E" w:rsidR="00941D93" w:rsidRDefault="00941D93" w:rsidP="340236CF"/>
          <w:p w14:paraId="3E758B9D" w14:textId="4DC9C0F6" w:rsidR="00941D93" w:rsidRDefault="00941D93" w:rsidP="340236CF"/>
          <w:p w14:paraId="1C152730" w14:textId="16C4CD8F" w:rsidR="00941D93" w:rsidRDefault="3BA7486B" w:rsidP="340236CF">
            <w:r>
              <w:t>3</w:t>
            </w:r>
            <w:r w:rsidR="0D221AB2">
              <w:t>.</w:t>
            </w:r>
          </w:p>
          <w:p w14:paraId="5D39E2CD" w14:textId="5AEFA988" w:rsidR="00941D93" w:rsidRDefault="00941D93" w:rsidP="340236CF"/>
          <w:p w14:paraId="136CE88B" w14:textId="3841BD79" w:rsidR="00941D93" w:rsidRDefault="00941D93" w:rsidP="340236CF"/>
          <w:p w14:paraId="341BFC90" w14:textId="3C07B0E3" w:rsidR="00941D93" w:rsidRDefault="00941D93" w:rsidP="340236CF"/>
          <w:p w14:paraId="5D606EB5" w14:textId="779FE94B" w:rsidR="00941D93" w:rsidRDefault="00941D93" w:rsidP="340236CF"/>
          <w:p w14:paraId="0A0B8352" w14:textId="02BAB840" w:rsidR="00941D93" w:rsidRDefault="00941D93" w:rsidP="340236CF"/>
          <w:p w14:paraId="39769FB9" w14:textId="2C8DCD3D" w:rsidR="00941D93" w:rsidRDefault="00941D93" w:rsidP="340236CF"/>
          <w:p w14:paraId="6DA379A3" w14:textId="1DF0B829" w:rsidR="00941D93" w:rsidRDefault="00941D93" w:rsidP="340236CF"/>
          <w:p w14:paraId="6B474CD9" w14:textId="6992884A" w:rsidR="00941D93" w:rsidRDefault="00941D93" w:rsidP="340236CF"/>
          <w:p w14:paraId="1D3E9A81" w14:textId="28D51C6A" w:rsidR="00941D93" w:rsidRDefault="00941D93" w:rsidP="340236CF"/>
          <w:p w14:paraId="49D11992" w14:textId="5D0A451E" w:rsidR="00941D93" w:rsidRDefault="2924552B" w:rsidP="340236CF">
            <w:r>
              <w:t>4</w:t>
            </w:r>
            <w:r w:rsidR="13622F7F">
              <w:t>.</w:t>
            </w:r>
          </w:p>
          <w:p w14:paraId="64914F20" w14:textId="2A14A93D" w:rsidR="00941D93" w:rsidRDefault="00941D93" w:rsidP="340236CF"/>
          <w:p w14:paraId="2FC73AE3" w14:textId="4F6501BC" w:rsidR="00941D93" w:rsidRDefault="00941D93" w:rsidP="340236CF"/>
          <w:p w14:paraId="07A7EA93" w14:textId="11011800" w:rsidR="00941D93" w:rsidRDefault="00941D93" w:rsidP="340236CF"/>
          <w:p w14:paraId="6DC12C51" w14:textId="09AF0CC2" w:rsidR="00941D93" w:rsidRDefault="00941D93" w:rsidP="340236CF"/>
          <w:p w14:paraId="2B30DA77" w14:textId="76C81732" w:rsidR="00941D93" w:rsidRDefault="00941D93" w:rsidP="340236CF"/>
          <w:p w14:paraId="0E7C1136" w14:textId="0DE722CC" w:rsidR="00941D93" w:rsidRDefault="00941D93" w:rsidP="340236CF"/>
          <w:p w14:paraId="3427894C" w14:textId="5FCAC8B2" w:rsidR="00941D93" w:rsidRDefault="00941D93" w:rsidP="340236CF"/>
          <w:p w14:paraId="345AAC50" w14:textId="40354531" w:rsidR="00941D93" w:rsidRDefault="00941D93" w:rsidP="340236CF"/>
          <w:p w14:paraId="6CF9C95A" w14:textId="40354531" w:rsidR="00941D93" w:rsidRDefault="00941D93" w:rsidP="340236CF"/>
          <w:p w14:paraId="015B0BAE" w14:textId="09FB2730" w:rsidR="00941D93" w:rsidRDefault="3D2FAEE9" w:rsidP="340236CF">
            <w:r>
              <w:t>5</w:t>
            </w:r>
            <w:r w:rsidR="6E11D301">
              <w:t>.</w:t>
            </w:r>
          </w:p>
          <w:p w14:paraId="40C782F8" w14:textId="4EAD9F34" w:rsidR="00941D93" w:rsidRDefault="00941D93" w:rsidP="340236CF"/>
        </w:tc>
        <w:tc>
          <w:tcPr>
            <w:tcW w:w="2340" w:type="dxa"/>
          </w:tcPr>
          <w:p w14:paraId="40F82BCD" w14:textId="77777777" w:rsidR="00941D93" w:rsidRDefault="00941D93">
            <w:r>
              <w:t>OPERATOR ACTION</w:t>
            </w:r>
          </w:p>
          <w:p w14:paraId="64EA48F1" w14:textId="30D507C8" w:rsidR="00941D93" w:rsidRDefault="00941D93" w:rsidP="340236CF"/>
          <w:p w14:paraId="6A3EE8B1" w14:textId="3D2C4958" w:rsidR="00941D93" w:rsidRDefault="57AD8DB2" w:rsidP="340236CF">
            <w:r>
              <w:t xml:space="preserve">The operator enters </w:t>
            </w:r>
            <w:r w:rsidR="370C9254">
              <w:t xml:space="preserve">a name </w:t>
            </w:r>
            <w:r w:rsidR="2924EE7B">
              <w:t>in the Event Name t</w:t>
            </w:r>
            <w:r w:rsidR="3AC8C14E">
              <w:t>ext field</w:t>
            </w:r>
            <w:r w:rsidR="2924EE7B">
              <w:t xml:space="preserve">. Example </w:t>
            </w:r>
            <w:r w:rsidR="4B366EB2">
              <w:t>I</w:t>
            </w:r>
            <w:r w:rsidR="2924EE7B">
              <w:t>nput</w:t>
            </w:r>
            <w:r w:rsidR="370C9254">
              <w:t>: “</w:t>
            </w:r>
            <w:r w:rsidR="1F15718D">
              <w:t>Event name</w:t>
            </w:r>
            <w:r w:rsidR="370C9254">
              <w:t>”</w:t>
            </w:r>
          </w:p>
          <w:p w14:paraId="3389E57B" w14:textId="75B09252" w:rsidR="00941D93" w:rsidRDefault="00941D93" w:rsidP="340236CF"/>
          <w:p w14:paraId="1FC56BD7" w14:textId="7FA1C8F0" w:rsidR="00941D93" w:rsidRDefault="00941D93" w:rsidP="340236CF"/>
          <w:p w14:paraId="3C28D58D" w14:textId="0969B6D9" w:rsidR="00941D93" w:rsidRDefault="530DB495" w:rsidP="340236CF">
            <w:r>
              <w:t>The operator enters a</w:t>
            </w:r>
            <w:r w:rsidR="7E0C3F58">
              <w:t xml:space="preserve"> description under</w:t>
            </w:r>
            <w:r w:rsidR="43062333">
              <w:t xml:space="preserve"> the</w:t>
            </w:r>
            <w:r w:rsidR="7E0C3F58">
              <w:t xml:space="preserve"> </w:t>
            </w:r>
            <w:r w:rsidR="7271D1E2">
              <w:t>Event Description</w:t>
            </w:r>
            <w:r w:rsidR="7E0C3F58">
              <w:t xml:space="preserve"> </w:t>
            </w:r>
            <w:r w:rsidR="08F0ED75">
              <w:t>t</w:t>
            </w:r>
            <w:r w:rsidR="11DF0ACC">
              <w:t>ext field</w:t>
            </w:r>
            <w:r w:rsidR="08F0ED75">
              <w:t xml:space="preserve">. Example </w:t>
            </w:r>
            <w:r w:rsidR="72105FF7">
              <w:t>I</w:t>
            </w:r>
            <w:r w:rsidR="08F0ED75">
              <w:t xml:space="preserve">nput: </w:t>
            </w:r>
            <w:r w:rsidR="3B6F03ED">
              <w:t>“</w:t>
            </w:r>
            <w:r w:rsidR="08F0ED75">
              <w:t>Entering a sentence describing the event</w:t>
            </w:r>
            <w:r w:rsidR="20BFC0F7">
              <w:t xml:space="preserve"> is the content in this text field</w:t>
            </w:r>
            <w:r w:rsidR="08F0ED75">
              <w:t>.</w:t>
            </w:r>
            <w:r w:rsidR="3FD7DC5F">
              <w:t>”</w:t>
            </w:r>
          </w:p>
          <w:p w14:paraId="134C52BE" w14:textId="52F69C3B" w:rsidR="00941D93" w:rsidRDefault="00941D93" w:rsidP="340236CF"/>
          <w:p w14:paraId="757DBD50" w14:textId="5B15E827" w:rsidR="00941D93" w:rsidRDefault="00941D93" w:rsidP="340236CF"/>
          <w:p w14:paraId="3C98B65B" w14:textId="29B2F024" w:rsidR="00941D93" w:rsidRDefault="530DB495" w:rsidP="340236CF">
            <w:r>
              <w:t>The operator enters a start timestamp</w:t>
            </w:r>
            <w:r w:rsidR="264DFF5D">
              <w:t xml:space="preserve"> by selecting</w:t>
            </w:r>
            <w:r w:rsidR="778118A3">
              <w:t xml:space="preserve"> a date and time</w:t>
            </w:r>
            <w:r w:rsidR="264DFF5D">
              <w:t xml:space="preserve"> from </w:t>
            </w:r>
            <w:r w:rsidR="5EF4D10E">
              <w:t>the Event Start Date calendar</w:t>
            </w:r>
            <w:r w:rsidR="264DFF5D">
              <w:t>. Example Input:</w:t>
            </w:r>
            <w:r w:rsidR="209B7C56">
              <w:t xml:space="preserve"> “</w:t>
            </w:r>
            <w:r w:rsidR="00917A41">
              <w:t>12/01/99 2:55</w:t>
            </w:r>
            <w:r w:rsidR="2F22C2E0">
              <w:t xml:space="preserve"> </w:t>
            </w:r>
            <w:r w:rsidR="00917A41">
              <w:t>PM</w:t>
            </w:r>
            <w:r w:rsidR="581B7318">
              <w:t xml:space="preserve"> </w:t>
            </w:r>
            <w:r w:rsidR="209B7C56">
              <w:t>”</w:t>
            </w:r>
            <w:r w:rsidR="63919634">
              <w:t xml:space="preserve"> </w:t>
            </w:r>
          </w:p>
          <w:p w14:paraId="300E7362" w14:textId="6A340339" w:rsidR="00941D93" w:rsidRDefault="00941D93" w:rsidP="340236CF"/>
          <w:p w14:paraId="753D9C05" w14:textId="2950880A" w:rsidR="00941D93" w:rsidRDefault="00941D93" w:rsidP="340236CF"/>
          <w:p w14:paraId="6C477DBE" w14:textId="46615E61" w:rsidR="00941D93" w:rsidRDefault="433FBF47" w:rsidP="340236CF">
            <w:r>
              <w:t>The operator enters an end timestamp by selecting a date and time from the Event End Date calendar. Example Input: “12/01/99 2:55 PM ”</w:t>
            </w:r>
          </w:p>
          <w:p w14:paraId="09D79AE7" w14:textId="2950880A" w:rsidR="00941D93" w:rsidRDefault="00941D93" w:rsidP="340236CF"/>
          <w:p w14:paraId="3A352F2A" w14:textId="0A86D0AC" w:rsidR="00941D93" w:rsidRDefault="00941D93" w:rsidP="340236CF"/>
          <w:p w14:paraId="13A0F582" w14:textId="1F98E2D8" w:rsidR="00941D93" w:rsidRDefault="00941D93" w:rsidP="340236CF"/>
          <w:p w14:paraId="5E3B902A" w14:textId="7F301164" w:rsidR="00941D93" w:rsidRDefault="00941D93" w:rsidP="340236CF"/>
          <w:p w14:paraId="1B76CF3B" w14:textId="3C6E9EC9" w:rsidR="00941D93" w:rsidRDefault="00941D93" w:rsidP="340236CF"/>
          <w:p w14:paraId="7027F081" w14:textId="1460F562" w:rsidR="00941D93" w:rsidRDefault="4100B4CD" w:rsidP="340236CF">
            <w:r>
              <w:t>The operator clicks Save Button.</w:t>
            </w:r>
          </w:p>
          <w:p w14:paraId="5F2DECC4" w14:textId="71EF2252" w:rsidR="00941D93" w:rsidRDefault="00941D93" w:rsidP="340236CF"/>
          <w:p w14:paraId="403786FC" w14:textId="0D49721B" w:rsidR="00941D93" w:rsidRDefault="00941D93" w:rsidP="340236CF"/>
        </w:tc>
        <w:tc>
          <w:tcPr>
            <w:tcW w:w="1800" w:type="dxa"/>
            <w:gridSpan w:val="3"/>
          </w:tcPr>
          <w:p w14:paraId="2D425833" w14:textId="77777777" w:rsidR="00941D93" w:rsidRDefault="00941D93">
            <w:r>
              <w:t>PURPOSE</w:t>
            </w:r>
          </w:p>
          <w:p w14:paraId="6E247595" w14:textId="43A8A504" w:rsidR="00941D93" w:rsidRDefault="00941D93" w:rsidP="340236CF"/>
          <w:p w14:paraId="7DBE0345" w14:textId="66C4916A" w:rsidR="00941D93" w:rsidRDefault="00941D93" w:rsidP="340236CF"/>
          <w:p w14:paraId="098E6EA8" w14:textId="787FB855" w:rsidR="00941D93" w:rsidRDefault="0FE75926" w:rsidP="340236CF">
            <w:r>
              <w:t xml:space="preserve">To ensure that Event Name is a </w:t>
            </w:r>
            <w:r w:rsidR="4CA77BFB">
              <w:t xml:space="preserve">non-empty </w:t>
            </w:r>
            <w:r>
              <w:t>string</w:t>
            </w:r>
            <w:r w:rsidR="22887E2C">
              <w:t>.</w:t>
            </w:r>
          </w:p>
          <w:p w14:paraId="7C17E18B" w14:textId="4DC5531B" w:rsidR="00941D93" w:rsidRDefault="00941D93" w:rsidP="64468F90"/>
          <w:p w14:paraId="3F470EA5" w14:textId="5C4FCD1B" w:rsidR="00941D93" w:rsidRDefault="00941D93" w:rsidP="64468F90"/>
          <w:p w14:paraId="68F6A865" w14:textId="2B3E781B" w:rsidR="713AC0CF" w:rsidRDefault="713AC0CF" w:rsidP="713AC0CF"/>
          <w:p w14:paraId="51C9A04F" w14:textId="006131B7" w:rsidR="713AC0CF" w:rsidRDefault="713AC0CF" w:rsidP="713AC0CF"/>
          <w:p w14:paraId="722CE59B" w14:textId="3EFF475B" w:rsidR="00941D93" w:rsidRDefault="0C45F040" w:rsidP="64468F90">
            <w:r w:rsidRPr="713AC0CF">
              <w:t>To ensure that Event Description is a</w:t>
            </w:r>
            <w:r w:rsidR="2EC64866" w:rsidRPr="713AC0CF">
              <w:t xml:space="preserve"> non-empty</w:t>
            </w:r>
            <w:r w:rsidRPr="713AC0CF">
              <w:t xml:space="preserve"> string</w:t>
            </w:r>
            <w:r w:rsidR="0FD13536" w:rsidRPr="713AC0CF">
              <w:t>.</w:t>
            </w:r>
          </w:p>
          <w:p w14:paraId="7EF8692D" w14:textId="7E6C2E22" w:rsidR="00941D93" w:rsidRDefault="00941D93" w:rsidP="64468F90"/>
          <w:p w14:paraId="72EF829A" w14:textId="379DC972" w:rsidR="00941D93" w:rsidRDefault="00941D93" w:rsidP="64468F90"/>
          <w:p w14:paraId="171991F8" w14:textId="0F1FE6B6" w:rsidR="00941D93" w:rsidRDefault="00941D93" w:rsidP="64468F90"/>
          <w:p w14:paraId="6BE5AB0C" w14:textId="017BF9DC" w:rsidR="713AC0CF" w:rsidRDefault="713AC0CF" w:rsidP="713AC0CF"/>
          <w:p w14:paraId="14EB1578" w14:textId="68FDC9AE" w:rsidR="713AC0CF" w:rsidRDefault="713AC0CF" w:rsidP="713AC0CF"/>
          <w:p w14:paraId="188DF132" w14:textId="5057F5C5" w:rsidR="713AC0CF" w:rsidRDefault="713AC0CF" w:rsidP="713AC0CF"/>
          <w:p w14:paraId="2D1119B4" w14:textId="18F9C9D0" w:rsidR="713AC0CF" w:rsidRDefault="713AC0CF" w:rsidP="713AC0CF"/>
          <w:p w14:paraId="32017D21" w14:textId="6FE4D12A" w:rsidR="00941D93" w:rsidRDefault="52AC638D" w:rsidP="64468F90">
            <w:r w:rsidRPr="7664AE1A">
              <w:t xml:space="preserve">To ensure that the timestamp </w:t>
            </w:r>
            <w:r w:rsidR="76F9490B" w:rsidRPr="7664AE1A">
              <w:t>is</w:t>
            </w:r>
            <w:r w:rsidR="33E21532" w:rsidRPr="7664AE1A">
              <w:t xml:space="preserve"> valid</w:t>
            </w:r>
            <w:r w:rsidR="0AC73DA8" w:rsidRPr="7664AE1A">
              <w:t xml:space="preserve"> and to ensure that the timestamp follows the specified format.</w:t>
            </w:r>
          </w:p>
          <w:p w14:paraId="7BB6F4DB" w14:textId="4340D902" w:rsidR="00941D93" w:rsidRDefault="00941D93" w:rsidP="64468F90"/>
          <w:p w14:paraId="36B91817" w14:textId="114FD774" w:rsidR="00941D93" w:rsidRDefault="00941D93" w:rsidP="64468F90"/>
          <w:p w14:paraId="245FC6E3" w14:textId="24B3A8F7" w:rsidR="00941D93" w:rsidRDefault="0AC73DA8" w:rsidP="64468F90">
            <w:r w:rsidRPr="7664AE1A">
              <w:t xml:space="preserve">To ensure that the timestamp </w:t>
            </w:r>
            <w:r w:rsidR="1E73E306" w:rsidRPr="7664AE1A">
              <w:t>is</w:t>
            </w:r>
            <w:r w:rsidRPr="7664AE1A">
              <w:t xml:space="preserve"> valid</w:t>
            </w:r>
            <w:r w:rsidR="29D4FD13" w:rsidRPr="7664AE1A">
              <w:t xml:space="preserve">, </w:t>
            </w:r>
            <w:r w:rsidRPr="7664AE1A">
              <w:t>to ensure that the timestamp follows the specified forma</w:t>
            </w:r>
            <w:r w:rsidR="6E024B6C" w:rsidRPr="7664AE1A">
              <w:t>t, and to ensure the end timestamp is after start timestamp.</w:t>
            </w:r>
          </w:p>
          <w:p w14:paraId="2DBC79EF" w14:textId="18D91AD7" w:rsidR="00941D93" w:rsidRDefault="00941D93" w:rsidP="64468F90">
            <w:pPr>
              <w:rPr>
                <w:highlight w:val="red"/>
              </w:rPr>
            </w:pPr>
          </w:p>
          <w:p w14:paraId="0C49C3A8" w14:textId="50C223C4" w:rsidR="00941D93" w:rsidRDefault="00941D93" w:rsidP="64468F90">
            <w:pPr>
              <w:rPr>
                <w:highlight w:val="red"/>
              </w:rPr>
            </w:pPr>
          </w:p>
          <w:p w14:paraId="276F8FE9" w14:textId="55CE45B1" w:rsidR="00941D93" w:rsidRDefault="0C0E7FD4" w:rsidP="64468F90">
            <w:r w:rsidRPr="64468F90">
              <w:t xml:space="preserve">To ensure that previous input follows the format specified. </w:t>
            </w:r>
          </w:p>
        </w:tc>
        <w:tc>
          <w:tcPr>
            <w:tcW w:w="2224" w:type="dxa"/>
          </w:tcPr>
          <w:p w14:paraId="7DF09F34" w14:textId="7951082F" w:rsidR="00941D93" w:rsidRDefault="00941D93">
            <w:r>
              <w:t>EX</w:t>
            </w:r>
            <w:r w:rsidR="7BF44927">
              <w:t>PE</w:t>
            </w:r>
            <w:r>
              <w:t>CTED RESULTS</w:t>
            </w:r>
          </w:p>
          <w:p w14:paraId="55DB3362" w14:textId="3C614AA3" w:rsidR="00941D93" w:rsidRDefault="00941D93" w:rsidP="340236CF"/>
          <w:p w14:paraId="19ED0A09" w14:textId="4F14FBD9" w:rsidR="37F1160C" w:rsidRDefault="37F1160C" w:rsidP="64468F90">
            <w:r>
              <w:t>T</w:t>
            </w:r>
            <w:r w:rsidR="5F614257">
              <w:t xml:space="preserve">he system displays the characters entered under the </w:t>
            </w:r>
            <w:r w:rsidR="41919F77">
              <w:t xml:space="preserve">text field </w:t>
            </w:r>
            <w:r w:rsidR="5F614257">
              <w:t>“Event Name:”</w:t>
            </w:r>
          </w:p>
          <w:p w14:paraId="107DB1E4" w14:textId="22E1312A" w:rsidR="00941D93" w:rsidRDefault="00941D93" w:rsidP="340236CF"/>
          <w:p w14:paraId="4F0D6035" w14:textId="770C0DA2" w:rsidR="00941D93" w:rsidRDefault="00941D93" w:rsidP="340236CF"/>
          <w:p w14:paraId="78F35DE3" w14:textId="770C0DA2" w:rsidR="00941D93" w:rsidRDefault="00941D93" w:rsidP="340236CF"/>
          <w:p w14:paraId="6ECFE66A" w14:textId="21D04750" w:rsidR="00941D93" w:rsidRDefault="69B69B78" w:rsidP="340236CF">
            <w:r>
              <w:t xml:space="preserve">The system displays the characters entered under the text field “Event </w:t>
            </w:r>
            <w:r w:rsidR="19F2A1CB">
              <w:t>Description</w:t>
            </w:r>
            <w:r>
              <w:t>:”</w:t>
            </w:r>
          </w:p>
          <w:p w14:paraId="0DCF6C7D" w14:textId="1E0291FF" w:rsidR="00941D93" w:rsidRDefault="00941D93" w:rsidP="340236CF"/>
          <w:p w14:paraId="040B79A4" w14:textId="491BCDB4" w:rsidR="00941D93" w:rsidRDefault="00941D93" w:rsidP="340236CF"/>
          <w:p w14:paraId="5CC83653" w14:textId="41C2892A" w:rsidR="00941D93" w:rsidRDefault="00941D93" w:rsidP="340236CF"/>
          <w:p w14:paraId="6240F008" w14:textId="133EA602" w:rsidR="00941D93" w:rsidRDefault="00941D93" w:rsidP="340236CF"/>
          <w:p w14:paraId="6E38EA23" w14:textId="1830D83B" w:rsidR="00941D93" w:rsidRDefault="00941D93" w:rsidP="340236CF"/>
          <w:p w14:paraId="3A18C7DA" w14:textId="76115AD8" w:rsidR="00941D93" w:rsidRDefault="00941D93" w:rsidP="340236CF"/>
          <w:p w14:paraId="50558CCD" w14:textId="4DFF6CFC" w:rsidR="00941D93" w:rsidRDefault="00941D93" w:rsidP="340236CF"/>
          <w:p w14:paraId="57A4A5EA" w14:textId="7A32993C" w:rsidR="00941D93" w:rsidRDefault="479011F2" w:rsidP="340236CF">
            <w:r>
              <w:t xml:space="preserve">The system </w:t>
            </w:r>
            <w:r w:rsidR="2E416310">
              <w:t xml:space="preserve">displays the timestamp in the text field </w:t>
            </w:r>
            <w:r w:rsidR="14F1F16A">
              <w:t xml:space="preserve">Event Start Date </w:t>
            </w:r>
            <w:r w:rsidR="2E416310">
              <w:t xml:space="preserve">as “MM/DD/YY HH : mm </w:t>
            </w:r>
            <w:r w:rsidR="2F64BC74">
              <w:t>ss</w:t>
            </w:r>
            <w:r w:rsidR="2E416310">
              <w:t>”</w:t>
            </w:r>
          </w:p>
          <w:p w14:paraId="5A588640" w14:textId="6BBAA2C2" w:rsidR="00941D93" w:rsidRDefault="00941D93" w:rsidP="340236CF"/>
          <w:p w14:paraId="256D26C7" w14:textId="602C0DE6" w:rsidR="00941D93" w:rsidRDefault="00941D93" w:rsidP="340236CF"/>
          <w:p w14:paraId="161D40D9" w14:textId="73371C01" w:rsidR="00941D93" w:rsidRDefault="3AD80895" w:rsidP="340236CF">
            <w:r>
              <w:t>The system displays the timestamp in the text field Event End Date as “MM/DD/YY HH : mm ss”</w:t>
            </w:r>
          </w:p>
          <w:p w14:paraId="337F0041" w14:textId="47CDCB2D" w:rsidR="00941D93" w:rsidRDefault="00941D93" w:rsidP="340236CF"/>
          <w:p w14:paraId="4B8B9C53" w14:textId="628563C4" w:rsidR="00941D93" w:rsidRDefault="00941D93" w:rsidP="340236CF"/>
          <w:p w14:paraId="63CEEC57" w14:textId="397315F3" w:rsidR="00941D93" w:rsidRDefault="00941D93" w:rsidP="340236CF"/>
          <w:p w14:paraId="5C8FEB83" w14:textId="03A75F72" w:rsidR="00941D93" w:rsidRDefault="00941D93" w:rsidP="340236CF"/>
          <w:p w14:paraId="42869FD9" w14:textId="63F59147" w:rsidR="00941D93" w:rsidRDefault="00941D93" w:rsidP="340236CF"/>
          <w:p w14:paraId="6B0D6762" w14:textId="1D28A9E7" w:rsidR="00941D93" w:rsidRDefault="00941D93" w:rsidP="340236CF"/>
          <w:p w14:paraId="2FB124CF" w14:textId="5886C7A4" w:rsidR="00941D93" w:rsidRDefault="3AD80895" w:rsidP="340236CF">
            <w:r>
              <w:t>The system displays</w:t>
            </w:r>
            <w:r w:rsidR="2DAB2A2C">
              <w:t xml:space="preserve"> “Event Timestamp Validated” in green text.</w:t>
            </w:r>
          </w:p>
        </w:tc>
        <w:tc>
          <w:tcPr>
            <w:tcW w:w="1844" w:type="dxa"/>
          </w:tcPr>
          <w:p w14:paraId="39DDEF11" w14:textId="77777777" w:rsidR="00941D93" w:rsidRDefault="00941D93">
            <w:r>
              <w:t>COMMENTS</w:t>
            </w:r>
          </w:p>
          <w:p w14:paraId="12293F29" w14:textId="77777777" w:rsidR="00941D93" w:rsidRDefault="00941D93"/>
          <w:p w14:paraId="5368D585" w14:textId="6292BDFB" w:rsidR="00941D93" w:rsidRDefault="00941D93" w:rsidP="340236CF"/>
        </w:tc>
      </w:tr>
      <w:tr w:rsidR="00941D93" w14:paraId="2BF1735F" w14:textId="77777777" w:rsidTr="713AC0CF">
        <w:trPr>
          <w:trHeight w:val="1250"/>
        </w:trPr>
        <w:tc>
          <w:tcPr>
            <w:tcW w:w="9216" w:type="dxa"/>
            <w:gridSpan w:val="7"/>
            <w:tcBorders>
              <w:bottom w:val="single" w:sz="4" w:space="0" w:color="auto"/>
            </w:tcBorders>
          </w:tcPr>
          <w:p w14:paraId="1B673893" w14:textId="20DCF9E5" w:rsidR="00941D93" w:rsidRDefault="64FE8702">
            <w:r>
              <w:t>Concluding Remarks:</w:t>
            </w:r>
            <w:r w:rsidR="624D0B89">
              <w:t xml:space="preserve"> </w:t>
            </w:r>
            <w:r w:rsidR="4EF77282">
              <w:t>The event configuration</w:t>
            </w:r>
            <w:r w:rsidR="4E476C18">
              <w:t xml:space="preserve"> creation works as intended, </w:t>
            </w:r>
            <w:r w:rsidR="6C4E7529">
              <w:t>the timestamps validate successfully, and th</w:t>
            </w:r>
            <w:r w:rsidR="0331DFD0">
              <w:t>e event name and description are both checked to not be empty.</w:t>
            </w:r>
          </w:p>
          <w:p w14:paraId="3D9154F5" w14:textId="01577D66" w:rsidR="00941D93" w:rsidRDefault="00941D93" w:rsidP="713AC0CF"/>
          <w:p w14:paraId="1C46053A" w14:textId="26FEAE50" w:rsidR="00941D93" w:rsidRDefault="4EF77282" w:rsidP="713AC0CF">
            <w:r>
              <w:rPr>
                <w:noProof/>
              </w:rPr>
              <w:drawing>
                <wp:inline distT="0" distB="0" distL="0" distR="0" wp14:anchorId="029070F6" wp14:editId="16A51B3C">
                  <wp:extent cx="4572000" cy="1285875"/>
                  <wp:effectExtent l="0" t="0" r="0" b="0"/>
                  <wp:docPr id="293757939" name="Picture 293757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1285875"/>
                          </a:xfrm>
                          <a:prstGeom prst="rect">
                            <a:avLst/>
                          </a:prstGeom>
                        </pic:spPr>
                      </pic:pic>
                    </a:graphicData>
                  </a:graphic>
                </wp:inline>
              </w:drawing>
            </w:r>
          </w:p>
          <w:p w14:paraId="03DFABD1" w14:textId="0AA2296C" w:rsidR="00941D93" w:rsidRDefault="00941D93" w:rsidP="713AC0CF"/>
          <w:p w14:paraId="4FDEBDAA" w14:textId="4220C480" w:rsidR="00941D93" w:rsidRDefault="709B3D78" w:rsidP="713AC0CF">
            <w:r>
              <w:rPr>
                <w:noProof/>
              </w:rPr>
              <w:drawing>
                <wp:inline distT="0" distB="0" distL="0" distR="0" wp14:anchorId="4406ADE5" wp14:editId="1CB24101">
                  <wp:extent cx="4572000" cy="1533525"/>
                  <wp:effectExtent l="0" t="0" r="0" b="0"/>
                  <wp:docPr id="651030124" name="Picture 651030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02D07C56" w14:textId="5787EDBD" w:rsidR="00941D93" w:rsidRDefault="00941D93" w:rsidP="713AC0CF"/>
          <w:p w14:paraId="2244294F" w14:textId="0437BCBB" w:rsidR="00941D93" w:rsidRDefault="709B3D78" w:rsidP="713AC0CF">
            <w:r>
              <w:rPr>
                <w:noProof/>
              </w:rPr>
              <w:drawing>
                <wp:inline distT="0" distB="0" distL="0" distR="0" wp14:anchorId="49989796" wp14:editId="582EEBFD">
                  <wp:extent cx="4572000" cy="1562100"/>
                  <wp:effectExtent l="0" t="0" r="0" b="0"/>
                  <wp:docPr id="1299258806" name="Picture 1299258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tc>
      </w:tr>
      <w:tr w:rsidR="00941D93" w14:paraId="4B7A4A19" w14:textId="77777777" w:rsidTr="713AC0CF">
        <w:trPr>
          <w:trHeight w:val="890"/>
        </w:trPr>
        <w:tc>
          <w:tcPr>
            <w:tcW w:w="4608" w:type="dxa"/>
            <w:gridSpan w:val="3"/>
          </w:tcPr>
          <w:p w14:paraId="08733A16" w14:textId="434F77B7" w:rsidR="00941D93" w:rsidRDefault="64FE8702">
            <w:r>
              <w:t xml:space="preserve">Testing Team: </w:t>
            </w:r>
            <w:r w:rsidR="1D737CF2">
              <w:t>Adrian, Sergio, Cristian, Jesus, Jay</w:t>
            </w:r>
          </w:p>
        </w:tc>
        <w:tc>
          <w:tcPr>
            <w:tcW w:w="4608" w:type="dxa"/>
            <w:gridSpan w:val="4"/>
          </w:tcPr>
          <w:p w14:paraId="74518938" w14:textId="2C13B1A1" w:rsidR="00941D93" w:rsidRDefault="212F17EC">
            <w:r>
              <w:t>Date Completed: 05/08/2020</w:t>
            </w:r>
          </w:p>
          <w:p w14:paraId="560D6CD6" w14:textId="69F62E2C" w:rsidR="00941D93" w:rsidRDefault="00941D93" w:rsidP="340236CF"/>
          <w:p w14:paraId="76B8EC9E" w14:textId="3A48C304" w:rsidR="00941D93" w:rsidRDefault="00941D93" w:rsidP="340236CF"/>
          <w:p w14:paraId="47881AD5" w14:textId="7D85505C" w:rsidR="00941D93" w:rsidRDefault="00941D93" w:rsidP="340236CF"/>
        </w:tc>
      </w:tr>
    </w:tbl>
    <w:p w14:paraId="6C3B71D5" w14:textId="4235C786" w:rsidR="340236CF" w:rsidRDefault="340236CF" w:rsidP="340236CF"/>
    <w:p w14:paraId="1C4B8BBA" w14:textId="4ED3E086" w:rsidR="340236CF" w:rsidRDefault="340236CF" w:rsidP="340236CF"/>
    <w:p w14:paraId="27C900F9" w14:textId="425B27DA" w:rsidR="5D3F7E6D" w:rsidRDefault="60A5C27F" w:rsidP="64468F90">
      <w:pPr>
        <w:pStyle w:val="Heading2"/>
        <w:numPr>
          <w:ilvl w:val="1"/>
          <w:numId w:val="0"/>
        </w:numPr>
      </w:pPr>
      <w:r>
        <w:t xml:space="preserve">4.2 </w:t>
      </w:r>
      <w:r w:rsidR="7E84D260">
        <w:t xml:space="preserve">Create </w:t>
      </w:r>
      <w:r>
        <w:t>Team Configuration</w:t>
      </w:r>
    </w:p>
    <w:p w14:paraId="19A9719B" w14:textId="55895600" w:rsidR="340236CF" w:rsidRDefault="340236CF" w:rsidP="340236CF"/>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5"/>
        <w:gridCol w:w="2242"/>
        <w:gridCol w:w="1253"/>
        <w:gridCol w:w="12"/>
        <w:gridCol w:w="150"/>
        <w:gridCol w:w="2495"/>
        <w:gridCol w:w="1843"/>
      </w:tblGrid>
      <w:tr w:rsidR="340236CF" w14:paraId="5245A3A1" w14:textId="77777777" w:rsidTr="713AC0CF">
        <w:trPr>
          <w:trHeight w:val="300"/>
        </w:trPr>
        <w:tc>
          <w:tcPr>
            <w:tcW w:w="4511" w:type="dxa"/>
            <w:gridSpan w:val="4"/>
          </w:tcPr>
          <w:p w14:paraId="5CE27D05" w14:textId="4F5D7044" w:rsidR="340236CF" w:rsidRDefault="566A22CD">
            <w:r>
              <w:t xml:space="preserve">Test No.: </w:t>
            </w:r>
            <w:r w:rsidR="2CBB90E3">
              <w:t>S</w:t>
            </w:r>
            <w:r w:rsidR="1264EBCF">
              <w:t>C</w:t>
            </w:r>
            <w:r w:rsidR="31222183">
              <w:t>2</w:t>
            </w:r>
          </w:p>
        </w:tc>
        <w:tc>
          <w:tcPr>
            <w:tcW w:w="4518" w:type="dxa"/>
            <w:gridSpan w:val="3"/>
          </w:tcPr>
          <w:p w14:paraId="5234CBB4" w14:textId="51580DE7" w:rsidR="340236CF" w:rsidRDefault="340236CF">
            <w:r>
              <w:t xml:space="preserve">Current Status: </w:t>
            </w:r>
            <w:r w:rsidR="2845AB24">
              <w:t>Completed</w:t>
            </w:r>
          </w:p>
        </w:tc>
      </w:tr>
      <w:tr w:rsidR="340236CF" w14:paraId="1AEF6E5E" w14:textId="77777777" w:rsidTr="713AC0CF">
        <w:trPr>
          <w:trHeight w:val="300"/>
        </w:trPr>
        <w:tc>
          <w:tcPr>
            <w:tcW w:w="9029" w:type="dxa"/>
            <w:gridSpan w:val="7"/>
          </w:tcPr>
          <w:p w14:paraId="1BBFAFB8" w14:textId="4CE83DCD" w:rsidR="340236CF" w:rsidRDefault="566A22CD">
            <w:r>
              <w:t xml:space="preserve">Test title:  </w:t>
            </w:r>
            <w:r w:rsidR="2EF3DD3D">
              <w:t xml:space="preserve">Create </w:t>
            </w:r>
            <w:r w:rsidR="7F1C9978">
              <w:t>Team Configuration</w:t>
            </w:r>
          </w:p>
          <w:p w14:paraId="418243E2" w14:textId="77777777" w:rsidR="340236CF" w:rsidRDefault="340236CF"/>
        </w:tc>
      </w:tr>
      <w:tr w:rsidR="340236CF" w14:paraId="1B9E2566" w14:textId="77777777" w:rsidTr="713AC0CF">
        <w:trPr>
          <w:trHeight w:val="1070"/>
        </w:trPr>
        <w:tc>
          <w:tcPr>
            <w:tcW w:w="9029" w:type="dxa"/>
            <w:gridSpan w:val="7"/>
          </w:tcPr>
          <w:p w14:paraId="24F020C5" w14:textId="4448E28D" w:rsidR="340236CF" w:rsidRDefault="033520DF">
            <w:r>
              <w:t>Testing approach:</w:t>
            </w:r>
            <w:r w:rsidR="5BFDE383">
              <w:t xml:space="preserve"> </w:t>
            </w:r>
            <w:r w:rsidR="5D959F36">
              <w:t>In order to complete</w:t>
            </w:r>
            <w:r w:rsidR="6303262B">
              <w:t xml:space="preserve"> this </w:t>
            </w:r>
            <w:r w:rsidR="327A3392">
              <w:t>test,</w:t>
            </w:r>
            <w:r w:rsidR="6303262B">
              <w:t xml:space="preserve"> the user must be in the event configuration window and a Splunk account must exist.</w:t>
            </w:r>
          </w:p>
        </w:tc>
      </w:tr>
      <w:tr w:rsidR="340236CF" w14:paraId="3A79AAFE" w14:textId="77777777" w:rsidTr="713AC0CF">
        <w:trPr>
          <w:trHeight w:val="4130"/>
        </w:trPr>
        <w:tc>
          <w:tcPr>
            <w:tcW w:w="996" w:type="dxa"/>
          </w:tcPr>
          <w:p w14:paraId="1EDE2CB9" w14:textId="4904BA69" w:rsidR="340236CF" w:rsidRDefault="340236CF">
            <w:r>
              <w:t>STEP</w:t>
            </w:r>
          </w:p>
          <w:p w14:paraId="3ED84F32" w14:textId="6F474F26" w:rsidR="340236CF" w:rsidRDefault="340236CF" w:rsidP="340236CF"/>
          <w:p w14:paraId="595087E4" w14:textId="208FADF5" w:rsidR="7664AE1A" w:rsidRDefault="7664AE1A" w:rsidP="7664AE1A"/>
          <w:p w14:paraId="441E6EF8" w14:textId="19376D46" w:rsidR="340236CF" w:rsidRDefault="033520DF" w:rsidP="340236CF">
            <w:r>
              <w:t>1.</w:t>
            </w:r>
          </w:p>
          <w:p w14:paraId="10531356" w14:textId="76B07826" w:rsidR="340236CF" w:rsidRDefault="340236CF" w:rsidP="340236CF"/>
          <w:p w14:paraId="1754A629" w14:textId="768A8B88" w:rsidR="340236CF" w:rsidRDefault="340236CF" w:rsidP="340236CF"/>
          <w:p w14:paraId="290CE35D" w14:textId="55BCD807" w:rsidR="340236CF" w:rsidRDefault="340236CF" w:rsidP="340236CF"/>
          <w:p w14:paraId="5BA1CB4F" w14:textId="44314AF9" w:rsidR="340236CF" w:rsidRDefault="340236CF" w:rsidP="340236CF"/>
          <w:p w14:paraId="0F27D7D7" w14:textId="0E025865" w:rsidR="340236CF" w:rsidRDefault="340236CF" w:rsidP="340236CF"/>
          <w:p w14:paraId="7702FFF5" w14:textId="118A8E93" w:rsidR="7664AE1A" w:rsidRDefault="7664AE1A" w:rsidP="7664AE1A"/>
          <w:p w14:paraId="27A6BE53" w14:textId="1BAD87E7" w:rsidR="340236CF" w:rsidRDefault="39119444" w:rsidP="340236CF">
            <w:r>
              <w:t>2.</w:t>
            </w:r>
          </w:p>
          <w:p w14:paraId="5916A7A4" w14:textId="6CFDADCD" w:rsidR="340236CF" w:rsidRDefault="340236CF" w:rsidP="340236CF"/>
          <w:p w14:paraId="636908F7" w14:textId="48313EB3" w:rsidR="340236CF" w:rsidRDefault="340236CF" w:rsidP="340236CF"/>
          <w:p w14:paraId="45A96111" w14:textId="11E29532" w:rsidR="340236CF" w:rsidRDefault="340236CF" w:rsidP="340236CF"/>
          <w:p w14:paraId="474FD581" w14:textId="09BE6BC1" w:rsidR="340236CF" w:rsidRDefault="340236CF" w:rsidP="340236CF"/>
          <w:p w14:paraId="082306F2" w14:textId="5B37A906" w:rsidR="340236CF" w:rsidRDefault="340236CF" w:rsidP="340236CF"/>
          <w:p w14:paraId="4C10296D" w14:textId="611C64F0" w:rsidR="340236CF" w:rsidRDefault="39119444" w:rsidP="340236CF">
            <w:r>
              <w:t>3.</w:t>
            </w:r>
          </w:p>
          <w:p w14:paraId="5932DEEC" w14:textId="78ADD27A" w:rsidR="340236CF" w:rsidRDefault="340236CF" w:rsidP="340236CF"/>
          <w:p w14:paraId="1877F7AD" w14:textId="49D8D056" w:rsidR="340236CF" w:rsidRDefault="340236CF" w:rsidP="340236CF"/>
          <w:p w14:paraId="0B1265C9" w14:textId="6D6B5FB8" w:rsidR="340236CF" w:rsidRDefault="340236CF" w:rsidP="340236CF"/>
          <w:p w14:paraId="4D4BEF34" w14:textId="47E840C7" w:rsidR="340236CF" w:rsidRDefault="340236CF" w:rsidP="340236CF"/>
          <w:p w14:paraId="3DA32FAE" w14:textId="1EEB416C" w:rsidR="340236CF" w:rsidRDefault="340236CF" w:rsidP="340236CF"/>
          <w:p w14:paraId="0627B2AC" w14:textId="7C7F48FD" w:rsidR="340236CF" w:rsidRDefault="39119444" w:rsidP="340236CF">
            <w:r>
              <w:t>4.</w:t>
            </w:r>
          </w:p>
          <w:p w14:paraId="5A12AD8B" w14:textId="614B9346" w:rsidR="340236CF" w:rsidRDefault="340236CF" w:rsidP="340236CF"/>
          <w:p w14:paraId="1312BB14" w14:textId="6670EF3B" w:rsidR="340236CF" w:rsidRDefault="340236CF" w:rsidP="340236CF"/>
          <w:p w14:paraId="67A913A2" w14:textId="1DA388AF" w:rsidR="340236CF" w:rsidRDefault="340236CF" w:rsidP="340236CF"/>
          <w:p w14:paraId="5A70FA7C" w14:textId="2C8AC1CB" w:rsidR="340236CF" w:rsidRDefault="340236CF" w:rsidP="340236CF"/>
          <w:p w14:paraId="58733A36" w14:textId="1E54ADA3" w:rsidR="340236CF" w:rsidRDefault="340236CF" w:rsidP="340236CF"/>
          <w:p w14:paraId="6F8F56E3" w14:textId="578ACB74" w:rsidR="340236CF" w:rsidRDefault="340236CF" w:rsidP="340236CF"/>
          <w:p w14:paraId="66E16DE8" w14:textId="2E7CE128" w:rsidR="340236CF" w:rsidRDefault="340236CF" w:rsidP="340236CF"/>
          <w:p w14:paraId="0D77D17A" w14:textId="017950AB" w:rsidR="340236CF" w:rsidRDefault="39119444" w:rsidP="340236CF">
            <w:r>
              <w:t>5.</w:t>
            </w:r>
          </w:p>
          <w:p w14:paraId="1D840BF8" w14:textId="2A15357B" w:rsidR="340236CF" w:rsidRDefault="340236CF" w:rsidP="340236CF"/>
          <w:p w14:paraId="3E3AFAB6" w14:textId="6D9E4368" w:rsidR="340236CF" w:rsidRDefault="340236CF" w:rsidP="340236CF"/>
          <w:p w14:paraId="4BE4801A" w14:textId="55362E4F" w:rsidR="340236CF" w:rsidRDefault="340236CF" w:rsidP="340236CF"/>
          <w:p w14:paraId="1B1B34F6" w14:textId="73968446" w:rsidR="340236CF" w:rsidRDefault="340236CF" w:rsidP="340236CF"/>
          <w:p w14:paraId="17946E7B" w14:textId="2D35EE99" w:rsidR="340236CF" w:rsidRDefault="340236CF" w:rsidP="340236CF"/>
          <w:p w14:paraId="00BAB582" w14:textId="2B730610" w:rsidR="340236CF" w:rsidRDefault="340236CF" w:rsidP="340236CF"/>
          <w:p w14:paraId="11F7C1B2" w14:textId="6CCBBBE3" w:rsidR="340236CF" w:rsidRDefault="340236CF" w:rsidP="340236CF"/>
          <w:p w14:paraId="2ABDC7C3" w14:textId="0D3C7CB9" w:rsidR="7664AE1A" w:rsidRDefault="7664AE1A" w:rsidP="7664AE1A"/>
          <w:p w14:paraId="14866BED" w14:textId="51205215" w:rsidR="340236CF" w:rsidRDefault="39119444" w:rsidP="340236CF">
            <w:r>
              <w:t>6.</w:t>
            </w:r>
          </w:p>
          <w:p w14:paraId="2711C919" w14:textId="7F6891D0" w:rsidR="340236CF" w:rsidRDefault="340236CF" w:rsidP="340236CF"/>
          <w:p w14:paraId="247590AB" w14:textId="3252BB97" w:rsidR="340236CF" w:rsidRDefault="340236CF" w:rsidP="340236CF"/>
          <w:p w14:paraId="546134D0" w14:textId="3CF58B34" w:rsidR="340236CF" w:rsidRDefault="340236CF" w:rsidP="340236CF"/>
          <w:p w14:paraId="7B6C900F" w14:textId="6BA3E6E2" w:rsidR="340236CF" w:rsidRDefault="340236CF" w:rsidP="340236CF"/>
          <w:p w14:paraId="15AD1CBC" w14:textId="65FDD966" w:rsidR="340236CF" w:rsidRDefault="340236CF" w:rsidP="340236CF"/>
          <w:p w14:paraId="49A778F8" w14:textId="06032F26" w:rsidR="340236CF" w:rsidRDefault="340236CF" w:rsidP="340236CF"/>
          <w:p w14:paraId="58D823AD" w14:textId="4B40A7B1" w:rsidR="340236CF" w:rsidRDefault="3BFFE452" w:rsidP="340236CF">
            <w:r>
              <w:t>7.</w:t>
            </w:r>
          </w:p>
        </w:tc>
        <w:tc>
          <w:tcPr>
            <w:tcW w:w="2250" w:type="dxa"/>
          </w:tcPr>
          <w:p w14:paraId="5E08B96E" w14:textId="77777777" w:rsidR="340236CF" w:rsidRDefault="340236CF">
            <w:r>
              <w:t>OPERATOR ACTION</w:t>
            </w:r>
          </w:p>
          <w:p w14:paraId="245088BC" w14:textId="77777777" w:rsidR="340236CF" w:rsidRDefault="340236CF"/>
          <w:p w14:paraId="2D7C2C91" w14:textId="0C14A3DD" w:rsidR="340236CF" w:rsidRDefault="22674E80" w:rsidP="340236CF">
            <w:r>
              <w:t xml:space="preserve">The operator </w:t>
            </w:r>
            <w:r w:rsidR="033520DF">
              <w:t xml:space="preserve">enters the lead </w:t>
            </w:r>
            <w:r w:rsidR="157535C9">
              <w:t>IP</w:t>
            </w:r>
            <w:r w:rsidR="033520DF">
              <w:t xml:space="preserve"> </w:t>
            </w:r>
            <w:r w:rsidR="0288449B">
              <w:t>A</w:t>
            </w:r>
            <w:r w:rsidR="033520DF">
              <w:t>ddress</w:t>
            </w:r>
            <w:r w:rsidR="649A8311">
              <w:t xml:space="preserve">. Example </w:t>
            </w:r>
            <w:r w:rsidR="57B8BC79">
              <w:t>I</w:t>
            </w:r>
            <w:r w:rsidR="649A8311">
              <w:t>nput</w:t>
            </w:r>
            <w:r w:rsidR="7CE642B2">
              <w:t>:</w:t>
            </w:r>
            <w:r w:rsidR="3FB3EBA9">
              <w:t xml:space="preserve"> “10.10.20.250”</w:t>
            </w:r>
            <w:r w:rsidR="446AF175">
              <w:t>.</w:t>
            </w:r>
          </w:p>
          <w:p w14:paraId="7EC10AFE" w14:textId="7131377B" w:rsidR="340236CF" w:rsidRDefault="340236CF" w:rsidP="340236CF"/>
          <w:p w14:paraId="342930B6" w14:textId="087D8656" w:rsidR="6043361E" w:rsidRDefault="6043361E" w:rsidP="340236CF"/>
          <w:p w14:paraId="4650D14B" w14:textId="77777777" w:rsidR="340236CF" w:rsidRDefault="340236CF" w:rsidP="64468F90"/>
          <w:p w14:paraId="79B299E2" w14:textId="47ED8AE7" w:rsidR="340236CF" w:rsidRDefault="75213050" w:rsidP="340236CF">
            <w:r>
              <w:t xml:space="preserve">The operator </w:t>
            </w:r>
            <w:r w:rsidR="2F73AAF7">
              <w:t>enters the port to connect.</w:t>
            </w:r>
            <w:r w:rsidR="5ECCFEC2">
              <w:t xml:space="preserve"> Example Input:</w:t>
            </w:r>
            <w:r w:rsidR="75082488">
              <w:t xml:space="preserve"> ”98”</w:t>
            </w:r>
            <w:r w:rsidR="289908CF">
              <w:t>.</w:t>
            </w:r>
          </w:p>
          <w:p w14:paraId="6B65C1BE" w14:textId="39E2C0E1" w:rsidR="340236CF" w:rsidRDefault="340236CF" w:rsidP="340236CF"/>
          <w:p w14:paraId="777B2923" w14:textId="71B00E19" w:rsidR="340236CF" w:rsidRDefault="340236CF" w:rsidP="340236CF"/>
          <w:p w14:paraId="4D92C2F5" w14:textId="50A7179B" w:rsidR="340236CF" w:rsidRDefault="340236CF" w:rsidP="340236CF"/>
          <w:p w14:paraId="1AF69880" w14:textId="3F5821C3" w:rsidR="340236CF" w:rsidRDefault="0A28A2AD" w:rsidP="340236CF">
            <w:r>
              <w:t xml:space="preserve">The operator </w:t>
            </w:r>
            <w:r w:rsidR="6767528E">
              <w:t>enters index</w:t>
            </w:r>
            <w:r w:rsidR="577D4D93">
              <w:t xml:space="preserve"> Example Input:</w:t>
            </w:r>
            <w:r w:rsidR="4A7212CF">
              <w:t xml:space="preserve"> “Any String”</w:t>
            </w:r>
            <w:r w:rsidR="48DF0F56">
              <w:t>.</w:t>
            </w:r>
          </w:p>
          <w:p w14:paraId="0030C5D7" w14:textId="15C042EA" w:rsidR="340236CF" w:rsidRDefault="340236CF" w:rsidP="340236CF"/>
          <w:p w14:paraId="776A130F" w14:textId="444C11DE" w:rsidR="340236CF" w:rsidRDefault="340236CF" w:rsidP="340236CF"/>
          <w:p w14:paraId="009B6C0D" w14:textId="3D58627E" w:rsidR="340236CF" w:rsidRDefault="340236CF" w:rsidP="340236CF"/>
          <w:p w14:paraId="220CC78A" w14:textId="46943D23" w:rsidR="340236CF" w:rsidRDefault="02408DA1" w:rsidP="340236CF">
            <w:r>
              <w:t xml:space="preserve">The operator </w:t>
            </w:r>
            <w:r w:rsidR="6767528E">
              <w:t>enters username</w:t>
            </w:r>
            <w:r w:rsidR="6E4C430C">
              <w:t xml:space="preserve"> Example Input:</w:t>
            </w:r>
            <w:r w:rsidR="7D939001">
              <w:t xml:space="preserve"> “Any string”</w:t>
            </w:r>
            <w:r w:rsidR="25D8DD54">
              <w:t>.</w:t>
            </w:r>
          </w:p>
          <w:p w14:paraId="2EDAFEEF" w14:textId="2B176D13" w:rsidR="340236CF" w:rsidRDefault="340236CF" w:rsidP="340236CF"/>
          <w:p w14:paraId="3AE3374A" w14:textId="5AD94CF4" w:rsidR="340236CF" w:rsidRDefault="340236CF" w:rsidP="340236CF"/>
          <w:p w14:paraId="113FB04E" w14:textId="102F8497" w:rsidR="340236CF" w:rsidRDefault="340236CF" w:rsidP="340236CF"/>
          <w:p w14:paraId="225DD703" w14:textId="2F66FEDD" w:rsidR="340236CF" w:rsidRDefault="340236CF" w:rsidP="340236CF"/>
          <w:p w14:paraId="312620A5" w14:textId="2F66FEDD" w:rsidR="7664AE1A" w:rsidRDefault="7664AE1A" w:rsidP="7664AE1A"/>
          <w:p w14:paraId="6C8A6EF4" w14:textId="3D960E43" w:rsidR="340236CF" w:rsidRDefault="52B6F99C" w:rsidP="340236CF">
            <w:r>
              <w:t xml:space="preserve">The operator </w:t>
            </w:r>
            <w:r w:rsidR="6767528E">
              <w:t>enters password</w:t>
            </w:r>
            <w:r w:rsidR="236C4FA4">
              <w:t xml:space="preserve"> Example Input:</w:t>
            </w:r>
            <w:r w:rsidR="42715B3B">
              <w:t xml:space="preserve"> “Any string”</w:t>
            </w:r>
            <w:r w:rsidR="1434FC66">
              <w:t>.</w:t>
            </w:r>
          </w:p>
          <w:p w14:paraId="649FB4DE" w14:textId="4D82C884" w:rsidR="340236CF" w:rsidRDefault="340236CF" w:rsidP="340236CF"/>
          <w:p w14:paraId="68812B2B" w14:textId="7D80AFF7" w:rsidR="340236CF" w:rsidRDefault="340236CF" w:rsidP="340236CF"/>
          <w:p w14:paraId="352C09A7" w14:textId="04AF7C42" w:rsidR="340236CF" w:rsidRDefault="340236CF" w:rsidP="340236CF"/>
          <w:p w14:paraId="5F95A7E8" w14:textId="248A4BFC" w:rsidR="340236CF" w:rsidRDefault="340236CF" w:rsidP="340236CF"/>
          <w:p w14:paraId="3F6F843D" w14:textId="3FB7A31F" w:rsidR="340236CF" w:rsidRDefault="340236CF" w:rsidP="340236CF"/>
          <w:p w14:paraId="03DF4DC7" w14:textId="1B698DB6" w:rsidR="340236CF" w:rsidRDefault="340236CF" w:rsidP="340236CF"/>
          <w:p w14:paraId="0D03A331" w14:textId="3E518FBD" w:rsidR="340236CF" w:rsidRDefault="32B624E8" w:rsidP="340236CF">
            <w:r>
              <w:t xml:space="preserve">The operator </w:t>
            </w:r>
            <w:r w:rsidR="6767528E">
              <w:t>checks the lead IP box</w:t>
            </w:r>
            <w:r w:rsidR="372452AE">
              <w:t>.</w:t>
            </w:r>
          </w:p>
          <w:p w14:paraId="74888644" w14:textId="3A911524" w:rsidR="340236CF" w:rsidRDefault="340236CF" w:rsidP="340236CF"/>
          <w:p w14:paraId="47B5E76C" w14:textId="26105657" w:rsidR="340236CF" w:rsidRDefault="340236CF" w:rsidP="340236CF"/>
          <w:p w14:paraId="4A9DE851" w14:textId="7B81AC51" w:rsidR="340236CF" w:rsidRDefault="340236CF" w:rsidP="340236CF"/>
          <w:p w14:paraId="1F8DF020" w14:textId="17FC6A24" w:rsidR="340236CF" w:rsidRDefault="340236CF" w:rsidP="340236CF"/>
          <w:p w14:paraId="24E64167" w14:textId="78565F6D" w:rsidR="340236CF" w:rsidRDefault="340236CF" w:rsidP="340236CF"/>
          <w:p w14:paraId="33B560DF" w14:textId="0638FCDA" w:rsidR="340236CF" w:rsidRDefault="2CC1B482" w:rsidP="340236CF">
            <w:r>
              <w:t xml:space="preserve">The operator </w:t>
            </w:r>
            <w:r w:rsidR="54640D8D">
              <w:t>clicks Connect.</w:t>
            </w:r>
          </w:p>
          <w:p w14:paraId="55BE319D" w14:textId="6A36BE7F" w:rsidR="340236CF" w:rsidRDefault="340236CF" w:rsidP="340236CF"/>
          <w:p w14:paraId="3A0D8641" w14:textId="6705C052" w:rsidR="340236CF" w:rsidRDefault="340236CF" w:rsidP="340236CF"/>
          <w:p w14:paraId="5A6622DF" w14:textId="5C2195ED" w:rsidR="340236CF" w:rsidRDefault="340236CF" w:rsidP="340236CF"/>
          <w:p w14:paraId="5458D720" w14:textId="33E8DDFF" w:rsidR="340236CF" w:rsidRDefault="616D9DD3" w:rsidP="340236CF">
            <w:r>
              <w:t>.</w:t>
            </w:r>
          </w:p>
          <w:p w14:paraId="06473BEF" w14:textId="1F65A1F3" w:rsidR="340236CF" w:rsidRDefault="340236CF" w:rsidP="340236CF"/>
          <w:p w14:paraId="2CE2AA3D" w14:textId="5FE97627" w:rsidR="340236CF" w:rsidRDefault="340236CF" w:rsidP="340236CF"/>
        </w:tc>
        <w:tc>
          <w:tcPr>
            <w:tcW w:w="1415" w:type="dxa"/>
            <w:gridSpan w:val="3"/>
          </w:tcPr>
          <w:p w14:paraId="129BC3A0" w14:textId="77777777" w:rsidR="340236CF" w:rsidRDefault="340236CF">
            <w:r>
              <w:t>PURPOSE</w:t>
            </w:r>
          </w:p>
          <w:p w14:paraId="7C735D3F" w14:textId="19E03E65" w:rsidR="340236CF" w:rsidRDefault="340236CF"/>
          <w:p w14:paraId="64E5491D" w14:textId="19E03E65" w:rsidR="7664AE1A" w:rsidRDefault="7664AE1A" w:rsidP="7664AE1A">
            <w:pPr>
              <w:spacing w:line="259" w:lineRule="auto"/>
            </w:pPr>
          </w:p>
          <w:p w14:paraId="42257DF5" w14:textId="4F22D19F" w:rsidR="340236CF" w:rsidRDefault="7AA30BA2" w:rsidP="340236CF">
            <w:pPr>
              <w:spacing w:line="259" w:lineRule="auto"/>
            </w:pPr>
            <w:r>
              <w:t>Operator</w:t>
            </w:r>
            <w:r w:rsidR="033520DF">
              <w:t xml:space="preserve"> must specify what machine it</w:t>
            </w:r>
            <w:r w:rsidR="5A3715B5">
              <w:t xml:space="preserve"> i</w:t>
            </w:r>
            <w:r w:rsidR="033520DF">
              <w:t>s connecting to.</w:t>
            </w:r>
          </w:p>
          <w:p w14:paraId="1F696B0A" w14:textId="0333DA64" w:rsidR="340236CF" w:rsidRDefault="340236CF" w:rsidP="340236CF">
            <w:pPr>
              <w:spacing w:line="259" w:lineRule="auto"/>
            </w:pPr>
          </w:p>
          <w:p w14:paraId="5AD68E53" w14:textId="3763B91D" w:rsidR="340236CF" w:rsidRDefault="340236CF" w:rsidP="340236CF">
            <w:pPr>
              <w:spacing w:line="259" w:lineRule="auto"/>
            </w:pPr>
          </w:p>
          <w:p w14:paraId="7E5DDFE4" w14:textId="55AF5D92" w:rsidR="340236CF" w:rsidRDefault="7AA30BA2" w:rsidP="340236CF">
            <w:pPr>
              <w:spacing w:line="259" w:lineRule="auto"/>
            </w:pPr>
            <w:r>
              <w:t>Operator</w:t>
            </w:r>
            <w:r w:rsidR="3435E82F">
              <w:t xml:space="preserve"> must specify what port to connect to.</w:t>
            </w:r>
          </w:p>
          <w:p w14:paraId="381FA418" w14:textId="7300C17E" w:rsidR="340236CF" w:rsidRDefault="340236CF" w:rsidP="340236CF">
            <w:pPr>
              <w:spacing w:line="259" w:lineRule="auto"/>
            </w:pPr>
          </w:p>
          <w:p w14:paraId="4D236764" w14:textId="2678F756" w:rsidR="340236CF" w:rsidRDefault="340236CF" w:rsidP="340236CF">
            <w:pPr>
              <w:spacing w:line="259" w:lineRule="auto"/>
            </w:pPr>
          </w:p>
          <w:p w14:paraId="6D567105" w14:textId="2639A851" w:rsidR="340236CF" w:rsidRDefault="7AA30BA2" w:rsidP="340236CF">
            <w:pPr>
              <w:spacing w:line="259" w:lineRule="auto"/>
            </w:pPr>
            <w:r>
              <w:t>Operator</w:t>
            </w:r>
            <w:r w:rsidR="2891363B">
              <w:t xml:space="preserve"> must specify what index to connect to,</w:t>
            </w:r>
          </w:p>
          <w:p w14:paraId="3F04DCF1" w14:textId="0528D595" w:rsidR="340236CF" w:rsidRDefault="340236CF" w:rsidP="340236CF">
            <w:pPr>
              <w:spacing w:line="259" w:lineRule="auto"/>
            </w:pPr>
          </w:p>
          <w:p w14:paraId="7FDD0EB8" w14:textId="10F0D41F" w:rsidR="340236CF" w:rsidRDefault="340236CF" w:rsidP="340236CF">
            <w:pPr>
              <w:spacing w:line="259" w:lineRule="auto"/>
            </w:pPr>
          </w:p>
          <w:p w14:paraId="5238F1B6" w14:textId="0AFB8E46" w:rsidR="340236CF" w:rsidRDefault="7AA30BA2" w:rsidP="340236CF">
            <w:pPr>
              <w:spacing w:line="259" w:lineRule="auto"/>
            </w:pPr>
            <w:r>
              <w:t>Operator</w:t>
            </w:r>
            <w:r w:rsidR="759FF3F4">
              <w:t xml:space="preserve"> must specify a username to log in to the </w:t>
            </w:r>
            <w:r w:rsidR="04E46CB0">
              <w:t>Splunk</w:t>
            </w:r>
            <w:r w:rsidR="759FF3F4">
              <w:t xml:space="preserve"> server</w:t>
            </w:r>
            <w:r w:rsidR="594E8A58">
              <w:t>.</w:t>
            </w:r>
          </w:p>
          <w:p w14:paraId="47A6FDEA" w14:textId="618CB728" w:rsidR="340236CF" w:rsidRDefault="340236CF" w:rsidP="340236CF">
            <w:pPr>
              <w:spacing w:line="259" w:lineRule="auto"/>
            </w:pPr>
          </w:p>
          <w:p w14:paraId="466AB77E" w14:textId="0B4F1F04" w:rsidR="340236CF" w:rsidRDefault="340236CF" w:rsidP="340236CF">
            <w:pPr>
              <w:spacing w:line="259" w:lineRule="auto"/>
            </w:pPr>
          </w:p>
          <w:p w14:paraId="65A425F2" w14:textId="385FCFA5" w:rsidR="340236CF" w:rsidRDefault="7AA30BA2" w:rsidP="340236CF">
            <w:pPr>
              <w:spacing w:line="259" w:lineRule="auto"/>
            </w:pPr>
            <w:r>
              <w:t>Operator</w:t>
            </w:r>
            <w:r w:rsidR="3F8549D5">
              <w:t xml:space="preserve"> must specify a password </w:t>
            </w:r>
            <w:r w:rsidR="47FC36A0">
              <w:t xml:space="preserve">that corresponds to username </w:t>
            </w:r>
            <w:r w:rsidR="3F8549D5">
              <w:t>to log in to the Splunk server</w:t>
            </w:r>
          </w:p>
          <w:p w14:paraId="4BED98F8" w14:textId="506469A0" w:rsidR="340236CF" w:rsidRDefault="340236CF" w:rsidP="340236CF">
            <w:pPr>
              <w:spacing w:line="259" w:lineRule="auto"/>
            </w:pPr>
          </w:p>
          <w:p w14:paraId="1F70F15E" w14:textId="18143F66" w:rsidR="340236CF" w:rsidRDefault="340236CF" w:rsidP="340236CF">
            <w:pPr>
              <w:spacing w:line="259" w:lineRule="auto"/>
            </w:pPr>
          </w:p>
          <w:p w14:paraId="0702BBF9" w14:textId="41FE05C0" w:rsidR="340236CF" w:rsidRDefault="7AA30BA2" w:rsidP="340236CF">
            <w:pPr>
              <w:spacing w:line="259" w:lineRule="auto"/>
            </w:pPr>
            <w:r>
              <w:t>Operator</w:t>
            </w:r>
            <w:r w:rsidR="37B19EA9">
              <w:t xml:space="preserve"> must check the lead IP box to operate as the lead.</w:t>
            </w:r>
          </w:p>
          <w:p w14:paraId="5C5661CF" w14:textId="412A059E" w:rsidR="340236CF" w:rsidRDefault="340236CF" w:rsidP="340236CF">
            <w:pPr>
              <w:spacing w:line="259" w:lineRule="auto"/>
            </w:pPr>
          </w:p>
          <w:p w14:paraId="3A4F4633" w14:textId="363ABEB6" w:rsidR="340236CF" w:rsidRDefault="340236CF" w:rsidP="340236CF">
            <w:pPr>
              <w:spacing w:line="259" w:lineRule="auto"/>
            </w:pPr>
          </w:p>
          <w:p w14:paraId="32727A62" w14:textId="63F03238" w:rsidR="340236CF" w:rsidRDefault="01E32596" w:rsidP="340236CF">
            <w:pPr>
              <w:spacing w:line="259" w:lineRule="auto"/>
            </w:pPr>
            <w:r>
              <w:t xml:space="preserve">The operator </w:t>
            </w:r>
            <w:r w:rsidR="01BE2AF7">
              <w:t>must click the button labeled “Connect” to establish a connection to the Splunk server.</w:t>
            </w:r>
          </w:p>
        </w:tc>
        <w:tc>
          <w:tcPr>
            <w:tcW w:w="2518" w:type="dxa"/>
          </w:tcPr>
          <w:p w14:paraId="5A099D17" w14:textId="04C823E4" w:rsidR="340236CF" w:rsidRDefault="240634D6">
            <w:r>
              <w:t>EX</w:t>
            </w:r>
            <w:r w:rsidR="33BDC59D">
              <w:t>PE</w:t>
            </w:r>
            <w:r>
              <w:t>CTED RESULTS</w:t>
            </w:r>
          </w:p>
          <w:p w14:paraId="338A79E3" w14:textId="5FEE5888" w:rsidR="340236CF" w:rsidRDefault="340236CF" w:rsidP="340236CF"/>
          <w:p w14:paraId="32465B57" w14:textId="633AA813" w:rsidR="7664AE1A" w:rsidRDefault="7664AE1A" w:rsidP="7664AE1A">
            <w:pPr>
              <w:spacing w:line="259" w:lineRule="auto"/>
            </w:pPr>
          </w:p>
          <w:p w14:paraId="24E0A63D" w14:textId="1F636C19" w:rsidR="340236CF" w:rsidRDefault="5929CBCF" w:rsidP="64468F90">
            <w:pPr>
              <w:spacing w:line="259" w:lineRule="auto"/>
            </w:pPr>
            <w:r>
              <w:t xml:space="preserve">The </w:t>
            </w:r>
            <w:r w:rsidR="63A49324">
              <w:t>t</w:t>
            </w:r>
            <w:r>
              <w:t>ext</w:t>
            </w:r>
            <w:r w:rsidR="0B4E941E">
              <w:t xml:space="preserve"> f</w:t>
            </w:r>
            <w:r>
              <w:t>ield labeled “Lead IP Address” should display the IP Address entered</w:t>
            </w:r>
            <w:r w:rsidR="2F501F40">
              <w:t>.</w:t>
            </w:r>
          </w:p>
          <w:p w14:paraId="6901AAD4" w14:textId="7CC06435" w:rsidR="340236CF" w:rsidRDefault="340236CF" w:rsidP="64468F90">
            <w:pPr>
              <w:spacing w:line="259" w:lineRule="auto"/>
            </w:pPr>
          </w:p>
          <w:p w14:paraId="38DED966" w14:textId="6C074DE3" w:rsidR="340236CF" w:rsidRDefault="340236CF" w:rsidP="64468F90">
            <w:pPr>
              <w:spacing w:line="259" w:lineRule="auto"/>
            </w:pPr>
          </w:p>
          <w:p w14:paraId="78DCEC9D" w14:textId="737679FC" w:rsidR="7664AE1A" w:rsidRDefault="7664AE1A" w:rsidP="7664AE1A">
            <w:pPr>
              <w:spacing w:line="259" w:lineRule="auto"/>
            </w:pPr>
          </w:p>
          <w:p w14:paraId="4844174A" w14:textId="1652DA7B" w:rsidR="340236CF" w:rsidRDefault="2AE8CAF1" w:rsidP="64468F90">
            <w:pPr>
              <w:spacing w:line="259" w:lineRule="auto"/>
            </w:pPr>
            <w:r>
              <w:t>The text</w:t>
            </w:r>
            <w:r w:rsidR="3DD485EC">
              <w:t xml:space="preserve"> </w:t>
            </w:r>
            <w:r>
              <w:t xml:space="preserve">field labeled “port” should display the </w:t>
            </w:r>
            <w:r w:rsidR="01DEEEF1">
              <w:t>port number entered.</w:t>
            </w:r>
          </w:p>
          <w:p w14:paraId="09B6D763" w14:textId="2BC019E1" w:rsidR="340236CF" w:rsidRDefault="2F501F40" w:rsidP="64468F90">
            <w:pPr>
              <w:spacing w:line="259" w:lineRule="auto"/>
            </w:pPr>
            <w:r>
              <w:t xml:space="preserve"> </w:t>
            </w:r>
          </w:p>
          <w:p w14:paraId="08F9E463" w14:textId="14234C24" w:rsidR="340236CF" w:rsidRDefault="340236CF" w:rsidP="340236CF"/>
          <w:p w14:paraId="4C43EEB1" w14:textId="4314BFCA" w:rsidR="340236CF" w:rsidRDefault="340236CF" w:rsidP="340236CF"/>
          <w:p w14:paraId="125D77E1" w14:textId="61D1957C" w:rsidR="340236CF" w:rsidRDefault="4EEC14B2" w:rsidP="340236CF">
            <w:r>
              <w:t>The text field labeled “</w:t>
            </w:r>
            <w:r w:rsidR="133E3F6B">
              <w:t>Splunk</w:t>
            </w:r>
            <w:r>
              <w:t xml:space="preserve"> index” should display the name of the </w:t>
            </w:r>
            <w:r w:rsidR="3921C506">
              <w:t>Splunk</w:t>
            </w:r>
            <w:r>
              <w:t xml:space="preserve"> index entered.</w:t>
            </w:r>
          </w:p>
          <w:p w14:paraId="50840FB5" w14:textId="7FD5BEE2" w:rsidR="340236CF" w:rsidRDefault="340236CF" w:rsidP="340236CF"/>
          <w:p w14:paraId="5271156A" w14:textId="1A689BFF" w:rsidR="340236CF" w:rsidRDefault="340236CF" w:rsidP="340236CF"/>
          <w:p w14:paraId="718C7B20" w14:textId="496C789E" w:rsidR="340236CF" w:rsidRDefault="7511A6F1" w:rsidP="340236CF">
            <w:r>
              <w:t xml:space="preserve">The text field labeled “Username” </w:t>
            </w:r>
            <w:r w:rsidR="5E5AE125">
              <w:t>should display the entered username.</w:t>
            </w:r>
          </w:p>
          <w:p w14:paraId="7DA692D1" w14:textId="01750841" w:rsidR="340236CF" w:rsidRDefault="340236CF" w:rsidP="340236CF"/>
          <w:p w14:paraId="4CD7EC89" w14:textId="23F6D1DA" w:rsidR="340236CF" w:rsidRDefault="340236CF" w:rsidP="340236CF"/>
          <w:p w14:paraId="6C00461F" w14:textId="4E1B5817" w:rsidR="340236CF" w:rsidRDefault="340236CF" w:rsidP="340236CF"/>
          <w:p w14:paraId="781A913B" w14:textId="4E1B5817" w:rsidR="7664AE1A" w:rsidRDefault="7664AE1A" w:rsidP="7664AE1A">
            <w:pPr>
              <w:spacing w:line="259" w:lineRule="auto"/>
            </w:pPr>
          </w:p>
          <w:p w14:paraId="26E9E6C1" w14:textId="16FC87B4" w:rsidR="340236CF" w:rsidRDefault="5DE6DF99" w:rsidP="64468F90">
            <w:pPr>
              <w:spacing w:line="259" w:lineRule="auto"/>
            </w:pPr>
            <w:r>
              <w:t>The text field labeled “Password” should display the entere</w:t>
            </w:r>
            <w:r w:rsidR="58706181">
              <w:t xml:space="preserve">d </w:t>
            </w:r>
            <w:r>
              <w:t>password as a sequence of black dots</w:t>
            </w:r>
            <w:r w:rsidR="0BE5944D">
              <w:t>.</w:t>
            </w:r>
          </w:p>
          <w:p w14:paraId="64748631" w14:textId="6B71829B" w:rsidR="340236CF" w:rsidRDefault="340236CF" w:rsidP="64468F90">
            <w:pPr>
              <w:spacing w:line="259" w:lineRule="auto"/>
            </w:pPr>
          </w:p>
          <w:p w14:paraId="7A7486FA" w14:textId="6BA8DD6C" w:rsidR="340236CF" w:rsidRDefault="340236CF" w:rsidP="64468F90">
            <w:pPr>
              <w:spacing w:line="259" w:lineRule="auto"/>
            </w:pPr>
          </w:p>
          <w:p w14:paraId="183EF280" w14:textId="01886849" w:rsidR="340236CF" w:rsidRDefault="340236CF" w:rsidP="64468F90">
            <w:pPr>
              <w:spacing w:line="259" w:lineRule="auto"/>
            </w:pPr>
          </w:p>
          <w:p w14:paraId="749BE4A1" w14:textId="69FC1346" w:rsidR="340236CF" w:rsidRDefault="340236CF" w:rsidP="64468F90">
            <w:pPr>
              <w:spacing w:line="259" w:lineRule="auto"/>
            </w:pPr>
          </w:p>
          <w:p w14:paraId="2A57E988" w14:textId="48564BE0" w:rsidR="340236CF" w:rsidRDefault="054DE0DA" w:rsidP="7664AE1A">
            <w:pPr>
              <w:spacing w:line="259" w:lineRule="auto"/>
            </w:pPr>
            <w:r>
              <w:t>The checkbox labeled “Lead” should display a checkm</w:t>
            </w:r>
            <w:r w:rsidR="5CDED4E0">
              <w:t>ark.</w:t>
            </w:r>
          </w:p>
          <w:p w14:paraId="56063236" w14:textId="6D1A771C" w:rsidR="340236CF" w:rsidRDefault="340236CF" w:rsidP="340236CF"/>
          <w:p w14:paraId="2A429B9B" w14:textId="4560C5E1" w:rsidR="340236CF" w:rsidRDefault="340236CF" w:rsidP="340236CF"/>
          <w:p w14:paraId="7107D11B" w14:textId="1B30276B" w:rsidR="340236CF" w:rsidRDefault="340236CF" w:rsidP="340236CF"/>
          <w:p w14:paraId="7EBEB704" w14:textId="1B30276B" w:rsidR="7664AE1A" w:rsidRDefault="7664AE1A" w:rsidP="7664AE1A">
            <w:pPr>
              <w:spacing w:line="259" w:lineRule="auto"/>
            </w:pPr>
          </w:p>
          <w:p w14:paraId="269691A6" w14:textId="4DBB389C" w:rsidR="340236CF" w:rsidRDefault="701BA9E1" w:rsidP="64468F90">
            <w:pPr>
              <w:spacing w:line="259" w:lineRule="auto"/>
            </w:pPr>
            <w:r>
              <w:t>A connection will be established to the Splunk Server for the crede</w:t>
            </w:r>
            <w:r w:rsidR="17EA1524">
              <w:t>ntials</w:t>
            </w:r>
          </w:p>
          <w:p w14:paraId="379076F1" w14:textId="4D473663" w:rsidR="340236CF" w:rsidRDefault="1110EB13" w:rsidP="64468F90">
            <w:pPr>
              <w:spacing w:line="259" w:lineRule="auto"/>
            </w:pPr>
            <w:r>
              <w:t xml:space="preserve">Established connections will increase or decrease accordingly when </w:t>
            </w:r>
            <w:r w:rsidR="7AA30BA2">
              <w:t>operator</w:t>
            </w:r>
            <w:r>
              <w:t xml:space="preserve">s connect or disconnect. If 20 </w:t>
            </w:r>
            <w:r w:rsidR="7AA30BA2">
              <w:t>operator</w:t>
            </w:r>
            <w:r>
              <w:t>s are connected, an error message stating the limit of connections is reached will be displayed.</w:t>
            </w:r>
          </w:p>
        </w:tc>
        <w:tc>
          <w:tcPr>
            <w:tcW w:w="1850" w:type="dxa"/>
          </w:tcPr>
          <w:p w14:paraId="36A7EA38" w14:textId="77777777" w:rsidR="340236CF" w:rsidRDefault="340236CF">
            <w:r>
              <w:t>COMMENTS</w:t>
            </w:r>
          </w:p>
          <w:p w14:paraId="159B328F" w14:textId="56AAAB93" w:rsidR="340236CF" w:rsidRDefault="340236CF"/>
          <w:p w14:paraId="54DAD0F7" w14:textId="00CD43E5" w:rsidR="340236CF" w:rsidRDefault="340236CF" w:rsidP="340236CF"/>
          <w:p w14:paraId="099783D4" w14:textId="11E63CD2" w:rsidR="340236CF" w:rsidRDefault="340236CF" w:rsidP="340236CF"/>
          <w:p w14:paraId="5BFA38D7" w14:textId="796D94BA" w:rsidR="340236CF" w:rsidRDefault="340236CF" w:rsidP="340236CF"/>
          <w:p w14:paraId="71AB979E" w14:textId="56B8AE7C" w:rsidR="340236CF" w:rsidRDefault="340236CF" w:rsidP="340236CF"/>
          <w:p w14:paraId="68F5E28A" w14:textId="260B9714" w:rsidR="340236CF" w:rsidRDefault="340236CF" w:rsidP="340236CF"/>
          <w:p w14:paraId="791C9AA7" w14:textId="57C3344F" w:rsidR="340236CF" w:rsidRDefault="340236CF" w:rsidP="340236CF"/>
          <w:p w14:paraId="03BB7910" w14:textId="52A63947" w:rsidR="340236CF" w:rsidRDefault="340236CF" w:rsidP="340236CF"/>
          <w:p w14:paraId="145B1E9F" w14:textId="49ED9499" w:rsidR="340236CF" w:rsidRDefault="340236CF" w:rsidP="340236CF"/>
          <w:p w14:paraId="12528862" w14:textId="0492F140" w:rsidR="340236CF" w:rsidRDefault="340236CF" w:rsidP="340236CF"/>
          <w:p w14:paraId="7C3B263B" w14:textId="66285156" w:rsidR="340236CF" w:rsidRDefault="340236CF" w:rsidP="340236CF"/>
          <w:p w14:paraId="0F706661" w14:textId="4B6ABA12" w:rsidR="340236CF" w:rsidRDefault="340236CF" w:rsidP="340236CF"/>
          <w:p w14:paraId="2AC7B470" w14:textId="505AAC9F" w:rsidR="340236CF" w:rsidRDefault="340236CF" w:rsidP="340236CF"/>
          <w:p w14:paraId="67EFA988" w14:textId="2316C871" w:rsidR="340236CF" w:rsidRDefault="340236CF" w:rsidP="340236CF"/>
          <w:p w14:paraId="7A707735" w14:textId="78C49E17" w:rsidR="340236CF" w:rsidRDefault="340236CF" w:rsidP="340236CF"/>
          <w:p w14:paraId="4B830730" w14:textId="6B465C61" w:rsidR="340236CF" w:rsidRDefault="340236CF" w:rsidP="340236CF"/>
          <w:p w14:paraId="4FD8A08B" w14:textId="614CEFE5" w:rsidR="340236CF" w:rsidRDefault="340236CF" w:rsidP="340236CF"/>
          <w:p w14:paraId="082BDEFE" w14:textId="53B7EEB3" w:rsidR="340236CF" w:rsidRDefault="340236CF" w:rsidP="340236CF"/>
          <w:p w14:paraId="35B927B2" w14:textId="0787366B" w:rsidR="340236CF" w:rsidRDefault="340236CF" w:rsidP="340236CF"/>
          <w:p w14:paraId="410008C8" w14:textId="6E06B274" w:rsidR="340236CF" w:rsidRDefault="340236CF" w:rsidP="340236CF"/>
          <w:p w14:paraId="308FF7E1" w14:textId="65075919" w:rsidR="340236CF" w:rsidRDefault="340236CF" w:rsidP="340236CF"/>
          <w:p w14:paraId="056B31D2" w14:textId="48B4545D" w:rsidR="340236CF" w:rsidRDefault="340236CF" w:rsidP="340236CF"/>
          <w:p w14:paraId="6AAFDBA9" w14:textId="052FB1CC" w:rsidR="340236CF" w:rsidRDefault="340236CF" w:rsidP="340236CF"/>
          <w:p w14:paraId="3390FA32" w14:textId="6DAD1940" w:rsidR="340236CF" w:rsidRDefault="340236CF" w:rsidP="340236CF"/>
          <w:p w14:paraId="7E2FAF19" w14:textId="68081701" w:rsidR="340236CF" w:rsidRDefault="340236CF" w:rsidP="340236CF"/>
          <w:p w14:paraId="7C655C1B" w14:textId="6B85FDDC" w:rsidR="340236CF" w:rsidRDefault="340236CF" w:rsidP="340236CF"/>
          <w:p w14:paraId="5A222F1C" w14:textId="34710E70" w:rsidR="340236CF" w:rsidRDefault="340236CF" w:rsidP="340236CF"/>
          <w:p w14:paraId="4A2CCE0B" w14:textId="1FA53881" w:rsidR="340236CF" w:rsidRDefault="340236CF" w:rsidP="340236CF"/>
          <w:p w14:paraId="662D3F10" w14:textId="23BEC511" w:rsidR="340236CF" w:rsidRDefault="340236CF" w:rsidP="340236CF"/>
          <w:p w14:paraId="04F48356" w14:textId="575908E9" w:rsidR="340236CF" w:rsidRDefault="340236CF" w:rsidP="340236CF"/>
          <w:p w14:paraId="4FB92149" w14:textId="6D63D8D9" w:rsidR="340236CF" w:rsidRDefault="340236CF" w:rsidP="340236CF"/>
          <w:p w14:paraId="5793A519" w14:textId="148F249D" w:rsidR="340236CF" w:rsidRDefault="340236CF" w:rsidP="340236CF"/>
          <w:p w14:paraId="2AF75221" w14:textId="52EDE9ED" w:rsidR="340236CF" w:rsidRDefault="340236CF" w:rsidP="340236CF"/>
          <w:p w14:paraId="40A87A6D" w14:textId="60839A48" w:rsidR="340236CF" w:rsidRDefault="340236CF" w:rsidP="340236CF"/>
          <w:p w14:paraId="0F88137D" w14:textId="767FEC5B" w:rsidR="340236CF" w:rsidRDefault="340236CF" w:rsidP="340236CF"/>
          <w:p w14:paraId="1282B9DB" w14:textId="051DF7CA" w:rsidR="7664AE1A" w:rsidRDefault="7664AE1A" w:rsidP="7664AE1A"/>
          <w:p w14:paraId="4FD81292" w14:textId="71CFBDE3" w:rsidR="7664AE1A" w:rsidRDefault="7664AE1A" w:rsidP="7664AE1A"/>
          <w:p w14:paraId="23551724" w14:textId="683291DA" w:rsidR="7664AE1A" w:rsidRDefault="7664AE1A" w:rsidP="7664AE1A"/>
          <w:p w14:paraId="5DAB6F57" w14:textId="36282582" w:rsidR="340236CF" w:rsidRDefault="2CF01A4D" w:rsidP="340236CF">
            <w:r>
              <w:t>Lead IP indicator must display for the lead IP host’</w:t>
            </w:r>
            <w:r w:rsidR="40596A12">
              <w:t>s window.</w:t>
            </w:r>
          </w:p>
          <w:p w14:paraId="12352605" w14:textId="08E2BBFF" w:rsidR="340236CF" w:rsidRDefault="340236CF" w:rsidP="340236CF"/>
        </w:tc>
      </w:tr>
      <w:tr w:rsidR="340236CF" w14:paraId="664E5C43" w14:textId="77777777" w:rsidTr="713AC0CF">
        <w:trPr>
          <w:trHeight w:val="1250"/>
        </w:trPr>
        <w:tc>
          <w:tcPr>
            <w:tcW w:w="9029" w:type="dxa"/>
            <w:gridSpan w:val="7"/>
            <w:tcBorders>
              <w:bottom w:val="single" w:sz="4" w:space="0" w:color="auto"/>
            </w:tcBorders>
          </w:tcPr>
          <w:p w14:paraId="4BBD6FCF" w14:textId="03AE5926" w:rsidR="340236CF" w:rsidRDefault="340236CF">
            <w:r>
              <w:t>Concluding Remarks</w:t>
            </w:r>
            <w:r w:rsidR="7704502D">
              <w:t xml:space="preserve">: </w:t>
            </w:r>
            <w:r w:rsidR="0760F71A">
              <w:t>The system checks that a valid IP is entered and checks that the user connecting has the same IP as the lead if the lead checkbox is checked.</w:t>
            </w:r>
          </w:p>
          <w:p w14:paraId="08F3E61F" w14:textId="451B097B" w:rsidR="340236CF" w:rsidRDefault="7704502D" w:rsidP="713AC0CF">
            <w:r>
              <w:rPr>
                <w:noProof/>
              </w:rPr>
              <w:drawing>
                <wp:inline distT="0" distB="0" distL="0" distR="0" wp14:anchorId="723189F3" wp14:editId="191CD4C1">
                  <wp:extent cx="4572000" cy="771525"/>
                  <wp:effectExtent l="0" t="0" r="0" b="0"/>
                  <wp:docPr id="346211508" name="Picture 346211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771525"/>
                          </a:xfrm>
                          <a:prstGeom prst="rect">
                            <a:avLst/>
                          </a:prstGeom>
                        </pic:spPr>
                      </pic:pic>
                    </a:graphicData>
                  </a:graphic>
                </wp:inline>
              </w:drawing>
            </w:r>
          </w:p>
          <w:p w14:paraId="4A73BB33" w14:textId="3CD568F3" w:rsidR="340236CF" w:rsidRDefault="4D1E87C9" w:rsidP="713AC0CF">
            <w:r>
              <w:rPr>
                <w:noProof/>
              </w:rPr>
              <w:drawing>
                <wp:inline distT="0" distB="0" distL="0" distR="0" wp14:anchorId="58C4A886" wp14:editId="52FB39BE">
                  <wp:extent cx="4572000" cy="790575"/>
                  <wp:effectExtent l="0" t="0" r="0" b="0"/>
                  <wp:docPr id="172782938" name="Picture 17278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790575"/>
                          </a:xfrm>
                          <a:prstGeom prst="rect">
                            <a:avLst/>
                          </a:prstGeom>
                        </pic:spPr>
                      </pic:pic>
                    </a:graphicData>
                  </a:graphic>
                </wp:inline>
              </w:drawing>
            </w:r>
          </w:p>
          <w:p w14:paraId="453535F4" w14:textId="43993382" w:rsidR="340236CF" w:rsidRDefault="59C84E65" w:rsidP="713AC0CF">
            <w:r>
              <w:rPr>
                <w:noProof/>
              </w:rPr>
              <w:drawing>
                <wp:inline distT="0" distB="0" distL="0" distR="0" wp14:anchorId="15396B12" wp14:editId="46FE59E8">
                  <wp:extent cx="4572000" cy="790575"/>
                  <wp:effectExtent l="0" t="0" r="0" b="0"/>
                  <wp:docPr id="1792091404" name="Picture 179209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790575"/>
                          </a:xfrm>
                          <a:prstGeom prst="rect">
                            <a:avLst/>
                          </a:prstGeom>
                        </pic:spPr>
                      </pic:pic>
                    </a:graphicData>
                  </a:graphic>
                </wp:inline>
              </w:drawing>
            </w:r>
          </w:p>
        </w:tc>
      </w:tr>
      <w:tr w:rsidR="340236CF" w14:paraId="060C6C8D" w14:textId="77777777" w:rsidTr="713AC0CF">
        <w:trPr>
          <w:trHeight w:val="890"/>
        </w:trPr>
        <w:tc>
          <w:tcPr>
            <w:tcW w:w="4499" w:type="dxa"/>
            <w:gridSpan w:val="3"/>
          </w:tcPr>
          <w:p w14:paraId="10AE844E" w14:textId="5F765905" w:rsidR="340236CF" w:rsidRDefault="558A8220" w:rsidP="340236CF">
            <w:pPr>
              <w:spacing w:line="259" w:lineRule="auto"/>
            </w:pPr>
            <w:r>
              <w:t xml:space="preserve">Testing Team: Adrian, Sergio, Cristian, Jesus, Jay </w:t>
            </w:r>
          </w:p>
        </w:tc>
        <w:tc>
          <w:tcPr>
            <w:tcW w:w="4530" w:type="dxa"/>
            <w:gridSpan w:val="4"/>
          </w:tcPr>
          <w:p w14:paraId="21984FC7" w14:textId="54110EC1" w:rsidR="340236CF" w:rsidRDefault="212F17EC">
            <w:r>
              <w:t xml:space="preserve">Date </w:t>
            </w:r>
            <w:r w:rsidRPr="713AC0CF">
              <w:t>Completed</w:t>
            </w:r>
            <w:r>
              <w:t>: 05/08/2020</w:t>
            </w:r>
          </w:p>
          <w:p w14:paraId="30701A15" w14:textId="69F62E2C" w:rsidR="340236CF" w:rsidRDefault="340236CF" w:rsidP="340236CF"/>
          <w:p w14:paraId="1C8C02AC" w14:textId="3A48C304" w:rsidR="340236CF" w:rsidRDefault="340236CF" w:rsidP="340236CF"/>
          <w:p w14:paraId="2B56E38F" w14:textId="7D85505C" w:rsidR="340236CF" w:rsidRDefault="340236CF" w:rsidP="340236CF"/>
        </w:tc>
      </w:tr>
    </w:tbl>
    <w:p w14:paraId="5A5F36F0" w14:textId="0AF4F4DF" w:rsidR="64468F90" w:rsidRDefault="64468F90" w:rsidP="64468F90"/>
    <w:p w14:paraId="67F6A26A" w14:textId="7427B87B" w:rsidR="7F605004" w:rsidRDefault="7F605004" w:rsidP="64468F90">
      <w:pPr>
        <w:pStyle w:val="Heading2"/>
        <w:numPr>
          <w:ilvl w:val="1"/>
          <w:numId w:val="0"/>
        </w:numPr>
      </w:pPr>
      <w:r>
        <w:t xml:space="preserve">4.3 </w:t>
      </w:r>
      <w:r w:rsidR="0BBA7B80">
        <w:t xml:space="preserve">Select </w:t>
      </w:r>
      <w:r>
        <w:t>Directory Configuration</w:t>
      </w:r>
    </w:p>
    <w:p w14:paraId="49364B6A" w14:textId="76DD71F1"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4"/>
        <w:gridCol w:w="2247"/>
        <w:gridCol w:w="1249"/>
        <w:gridCol w:w="12"/>
        <w:gridCol w:w="490"/>
        <w:gridCol w:w="2231"/>
        <w:gridCol w:w="1767"/>
      </w:tblGrid>
      <w:tr w:rsidR="64468F90" w14:paraId="4E6917B3" w14:textId="77777777" w:rsidTr="713AC0CF">
        <w:trPr>
          <w:trHeight w:val="300"/>
        </w:trPr>
        <w:tc>
          <w:tcPr>
            <w:tcW w:w="4511" w:type="dxa"/>
            <w:gridSpan w:val="4"/>
          </w:tcPr>
          <w:p w14:paraId="0B9578D7" w14:textId="0873174B" w:rsidR="64468F90" w:rsidRDefault="64468F90">
            <w:r>
              <w:t>Test No.: SC</w:t>
            </w:r>
            <w:r w:rsidR="2FDBF0E8">
              <w:t>3</w:t>
            </w:r>
          </w:p>
        </w:tc>
        <w:tc>
          <w:tcPr>
            <w:tcW w:w="4518" w:type="dxa"/>
            <w:gridSpan w:val="3"/>
          </w:tcPr>
          <w:p w14:paraId="606E3770" w14:textId="321697DA" w:rsidR="64468F90" w:rsidRDefault="64468F90">
            <w:r>
              <w:t xml:space="preserve">Current Status: </w:t>
            </w:r>
            <w:r w:rsidR="139678AD">
              <w:t>Completed</w:t>
            </w:r>
          </w:p>
        </w:tc>
      </w:tr>
      <w:tr w:rsidR="64468F90" w14:paraId="1B4B35CB" w14:textId="77777777" w:rsidTr="713AC0CF">
        <w:trPr>
          <w:trHeight w:val="300"/>
        </w:trPr>
        <w:tc>
          <w:tcPr>
            <w:tcW w:w="9029" w:type="dxa"/>
            <w:gridSpan w:val="7"/>
          </w:tcPr>
          <w:p w14:paraId="509E3122" w14:textId="6E053415" w:rsidR="64468F90" w:rsidRDefault="64468F90">
            <w:r>
              <w:t xml:space="preserve">Test title:  </w:t>
            </w:r>
            <w:r w:rsidR="0CFA4AB5">
              <w:t xml:space="preserve">Select </w:t>
            </w:r>
            <w:r w:rsidR="41B3DE8B">
              <w:t xml:space="preserve">Directory </w:t>
            </w:r>
            <w:r>
              <w:t>Configuration</w:t>
            </w:r>
          </w:p>
          <w:p w14:paraId="258F8092" w14:textId="77777777" w:rsidR="64468F90" w:rsidRDefault="64468F90"/>
        </w:tc>
      </w:tr>
      <w:tr w:rsidR="64468F90" w14:paraId="60009B6C" w14:textId="77777777" w:rsidTr="713AC0CF">
        <w:trPr>
          <w:trHeight w:val="1070"/>
        </w:trPr>
        <w:tc>
          <w:tcPr>
            <w:tcW w:w="9029" w:type="dxa"/>
            <w:gridSpan w:val="7"/>
          </w:tcPr>
          <w:p w14:paraId="1D51EB6F" w14:textId="2652D778" w:rsidR="64468F90" w:rsidRDefault="64468F90">
            <w:r>
              <w:t>Testing approach:</w:t>
            </w:r>
            <w:r w:rsidR="513F5670">
              <w:t xml:space="preserve"> </w:t>
            </w:r>
            <w:r w:rsidR="653E7D58">
              <w:t>In order to complete this test a user must be in the event configuration window and must select a folder.</w:t>
            </w:r>
          </w:p>
        </w:tc>
      </w:tr>
      <w:tr w:rsidR="64468F90" w14:paraId="6DBA5B14" w14:textId="77777777" w:rsidTr="713AC0CF">
        <w:trPr>
          <w:trHeight w:val="4130"/>
        </w:trPr>
        <w:tc>
          <w:tcPr>
            <w:tcW w:w="996" w:type="dxa"/>
          </w:tcPr>
          <w:p w14:paraId="74A6F022" w14:textId="4904BA69" w:rsidR="64468F90" w:rsidRDefault="64468F90">
            <w:r>
              <w:t>STEP</w:t>
            </w:r>
          </w:p>
          <w:p w14:paraId="53FC322F" w14:textId="6F7452AF" w:rsidR="64468F90" w:rsidRDefault="64468F90" w:rsidP="64468F90"/>
          <w:p w14:paraId="15F1E0B4" w14:textId="1A4CEDB1" w:rsidR="64468F90" w:rsidRDefault="64468F90" w:rsidP="64468F90"/>
          <w:p w14:paraId="2953858F" w14:textId="27334A8F" w:rsidR="64468F90" w:rsidRDefault="64468F90" w:rsidP="64468F90">
            <w:r>
              <w:t>1.</w:t>
            </w:r>
          </w:p>
          <w:p w14:paraId="3B6D2CF4" w14:textId="76B07826" w:rsidR="64468F90" w:rsidRDefault="64468F90" w:rsidP="64468F90"/>
          <w:p w14:paraId="3568FE76" w14:textId="768A8B88" w:rsidR="64468F90" w:rsidRDefault="64468F90" w:rsidP="64468F90"/>
          <w:p w14:paraId="534118FB" w14:textId="55BCD807" w:rsidR="64468F90" w:rsidRDefault="64468F90" w:rsidP="64468F90"/>
          <w:p w14:paraId="7CBDF9F5" w14:textId="5380B8BA" w:rsidR="64468F90" w:rsidRDefault="64468F90" w:rsidP="64468F90"/>
          <w:p w14:paraId="190586B3" w14:textId="61B388B3" w:rsidR="64468F90" w:rsidRDefault="64468F90" w:rsidP="64468F90"/>
          <w:p w14:paraId="18992B76" w14:textId="64E288F0" w:rsidR="64468F90" w:rsidRDefault="64468F90" w:rsidP="64468F90"/>
          <w:p w14:paraId="7A95BC52" w14:textId="184DEA30" w:rsidR="64468F90" w:rsidRDefault="64468F90" w:rsidP="64468F90">
            <w:r>
              <w:t>2.</w:t>
            </w:r>
          </w:p>
          <w:p w14:paraId="742A7028" w14:textId="6CFDADCD" w:rsidR="64468F90" w:rsidRDefault="64468F90" w:rsidP="64468F90"/>
          <w:p w14:paraId="5E91C519" w14:textId="48313EB3" w:rsidR="64468F90" w:rsidRDefault="64468F90" w:rsidP="64468F90"/>
          <w:p w14:paraId="5AB7E4EE" w14:textId="11E29532" w:rsidR="64468F90" w:rsidRDefault="64468F90" w:rsidP="64468F90"/>
          <w:p w14:paraId="67FA2C28" w14:textId="56C9FA73" w:rsidR="64468F90" w:rsidRDefault="64468F90" w:rsidP="64468F90"/>
          <w:p w14:paraId="3B409CB5" w14:textId="7B308439" w:rsidR="64468F90" w:rsidRDefault="64468F90" w:rsidP="64468F90"/>
          <w:p w14:paraId="36EF92B7" w14:textId="736E641B" w:rsidR="64468F90" w:rsidRDefault="64468F90" w:rsidP="64468F90"/>
          <w:p w14:paraId="4F85217C" w14:textId="62D2036F" w:rsidR="64468F90" w:rsidRDefault="64468F90" w:rsidP="64468F90">
            <w:r>
              <w:t>3.</w:t>
            </w:r>
          </w:p>
          <w:p w14:paraId="0B2AEEED" w14:textId="78ADD27A" w:rsidR="64468F90" w:rsidRDefault="64468F90" w:rsidP="64468F90"/>
          <w:p w14:paraId="24183DA9" w14:textId="49D8D056" w:rsidR="64468F90" w:rsidRDefault="64468F90" w:rsidP="64468F90"/>
          <w:p w14:paraId="5B7DCFED" w14:textId="6D6B5FB8" w:rsidR="64468F90" w:rsidRDefault="64468F90" w:rsidP="64468F90"/>
          <w:p w14:paraId="1A39A90F" w14:textId="2D9C5213" w:rsidR="64468F90" w:rsidRDefault="64468F90" w:rsidP="64468F90"/>
          <w:p w14:paraId="63A9AC34" w14:textId="61D8100B" w:rsidR="64468F90" w:rsidRDefault="64468F90" w:rsidP="64468F90"/>
          <w:p w14:paraId="3E90FD9A" w14:textId="1CC2320C" w:rsidR="64468F90" w:rsidRDefault="64468F90" w:rsidP="64468F90"/>
          <w:p w14:paraId="68968C5C" w14:textId="76A7A23B" w:rsidR="64468F90" w:rsidRDefault="64468F90" w:rsidP="64468F90">
            <w:r>
              <w:t>4.</w:t>
            </w:r>
          </w:p>
          <w:p w14:paraId="652F23E0" w14:textId="614B9346" w:rsidR="64468F90" w:rsidRDefault="64468F90" w:rsidP="64468F90"/>
          <w:p w14:paraId="02C82547" w14:textId="6670EF3B" w:rsidR="64468F90" w:rsidRDefault="64468F90" w:rsidP="64468F90"/>
          <w:p w14:paraId="533E957A" w14:textId="44BF9180" w:rsidR="64468F90" w:rsidRDefault="64468F90" w:rsidP="64468F90"/>
          <w:p w14:paraId="7CD2ADA7" w14:textId="44BF9180" w:rsidR="64468F90" w:rsidRDefault="64468F90" w:rsidP="64468F90"/>
          <w:p w14:paraId="6F82E342" w14:textId="169651B2" w:rsidR="64468F90" w:rsidRDefault="64468F90" w:rsidP="64468F90"/>
          <w:p w14:paraId="1325FE19" w14:textId="6CC28279" w:rsidR="64468F90" w:rsidRDefault="64468F90" w:rsidP="64468F90">
            <w:r>
              <w:t>5.</w:t>
            </w:r>
          </w:p>
          <w:p w14:paraId="33FF3004" w14:textId="483A2423" w:rsidR="64468F90" w:rsidRDefault="64468F90" w:rsidP="64468F90"/>
          <w:p w14:paraId="65601E30" w14:textId="6AA50069" w:rsidR="64468F90" w:rsidRDefault="64468F90" w:rsidP="64468F90"/>
          <w:p w14:paraId="125D65CB" w14:textId="3B677982" w:rsidR="64468F90" w:rsidRDefault="64468F90" w:rsidP="64468F90"/>
        </w:tc>
        <w:tc>
          <w:tcPr>
            <w:tcW w:w="2250" w:type="dxa"/>
          </w:tcPr>
          <w:p w14:paraId="50FC22D5" w14:textId="77777777" w:rsidR="64468F90" w:rsidRDefault="64468F90">
            <w:r>
              <w:t>OPERATOR ACTION</w:t>
            </w:r>
          </w:p>
          <w:p w14:paraId="61223859" w14:textId="77777777" w:rsidR="64468F90" w:rsidRDefault="64468F90"/>
          <w:p w14:paraId="3DF321E6" w14:textId="6F8B245A" w:rsidR="64468F90" w:rsidRDefault="7AA30BA2" w:rsidP="64468F90">
            <w:pPr>
              <w:spacing w:line="259" w:lineRule="auto"/>
            </w:pPr>
            <w:r>
              <w:t>Operator</w:t>
            </w:r>
            <w:r w:rsidR="64468F90">
              <w:t xml:space="preserve"> </w:t>
            </w:r>
            <w:r w:rsidR="4D5830ED">
              <w:t>selects the root directory.</w:t>
            </w:r>
          </w:p>
          <w:p w14:paraId="715BB2A8" w14:textId="23A41B11" w:rsidR="0268063F" w:rsidRDefault="0268063F" w:rsidP="64468F90">
            <w:r>
              <w:t>Input Example: “</w:t>
            </w:r>
            <w:r w:rsidR="502892A0">
              <w:t>home/logs</w:t>
            </w:r>
            <w:r>
              <w:t>”</w:t>
            </w:r>
          </w:p>
          <w:p w14:paraId="5FAD9216" w14:textId="6F4EA808" w:rsidR="64468F90" w:rsidRDefault="64468F90" w:rsidP="64468F90"/>
          <w:p w14:paraId="0A6E91AF" w14:textId="0ABE00A0" w:rsidR="64468F90" w:rsidRDefault="64468F90" w:rsidP="64468F90">
            <w:pPr>
              <w:spacing w:line="259" w:lineRule="auto"/>
            </w:pPr>
          </w:p>
          <w:p w14:paraId="53719DB4" w14:textId="1F1D96A7" w:rsidR="7664AE1A" w:rsidRDefault="7664AE1A" w:rsidP="7664AE1A">
            <w:pPr>
              <w:spacing w:line="259" w:lineRule="auto"/>
            </w:pPr>
          </w:p>
          <w:p w14:paraId="4BD21761" w14:textId="1A27E66D" w:rsidR="7C12598C" w:rsidRDefault="7AA30BA2" w:rsidP="64468F90">
            <w:pPr>
              <w:spacing w:line="259" w:lineRule="auto"/>
            </w:pPr>
            <w:r>
              <w:t>Operator</w:t>
            </w:r>
            <w:r w:rsidR="4D5830ED">
              <w:t xml:space="preserve"> selects the red team directory.</w:t>
            </w:r>
          </w:p>
          <w:p w14:paraId="0914ACCD" w14:textId="532865D2" w:rsidR="791A4FAB" w:rsidRDefault="791A4FAB" w:rsidP="64468F90">
            <w:r>
              <w:t>Input Example:</w:t>
            </w:r>
          </w:p>
          <w:p w14:paraId="0D128C86" w14:textId="46353BAE" w:rsidR="7753A4C0" w:rsidRDefault="7753A4C0" w:rsidP="64468F90">
            <w:r>
              <w:t>“home/logs/red”</w:t>
            </w:r>
          </w:p>
          <w:p w14:paraId="581C800D" w14:textId="218329A0" w:rsidR="64468F90" w:rsidRDefault="64468F90" w:rsidP="64468F90"/>
          <w:p w14:paraId="17F00F58" w14:textId="0C149A44" w:rsidR="64468F90" w:rsidRDefault="64468F90" w:rsidP="64468F90"/>
          <w:p w14:paraId="4A8A389C" w14:textId="26BB371F" w:rsidR="64468F90" w:rsidRDefault="64468F90" w:rsidP="64468F90">
            <w:pPr>
              <w:spacing w:line="259" w:lineRule="auto"/>
            </w:pPr>
          </w:p>
          <w:p w14:paraId="210B6381" w14:textId="3F911588" w:rsidR="7C12598C" w:rsidRDefault="7AA30BA2" w:rsidP="64468F90">
            <w:pPr>
              <w:spacing w:line="259" w:lineRule="auto"/>
            </w:pPr>
            <w:r>
              <w:t>Operator</w:t>
            </w:r>
            <w:r w:rsidR="4D5830ED">
              <w:t xml:space="preserve"> selects the blue team directory.</w:t>
            </w:r>
          </w:p>
          <w:p w14:paraId="2AA1EBEA" w14:textId="59D49ADC" w:rsidR="3B2077F6" w:rsidRDefault="3B2077F6" w:rsidP="64468F90">
            <w:r>
              <w:t>Input Example:</w:t>
            </w:r>
          </w:p>
          <w:p w14:paraId="4F9AFE7E" w14:textId="6392E73E" w:rsidR="1C0FE6B8" w:rsidRDefault="1C0FE6B8" w:rsidP="64468F90">
            <w:r>
              <w:t>“home/logs/blue”</w:t>
            </w:r>
          </w:p>
          <w:p w14:paraId="7AF3A149" w14:textId="6E070DAB" w:rsidR="64468F90" w:rsidRDefault="64468F90" w:rsidP="64468F90"/>
          <w:p w14:paraId="312B8A2A" w14:textId="3C39FC10" w:rsidR="64468F90" w:rsidRDefault="64468F90" w:rsidP="64468F90"/>
          <w:p w14:paraId="5D9B2F5F" w14:textId="774DE250" w:rsidR="64468F90" w:rsidRDefault="64468F90" w:rsidP="64468F90"/>
          <w:p w14:paraId="55C20D12" w14:textId="635D25E3" w:rsidR="7C12598C" w:rsidRDefault="7AA30BA2" w:rsidP="64468F90">
            <w:r>
              <w:t>Operator</w:t>
            </w:r>
            <w:r w:rsidR="4D5830ED">
              <w:t xml:space="preserve"> selects the white team directory.</w:t>
            </w:r>
          </w:p>
          <w:p w14:paraId="1E0445DF" w14:textId="71FA56CD" w:rsidR="6488FB7D" w:rsidRDefault="6488FB7D" w:rsidP="64468F90">
            <w:r>
              <w:t>Input Example:</w:t>
            </w:r>
          </w:p>
          <w:p w14:paraId="51758863" w14:textId="06A56C7B" w:rsidR="058B5478" w:rsidRDefault="058B5478" w:rsidP="64468F90">
            <w:r>
              <w:t>“home/logs/white”</w:t>
            </w:r>
          </w:p>
          <w:p w14:paraId="68A0CB72" w14:textId="6031CFEA" w:rsidR="64468F90" w:rsidRDefault="64468F90" w:rsidP="64468F90"/>
          <w:p w14:paraId="691F57B0" w14:textId="5BAE13F2" w:rsidR="64468F90" w:rsidRDefault="64468F90" w:rsidP="64468F90"/>
          <w:p w14:paraId="4CA29886" w14:textId="5657956A" w:rsidR="4C192DC1" w:rsidRDefault="7AA30BA2" w:rsidP="64468F90">
            <w:r>
              <w:t>Operator</w:t>
            </w:r>
            <w:r w:rsidR="575682BA">
              <w:t xml:space="preserve"> clicks “Ingest” button.</w:t>
            </w:r>
          </w:p>
        </w:tc>
        <w:tc>
          <w:tcPr>
            <w:tcW w:w="1760" w:type="dxa"/>
            <w:gridSpan w:val="3"/>
          </w:tcPr>
          <w:p w14:paraId="721D0E86" w14:textId="77777777" w:rsidR="64468F90" w:rsidRDefault="64468F90">
            <w:r>
              <w:t>PURPOSE</w:t>
            </w:r>
          </w:p>
          <w:p w14:paraId="44B237D4" w14:textId="328C41F5" w:rsidR="64468F90" w:rsidRDefault="64468F90"/>
          <w:p w14:paraId="4F034DF1" w14:textId="0333DA64" w:rsidR="64468F90" w:rsidRDefault="64468F90" w:rsidP="64468F90">
            <w:pPr>
              <w:spacing w:line="259" w:lineRule="auto"/>
            </w:pPr>
          </w:p>
          <w:p w14:paraId="5130E88E" w14:textId="5E178CAC" w:rsidR="7BB8C382" w:rsidRDefault="7BB8C382" w:rsidP="64468F90">
            <w:pPr>
              <w:spacing w:line="259" w:lineRule="auto"/>
            </w:pPr>
            <w:r>
              <w:t>To select the directory where</w:t>
            </w:r>
            <w:r w:rsidR="2693CA57">
              <w:t xml:space="preserve"> the</w:t>
            </w:r>
            <w:r>
              <w:t xml:space="preserve"> red, blue and white directories are located.</w:t>
            </w:r>
          </w:p>
          <w:p w14:paraId="08AC6E64" w14:textId="6D1C7A1C" w:rsidR="64468F90" w:rsidRDefault="64468F90" w:rsidP="64468F90">
            <w:pPr>
              <w:spacing w:line="259" w:lineRule="auto"/>
            </w:pPr>
          </w:p>
          <w:p w14:paraId="6948476C" w14:textId="43EAEB51" w:rsidR="64468F90" w:rsidRDefault="64468F90" w:rsidP="64468F90">
            <w:pPr>
              <w:spacing w:line="259" w:lineRule="auto"/>
            </w:pPr>
          </w:p>
          <w:p w14:paraId="45EC7010" w14:textId="011B9D4A" w:rsidR="568C7E08" w:rsidRDefault="568C7E08" w:rsidP="64468F90">
            <w:pPr>
              <w:spacing w:line="259" w:lineRule="auto"/>
            </w:pPr>
            <w:r>
              <w:t xml:space="preserve">To </w:t>
            </w:r>
            <w:r w:rsidR="6CE24657">
              <w:t xml:space="preserve">select the </w:t>
            </w:r>
            <w:r w:rsidR="51554CAB">
              <w:t>directory</w:t>
            </w:r>
            <w:r w:rsidR="6CE24657">
              <w:t xml:space="preserve"> of </w:t>
            </w:r>
            <w:r>
              <w:t>all</w:t>
            </w:r>
            <w:r w:rsidR="007FA608">
              <w:t xml:space="preserve"> log</w:t>
            </w:r>
            <w:r w:rsidR="4616429A">
              <w:t xml:space="preserve"> files</w:t>
            </w:r>
            <w:r w:rsidR="007FA608">
              <w:t xml:space="preserve"> related to the red team.</w:t>
            </w:r>
          </w:p>
          <w:p w14:paraId="61FE4275" w14:textId="4E32907F" w:rsidR="64468F90" w:rsidRDefault="64468F90" w:rsidP="64468F90">
            <w:pPr>
              <w:spacing w:line="259" w:lineRule="auto"/>
            </w:pPr>
          </w:p>
          <w:p w14:paraId="79278B2E" w14:textId="23F799B2" w:rsidR="64468F90" w:rsidRDefault="64468F90" w:rsidP="64468F90">
            <w:pPr>
              <w:spacing w:line="259" w:lineRule="auto"/>
            </w:pPr>
          </w:p>
          <w:p w14:paraId="2A1A78AB" w14:textId="11B55A0D" w:rsidR="64468F90" w:rsidRDefault="64468F90" w:rsidP="64468F90">
            <w:pPr>
              <w:spacing w:line="259" w:lineRule="auto"/>
            </w:pPr>
          </w:p>
          <w:p w14:paraId="3C670094" w14:textId="2B154489" w:rsidR="3F939A5F" w:rsidRDefault="3F939A5F" w:rsidP="64468F90">
            <w:pPr>
              <w:spacing w:line="259" w:lineRule="auto"/>
            </w:pPr>
            <w:r>
              <w:t xml:space="preserve">To select the </w:t>
            </w:r>
            <w:r w:rsidR="5B2E16C0">
              <w:t>directory</w:t>
            </w:r>
            <w:r>
              <w:t xml:space="preserve"> of all log</w:t>
            </w:r>
            <w:r w:rsidR="393497DC">
              <w:t xml:space="preserve"> files</w:t>
            </w:r>
            <w:r>
              <w:t xml:space="preserve"> related to the blue team.</w:t>
            </w:r>
          </w:p>
          <w:p w14:paraId="3E1CA934" w14:textId="1619AE62" w:rsidR="64468F90" w:rsidRDefault="64468F90" w:rsidP="64468F90">
            <w:pPr>
              <w:spacing w:line="259" w:lineRule="auto"/>
            </w:pPr>
          </w:p>
          <w:p w14:paraId="59AA050E" w14:textId="59E3D5BD" w:rsidR="64468F90" w:rsidRDefault="64468F90" w:rsidP="64468F90">
            <w:pPr>
              <w:spacing w:line="259" w:lineRule="auto"/>
            </w:pPr>
          </w:p>
          <w:p w14:paraId="47A89EC0" w14:textId="4A211D51" w:rsidR="64468F90" w:rsidRDefault="64468F90" w:rsidP="64468F90">
            <w:pPr>
              <w:spacing w:line="259" w:lineRule="auto"/>
            </w:pPr>
          </w:p>
          <w:p w14:paraId="5DBA00BF" w14:textId="2016EA19" w:rsidR="3F939A5F" w:rsidRDefault="3F939A5F" w:rsidP="64468F90">
            <w:pPr>
              <w:spacing w:line="259" w:lineRule="auto"/>
            </w:pPr>
            <w:r>
              <w:t xml:space="preserve">To select the </w:t>
            </w:r>
            <w:r w:rsidR="717165FD">
              <w:t xml:space="preserve">directory </w:t>
            </w:r>
            <w:r>
              <w:t>of all log</w:t>
            </w:r>
            <w:r w:rsidR="6EA4B8F5">
              <w:t xml:space="preserve"> files</w:t>
            </w:r>
            <w:r>
              <w:t xml:space="preserve"> related to the white team.</w:t>
            </w:r>
          </w:p>
          <w:p w14:paraId="7CFFD3C4" w14:textId="3E843BD2" w:rsidR="64468F90" w:rsidRDefault="64468F90" w:rsidP="64468F90">
            <w:pPr>
              <w:spacing w:line="259" w:lineRule="auto"/>
            </w:pPr>
          </w:p>
          <w:p w14:paraId="348A9441" w14:textId="1CB203C3" w:rsidR="64468F90" w:rsidRDefault="64468F90" w:rsidP="64468F90">
            <w:pPr>
              <w:spacing w:line="259" w:lineRule="auto"/>
            </w:pPr>
          </w:p>
          <w:p w14:paraId="1DB0DA2E" w14:textId="3426841F" w:rsidR="129B6314" w:rsidRDefault="129B6314" w:rsidP="64468F90">
            <w:pPr>
              <w:spacing w:line="259" w:lineRule="auto"/>
            </w:pPr>
            <w:r>
              <w:t>S</w:t>
            </w:r>
            <w:r w:rsidR="7C68760F">
              <w:t>tart with the</w:t>
            </w:r>
            <w:r w:rsidR="4A8083DD">
              <w:t xml:space="preserve"> ingestion of the log</w:t>
            </w:r>
            <w:r w:rsidR="16B3CA77">
              <w:t xml:space="preserve"> files.</w:t>
            </w:r>
          </w:p>
        </w:tc>
        <w:tc>
          <w:tcPr>
            <w:tcW w:w="2250" w:type="dxa"/>
          </w:tcPr>
          <w:p w14:paraId="7603C6C6" w14:textId="2CD2A8B8" w:rsidR="64468F90" w:rsidRDefault="64468F90">
            <w:r>
              <w:t>EX</w:t>
            </w:r>
            <w:r w:rsidR="65289D47">
              <w:t>PE</w:t>
            </w:r>
            <w:r>
              <w:t>CTED RESULTS</w:t>
            </w:r>
          </w:p>
          <w:p w14:paraId="4119F2EB" w14:textId="08779670" w:rsidR="64468F90" w:rsidRDefault="64468F90" w:rsidP="64468F90"/>
          <w:p w14:paraId="66D40E4B" w14:textId="08DE6DE5" w:rsidR="61418711" w:rsidRDefault="61418711" w:rsidP="64468F90">
            <w:r>
              <w:t>The Address of the selected directory will appear on the “Root Directory” text field.</w:t>
            </w:r>
          </w:p>
          <w:p w14:paraId="6EAF5EE8" w14:textId="668C8883" w:rsidR="64468F90" w:rsidRDefault="64468F90" w:rsidP="64468F90"/>
          <w:p w14:paraId="6CA0B432" w14:textId="7FD5BEE2" w:rsidR="64468F90" w:rsidRDefault="64468F90" w:rsidP="64468F90"/>
          <w:p w14:paraId="0176DDC6" w14:textId="1A689BFF" w:rsidR="64468F90" w:rsidRDefault="64468F90" w:rsidP="64468F90"/>
          <w:p w14:paraId="7259301F" w14:textId="16C419B0" w:rsidR="61418711" w:rsidRDefault="61418711" w:rsidP="64468F90">
            <w:r>
              <w:t>The Address of the selected directory will appear on the “R</w:t>
            </w:r>
            <w:r w:rsidR="1F2A6BA8">
              <w:t>ed Team Folder</w:t>
            </w:r>
            <w:r>
              <w:t>” text field.</w:t>
            </w:r>
          </w:p>
          <w:p w14:paraId="3CE63134" w14:textId="154AC752" w:rsidR="64468F90" w:rsidRDefault="64468F90" w:rsidP="64468F90"/>
          <w:p w14:paraId="72E6A3DF" w14:textId="0E33BAF1" w:rsidR="64468F90" w:rsidRDefault="64468F90" w:rsidP="64468F90"/>
          <w:p w14:paraId="7D0AA0C2" w14:textId="60CCEDB7" w:rsidR="61418711" w:rsidRDefault="61418711" w:rsidP="64468F90">
            <w:r>
              <w:t>The Address of the selected directory will appear on the</w:t>
            </w:r>
            <w:r w:rsidR="321F1C2A">
              <w:t xml:space="preserve"> “Blue Team Folder”</w:t>
            </w:r>
            <w:r>
              <w:t xml:space="preserve"> </w:t>
            </w:r>
            <w:r w:rsidR="05D04F88">
              <w:t>t</w:t>
            </w:r>
            <w:r>
              <w:t>ext field.</w:t>
            </w:r>
          </w:p>
          <w:p w14:paraId="714731E7" w14:textId="110B8877" w:rsidR="64468F90" w:rsidRDefault="64468F90" w:rsidP="64468F90"/>
          <w:p w14:paraId="25702216" w14:textId="686DBB8B" w:rsidR="64468F90" w:rsidRDefault="64468F90" w:rsidP="64468F90"/>
          <w:p w14:paraId="39689B5B" w14:textId="5509199A" w:rsidR="61418711" w:rsidRDefault="61418711" w:rsidP="64468F90">
            <w:pPr>
              <w:spacing w:line="259" w:lineRule="auto"/>
            </w:pPr>
            <w:r>
              <w:t>The Address of the selected directory will appear on the Text field.</w:t>
            </w:r>
          </w:p>
          <w:p w14:paraId="79AADFA1" w14:textId="19E59366" w:rsidR="64468F90" w:rsidRDefault="64468F90" w:rsidP="64468F90">
            <w:pPr>
              <w:spacing w:line="259" w:lineRule="auto"/>
            </w:pPr>
          </w:p>
          <w:p w14:paraId="320809A3" w14:textId="7FC1FA40" w:rsidR="64468F90" w:rsidRDefault="64468F90" w:rsidP="64468F90"/>
          <w:p w14:paraId="133ADB6A" w14:textId="72F4F673" w:rsidR="2BA020D5" w:rsidRDefault="2BA020D5" w:rsidP="64468F90">
            <w:r>
              <w:t>All the log files on the previously selected directories will start ingesting.</w:t>
            </w:r>
          </w:p>
        </w:tc>
        <w:tc>
          <w:tcPr>
            <w:tcW w:w="1773" w:type="dxa"/>
          </w:tcPr>
          <w:p w14:paraId="73E9570E" w14:textId="77777777" w:rsidR="64468F90" w:rsidRDefault="64468F90">
            <w:r>
              <w:t>COMMENTS</w:t>
            </w:r>
          </w:p>
          <w:p w14:paraId="630602CF" w14:textId="778319DD" w:rsidR="64468F90" w:rsidRDefault="64468F90" w:rsidP="64468F90"/>
        </w:tc>
      </w:tr>
      <w:tr w:rsidR="64468F90" w14:paraId="4A368610" w14:textId="77777777" w:rsidTr="713AC0CF">
        <w:trPr>
          <w:trHeight w:val="1250"/>
        </w:trPr>
        <w:tc>
          <w:tcPr>
            <w:tcW w:w="9029" w:type="dxa"/>
            <w:gridSpan w:val="7"/>
            <w:tcBorders>
              <w:bottom w:val="single" w:sz="4" w:space="0" w:color="auto"/>
            </w:tcBorders>
          </w:tcPr>
          <w:p w14:paraId="2F02E8F9" w14:textId="7826C1C4" w:rsidR="64468F90" w:rsidRDefault="64468F90">
            <w:r>
              <w:t xml:space="preserve">Concluding Remarks: </w:t>
            </w:r>
            <w:r w:rsidR="365B02BF">
              <w:t xml:space="preserve">The system checks that a root folder is selected, as well as three subfolders for red white and blue teams. </w:t>
            </w:r>
          </w:p>
          <w:p w14:paraId="22B185A8" w14:textId="48B98D9E" w:rsidR="64468F90" w:rsidRDefault="64468F90" w:rsidP="713AC0CF"/>
          <w:p w14:paraId="41199A92" w14:textId="2657F71A" w:rsidR="64468F90" w:rsidRDefault="1A377724" w:rsidP="713AC0CF">
            <w:r>
              <w:rPr>
                <w:noProof/>
              </w:rPr>
              <w:drawing>
                <wp:inline distT="0" distB="0" distL="0" distR="0" wp14:anchorId="10A0B75E" wp14:editId="54BB8E6D">
                  <wp:extent cx="4381500" cy="1266825"/>
                  <wp:effectExtent l="0" t="0" r="0" b="0"/>
                  <wp:docPr id="242454937" name="Picture 2424549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381500" cy="1266825"/>
                          </a:xfrm>
                          <a:prstGeom prst="rect">
                            <a:avLst/>
                          </a:prstGeom>
                        </pic:spPr>
                      </pic:pic>
                    </a:graphicData>
                  </a:graphic>
                </wp:inline>
              </w:drawing>
            </w:r>
          </w:p>
          <w:p w14:paraId="3010592D" w14:textId="012251F1" w:rsidR="64468F90" w:rsidRDefault="1A377724" w:rsidP="713AC0CF">
            <w:r>
              <w:rPr>
                <w:noProof/>
              </w:rPr>
              <w:drawing>
                <wp:inline distT="0" distB="0" distL="0" distR="0" wp14:anchorId="5D30ADF1" wp14:editId="2BBD0F48">
                  <wp:extent cx="4572000" cy="2190750"/>
                  <wp:effectExtent l="0" t="0" r="0" b="0"/>
                  <wp:docPr id="1566653001" name="Picture 1566653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14:paraId="4E666910" w14:textId="6BE22462" w:rsidR="64468F90" w:rsidRDefault="64468F90" w:rsidP="713AC0CF"/>
        </w:tc>
      </w:tr>
      <w:tr w:rsidR="64468F90" w14:paraId="7B3DE300" w14:textId="77777777" w:rsidTr="713AC0CF">
        <w:trPr>
          <w:trHeight w:val="890"/>
        </w:trPr>
        <w:tc>
          <w:tcPr>
            <w:tcW w:w="4499" w:type="dxa"/>
            <w:gridSpan w:val="3"/>
          </w:tcPr>
          <w:p w14:paraId="1EE13B02" w14:textId="5C9FCD0E" w:rsidR="64468F90" w:rsidRDefault="558A8220" w:rsidP="64468F90">
            <w:pPr>
              <w:spacing w:line="259" w:lineRule="auto"/>
            </w:pPr>
            <w:r>
              <w:t xml:space="preserve">Testing Team: Adrian, Sergio, Cristian, Jesus, Jay </w:t>
            </w:r>
          </w:p>
        </w:tc>
        <w:tc>
          <w:tcPr>
            <w:tcW w:w="4530" w:type="dxa"/>
            <w:gridSpan w:val="4"/>
          </w:tcPr>
          <w:p w14:paraId="6FF9E6F2" w14:textId="5D7CBFC8" w:rsidR="64468F90" w:rsidRDefault="212F17EC">
            <w:r>
              <w:t>Date Completed: 05/08/2020</w:t>
            </w:r>
          </w:p>
          <w:p w14:paraId="1ADD00A1" w14:textId="69F62E2C" w:rsidR="64468F90" w:rsidRDefault="64468F90" w:rsidP="64468F90"/>
          <w:p w14:paraId="233F5A3A" w14:textId="3A48C304" w:rsidR="64468F90" w:rsidRDefault="64468F90" w:rsidP="64468F90"/>
          <w:p w14:paraId="19D727E3" w14:textId="7D85505C" w:rsidR="64468F90" w:rsidRDefault="64468F90" w:rsidP="64468F90"/>
        </w:tc>
      </w:tr>
    </w:tbl>
    <w:p w14:paraId="4CDEB22F" w14:textId="478DDC68" w:rsidR="64468F90" w:rsidRDefault="64468F90" w:rsidP="64468F90"/>
    <w:p w14:paraId="59077726" w14:textId="5F2C0925" w:rsidR="64468F90" w:rsidRDefault="64468F90" w:rsidP="64468F90"/>
    <w:p w14:paraId="653F020D" w14:textId="73D279B5" w:rsidR="64468F90" w:rsidRDefault="64468F90" w:rsidP="64468F90"/>
    <w:p w14:paraId="209870BE" w14:textId="33D1955E" w:rsidR="340236CF" w:rsidRDefault="340236CF" w:rsidP="340236CF"/>
    <w:p w14:paraId="0A17E4D7" w14:textId="65977DEA" w:rsidR="64468F90" w:rsidRDefault="64468F90" w:rsidP="64468F90"/>
    <w:p w14:paraId="1EC01FAC" w14:textId="1DB9145F" w:rsidR="221D6EEF" w:rsidRDefault="221D6EEF" w:rsidP="64468F90">
      <w:pPr>
        <w:pStyle w:val="Heading1"/>
      </w:pPr>
      <w:r>
        <w:t>Log File Configuration</w:t>
      </w:r>
    </w:p>
    <w:p w14:paraId="210C81FE" w14:textId="208AD51D" w:rsidR="143ACE2E" w:rsidRDefault="143ACE2E" w:rsidP="7664AE1A">
      <w:r>
        <w:t>This section contains a set of tests for the Log File Configuration components.</w:t>
      </w:r>
    </w:p>
    <w:p w14:paraId="5C6EA3FA" w14:textId="3B579E97" w:rsidR="086C14C0" w:rsidRDefault="086C14C0" w:rsidP="64468F90">
      <w:pPr>
        <w:pStyle w:val="Heading2"/>
        <w:numPr>
          <w:ilvl w:val="1"/>
          <w:numId w:val="0"/>
        </w:numPr>
      </w:pPr>
      <w:r>
        <w:t xml:space="preserve">5.1 </w:t>
      </w:r>
      <w:r w:rsidR="5426E99B">
        <w:t xml:space="preserve">Sort </w:t>
      </w:r>
      <w:r w:rsidR="65DA993D">
        <w:t>Log Files</w:t>
      </w:r>
    </w:p>
    <w:p w14:paraId="183FDC6E" w14:textId="38BC5190"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2238"/>
        <w:gridCol w:w="1251"/>
        <w:gridCol w:w="12"/>
        <w:gridCol w:w="491"/>
        <w:gridCol w:w="2233"/>
        <w:gridCol w:w="1769"/>
      </w:tblGrid>
      <w:tr w:rsidR="64468F90" w14:paraId="3ED3F542" w14:textId="77777777" w:rsidTr="713AC0CF">
        <w:trPr>
          <w:trHeight w:val="300"/>
        </w:trPr>
        <w:tc>
          <w:tcPr>
            <w:tcW w:w="4511" w:type="dxa"/>
            <w:gridSpan w:val="4"/>
          </w:tcPr>
          <w:p w14:paraId="1AA1E49E" w14:textId="0C9855D2" w:rsidR="64468F90" w:rsidRDefault="64468F90">
            <w:r>
              <w:t xml:space="preserve">Test No.: </w:t>
            </w:r>
            <w:r w:rsidR="0F3C0E0D">
              <w:t>LFC1</w:t>
            </w:r>
          </w:p>
        </w:tc>
        <w:tc>
          <w:tcPr>
            <w:tcW w:w="4518" w:type="dxa"/>
            <w:gridSpan w:val="3"/>
          </w:tcPr>
          <w:p w14:paraId="1F0CC547" w14:textId="7D3FE8D9" w:rsidR="64468F90" w:rsidRDefault="64468F90">
            <w:r>
              <w:t xml:space="preserve">Current Status: </w:t>
            </w:r>
            <w:r w:rsidR="277E743A">
              <w:t>Completed</w:t>
            </w:r>
          </w:p>
        </w:tc>
      </w:tr>
      <w:tr w:rsidR="64468F90" w14:paraId="2410A196" w14:textId="77777777" w:rsidTr="713AC0CF">
        <w:trPr>
          <w:trHeight w:val="300"/>
        </w:trPr>
        <w:tc>
          <w:tcPr>
            <w:tcW w:w="9029" w:type="dxa"/>
            <w:gridSpan w:val="7"/>
          </w:tcPr>
          <w:p w14:paraId="017B609A" w14:textId="44FF2E9E" w:rsidR="64468F90" w:rsidRDefault="64468F90">
            <w:r>
              <w:t xml:space="preserve">Test title:  </w:t>
            </w:r>
            <w:r w:rsidR="6849D12D">
              <w:t xml:space="preserve">Sort </w:t>
            </w:r>
            <w:r w:rsidR="02C962E8">
              <w:t>Log Files</w:t>
            </w:r>
          </w:p>
          <w:p w14:paraId="0FFC4421" w14:textId="77777777" w:rsidR="64468F90" w:rsidRDefault="64468F90"/>
        </w:tc>
      </w:tr>
      <w:tr w:rsidR="64468F90" w14:paraId="3B8C713B" w14:textId="77777777" w:rsidTr="713AC0CF">
        <w:trPr>
          <w:trHeight w:val="1070"/>
        </w:trPr>
        <w:tc>
          <w:tcPr>
            <w:tcW w:w="9029" w:type="dxa"/>
            <w:gridSpan w:val="7"/>
          </w:tcPr>
          <w:p w14:paraId="4BBC8881" w14:textId="3AED1C80" w:rsidR="64468F90" w:rsidRDefault="64468F90">
            <w:r>
              <w:t>Testing approach:</w:t>
            </w:r>
            <w:r w:rsidR="2AD26D71">
              <w:t xml:space="preserve"> </w:t>
            </w:r>
            <w:r w:rsidR="4E9E0A7D">
              <w:t>In order to complete this test ingestion must have taken place and there must be log files in the table.</w:t>
            </w:r>
          </w:p>
        </w:tc>
      </w:tr>
      <w:tr w:rsidR="64468F90" w14:paraId="4D610DB8" w14:textId="77777777" w:rsidTr="713AC0CF">
        <w:trPr>
          <w:trHeight w:val="4130"/>
        </w:trPr>
        <w:tc>
          <w:tcPr>
            <w:tcW w:w="996" w:type="dxa"/>
          </w:tcPr>
          <w:p w14:paraId="4FFCD8F1" w14:textId="4904BA69" w:rsidR="64468F90" w:rsidRDefault="64468F90">
            <w:r>
              <w:t>STEP</w:t>
            </w:r>
          </w:p>
          <w:p w14:paraId="03CCAE50" w14:textId="6F7452AF" w:rsidR="64468F90" w:rsidRDefault="64468F90" w:rsidP="64468F90"/>
          <w:p w14:paraId="2AB77B17" w14:textId="57A2200C" w:rsidR="64468F90" w:rsidRDefault="64468F90" w:rsidP="64468F90"/>
          <w:p w14:paraId="6062AF01" w14:textId="740CAD50" w:rsidR="64468F90" w:rsidRDefault="64468F90" w:rsidP="64468F90">
            <w:r>
              <w:t>1.</w:t>
            </w:r>
          </w:p>
        </w:tc>
        <w:tc>
          <w:tcPr>
            <w:tcW w:w="2250" w:type="dxa"/>
          </w:tcPr>
          <w:p w14:paraId="2DED1D19" w14:textId="77777777" w:rsidR="64468F90" w:rsidRDefault="64468F90">
            <w:r>
              <w:t>OPERATOR ACTION</w:t>
            </w:r>
          </w:p>
          <w:p w14:paraId="60D4D632" w14:textId="77777777" w:rsidR="64468F90" w:rsidRDefault="64468F90"/>
          <w:p w14:paraId="21CCCADF" w14:textId="42473A8B" w:rsidR="460D304F" w:rsidRDefault="19CA57CD" w:rsidP="64468F90">
            <w:pPr>
              <w:spacing w:line="259" w:lineRule="auto"/>
            </w:pPr>
            <w:r>
              <w:t xml:space="preserve">The </w:t>
            </w:r>
            <w:r w:rsidR="0EE9360F">
              <w:t xml:space="preserve">operator </w:t>
            </w:r>
            <w:r>
              <w:t xml:space="preserve">clicks a column that </w:t>
            </w:r>
            <w:r w:rsidR="6BF8A04F">
              <w:t>is not labeled “Select All”.</w:t>
            </w:r>
          </w:p>
        </w:tc>
        <w:tc>
          <w:tcPr>
            <w:tcW w:w="1760" w:type="dxa"/>
            <w:gridSpan w:val="3"/>
          </w:tcPr>
          <w:p w14:paraId="2B051548" w14:textId="77777777" w:rsidR="64468F90" w:rsidRDefault="64468F90">
            <w:r>
              <w:t>PURPOSE</w:t>
            </w:r>
          </w:p>
          <w:p w14:paraId="6914D672" w14:textId="328C41F5" w:rsidR="64468F90" w:rsidRDefault="64468F90"/>
          <w:p w14:paraId="767B3142" w14:textId="6B361697" w:rsidR="64468F90" w:rsidRDefault="64468F90" w:rsidP="64468F90">
            <w:pPr>
              <w:spacing w:line="259" w:lineRule="auto"/>
            </w:pPr>
          </w:p>
          <w:p w14:paraId="5BCC1D5E" w14:textId="12153284" w:rsidR="4C7B7A3C" w:rsidRDefault="4C7B7A3C" w:rsidP="64468F90">
            <w:pPr>
              <w:spacing w:line="259" w:lineRule="auto"/>
            </w:pPr>
            <w:r>
              <w:t>To sort the files in the log file table by the attribute labeled in the column.</w:t>
            </w:r>
          </w:p>
        </w:tc>
        <w:tc>
          <w:tcPr>
            <w:tcW w:w="2250" w:type="dxa"/>
          </w:tcPr>
          <w:p w14:paraId="5EE78A47" w14:textId="3F864D5B" w:rsidR="64468F90" w:rsidRDefault="64468F90">
            <w:r>
              <w:t>EX</w:t>
            </w:r>
            <w:r w:rsidR="28BA29C2">
              <w:t>PE</w:t>
            </w:r>
            <w:r>
              <w:t>CTED RESULTS</w:t>
            </w:r>
          </w:p>
          <w:p w14:paraId="5A408C30" w14:textId="5657965E" w:rsidR="64468F90" w:rsidRDefault="64468F90" w:rsidP="64468F90"/>
          <w:p w14:paraId="70960064" w14:textId="2D1E7D9F" w:rsidR="2500D6B1" w:rsidRDefault="2500D6B1" w:rsidP="64468F90">
            <w:r>
              <w:t>The table will display the entries</w:t>
            </w:r>
            <w:r w:rsidR="221C245F">
              <w:t xml:space="preserve"> ordered by the selected column attribute.</w:t>
            </w:r>
          </w:p>
          <w:p w14:paraId="4D64A0E0" w14:textId="2E82C333" w:rsidR="64468F90" w:rsidRDefault="64468F90" w:rsidP="64468F90"/>
        </w:tc>
        <w:tc>
          <w:tcPr>
            <w:tcW w:w="1773" w:type="dxa"/>
          </w:tcPr>
          <w:p w14:paraId="5C366F3C" w14:textId="77777777" w:rsidR="64468F90" w:rsidRDefault="64468F90">
            <w:r>
              <w:t>COMMENTS</w:t>
            </w:r>
          </w:p>
          <w:p w14:paraId="3D926B24" w14:textId="778319DD" w:rsidR="64468F90" w:rsidRDefault="64468F90" w:rsidP="64468F90"/>
        </w:tc>
      </w:tr>
      <w:tr w:rsidR="64468F90" w14:paraId="250F4B21" w14:textId="77777777" w:rsidTr="713AC0CF">
        <w:trPr>
          <w:trHeight w:val="1250"/>
        </w:trPr>
        <w:tc>
          <w:tcPr>
            <w:tcW w:w="9029" w:type="dxa"/>
            <w:gridSpan w:val="7"/>
            <w:tcBorders>
              <w:bottom w:val="single" w:sz="4" w:space="0" w:color="auto"/>
            </w:tcBorders>
          </w:tcPr>
          <w:p w14:paraId="1CA48153" w14:textId="639705BD" w:rsidR="64468F90" w:rsidRDefault="64468F90">
            <w:r>
              <w:t xml:space="preserve">Concluding Remarks: </w:t>
            </w:r>
            <w:r w:rsidR="1981C6A5">
              <w:t xml:space="preserve">Sorting for log files works as intended. Files </w:t>
            </w:r>
            <w:r w:rsidR="78B54300">
              <w:t>can</w:t>
            </w:r>
            <w:r w:rsidR="1981C6A5">
              <w:t xml:space="preserve"> be sorted by each column.</w:t>
            </w:r>
          </w:p>
          <w:p w14:paraId="09F58624" w14:textId="5DBF84D0" w:rsidR="64468F90" w:rsidRDefault="0DF57633" w:rsidP="713AC0CF">
            <w:r>
              <w:rPr>
                <w:noProof/>
              </w:rPr>
              <w:drawing>
                <wp:inline distT="0" distB="0" distL="0" distR="0" wp14:anchorId="1D216B1F" wp14:editId="2A792666">
                  <wp:extent cx="4572000" cy="1057275"/>
                  <wp:effectExtent l="0" t="0" r="0" b="0"/>
                  <wp:docPr id="1671884567" name="Picture 1671884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p w14:paraId="4317B5E8" w14:textId="20DFF314" w:rsidR="64468F90" w:rsidRDefault="6313417E" w:rsidP="713AC0CF">
            <w:r>
              <w:rPr>
                <w:noProof/>
              </w:rPr>
              <w:drawing>
                <wp:inline distT="0" distB="0" distL="0" distR="0" wp14:anchorId="45F6D060" wp14:editId="4AE5C263">
                  <wp:extent cx="4572000" cy="1057275"/>
                  <wp:effectExtent l="0" t="0" r="0" b="0"/>
                  <wp:docPr id="647703830" name="Picture 647703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1057275"/>
                          </a:xfrm>
                          <a:prstGeom prst="rect">
                            <a:avLst/>
                          </a:prstGeom>
                        </pic:spPr>
                      </pic:pic>
                    </a:graphicData>
                  </a:graphic>
                </wp:inline>
              </w:drawing>
            </w:r>
          </w:p>
        </w:tc>
      </w:tr>
      <w:tr w:rsidR="64468F90" w14:paraId="494DE067" w14:textId="77777777" w:rsidTr="713AC0CF">
        <w:trPr>
          <w:trHeight w:val="890"/>
        </w:trPr>
        <w:tc>
          <w:tcPr>
            <w:tcW w:w="4499" w:type="dxa"/>
            <w:gridSpan w:val="3"/>
          </w:tcPr>
          <w:p w14:paraId="24A38E95" w14:textId="7C5A833A" w:rsidR="64468F90" w:rsidRDefault="558A8220" w:rsidP="64468F90">
            <w:pPr>
              <w:spacing w:line="259" w:lineRule="auto"/>
            </w:pPr>
            <w:r>
              <w:t xml:space="preserve">Testing Team: Adrian, Sergio, Cristian, Jesus, Jay </w:t>
            </w:r>
          </w:p>
        </w:tc>
        <w:tc>
          <w:tcPr>
            <w:tcW w:w="4530" w:type="dxa"/>
            <w:gridSpan w:val="4"/>
          </w:tcPr>
          <w:p w14:paraId="3116823D" w14:textId="5562FFAA" w:rsidR="64468F90" w:rsidRDefault="212F17EC">
            <w:r>
              <w:t>Date Completed: 05/08/2020</w:t>
            </w:r>
          </w:p>
          <w:p w14:paraId="3201A09C" w14:textId="69F62E2C" w:rsidR="64468F90" w:rsidRDefault="64468F90" w:rsidP="64468F90"/>
          <w:p w14:paraId="5CB62664" w14:textId="3A48C304" w:rsidR="64468F90" w:rsidRDefault="64468F90" w:rsidP="64468F90"/>
          <w:p w14:paraId="20B67D11" w14:textId="7D85505C" w:rsidR="64468F90" w:rsidRDefault="64468F90" w:rsidP="64468F90"/>
        </w:tc>
      </w:tr>
    </w:tbl>
    <w:p w14:paraId="4C3F57E1" w14:textId="252E2953" w:rsidR="64468F90" w:rsidRDefault="64468F90" w:rsidP="64468F90"/>
    <w:p w14:paraId="11F174AC" w14:textId="7368EDDA" w:rsidR="637A158F" w:rsidRDefault="637A158F" w:rsidP="64468F90">
      <w:pPr>
        <w:pStyle w:val="Heading2"/>
        <w:numPr>
          <w:ilvl w:val="1"/>
          <w:numId w:val="0"/>
        </w:numPr>
      </w:pPr>
      <w:r>
        <w:t>5.2</w:t>
      </w:r>
      <w:r w:rsidR="1FC609CB">
        <w:t xml:space="preserve"> View Enforcement Action Report</w:t>
      </w:r>
    </w:p>
    <w:p w14:paraId="6504BEF9" w14:textId="76DD71F1"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2250"/>
        <w:gridCol w:w="1253"/>
        <w:gridCol w:w="12"/>
        <w:gridCol w:w="495"/>
        <w:gridCol w:w="2211"/>
        <w:gridCol w:w="1773"/>
      </w:tblGrid>
      <w:tr w:rsidR="64468F90" w14:paraId="5809D78E" w14:textId="77777777" w:rsidTr="713AC0CF">
        <w:trPr>
          <w:trHeight w:val="300"/>
        </w:trPr>
        <w:tc>
          <w:tcPr>
            <w:tcW w:w="4511" w:type="dxa"/>
            <w:gridSpan w:val="4"/>
          </w:tcPr>
          <w:p w14:paraId="64B227C8" w14:textId="74D8C65B" w:rsidR="64468F90" w:rsidRDefault="64468F90">
            <w:r>
              <w:t xml:space="preserve">Test No.: </w:t>
            </w:r>
            <w:r w:rsidR="5A96DE8D">
              <w:t>LFC2</w:t>
            </w:r>
          </w:p>
        </w:tc>
        <w:tc>
          <w:tcPr>
            <w:tcW w:w="4518" w:type="dxa"/>
            <w:gridSpan w:val="3"/>
          </w:tcPr>
          <w:p w14:paraId="4517F8A5" w14:textId="25DD85C4" w:rsidR="64468F90" w:rsidRDefault="64468F90">
            <w:r>
              <w:t xml:space="preserve">Current Status: </w:t>
            </w:r>
            <w:r w:rsidR="7FA38E63">
              <w:t>Completed</w:t>
            </w:r>
          </w:p>
        </w:tc>
      </w:tr>
      <w:tr w:rsidR="64468F90" w14:paraId="7E7B0774" w14:textId="77777777" w:rsidTr="713AC0CF">
        <w:trPr>
          <w:trHeight w:val="300"/>
        </w:trPr>
        <w:tc>
          <w:tcPr>
            <w:tcW w:w="9029" w:type="dxa"/>
            <w:gridSpan w:val="7"/>
          </w:tcPr>
          <w:p w14:paraId="7DEF3659" w14:textId="3B7867A4" w:rsidR="64468F90" w:rsidRDefault="64468F90" w:rsidP="64468F90">
            <w:r>
              <w:t xml:space="preserve">Test title:  </w:t>
            </w:r>
            <w:r w:rsidR="51E68974">
              <w:t>View Enforcement Action Report</w:t>
            </w:r>
          </w:p>
          <w:p w14:paraId="657DB3DD" w14:textId="77777777" w:rsidR="64468F90" w:rsidRDefault="64468F90"/>
        </w:tc>
      </w:tr>
      <w:tr w:rsidR="64468F90" w14:paraId="386881C7" w14:textId="77777777" w:rsidTr="713AC0CF">
        <w:trPr>
          <w:trHeight w:val="1070"/>
        </w:trPr>
        <w:tc>
          <w:tcPr>
            <w:tcW w:w="9029" w:type="dxa"/>
            <w:gridSpan w:val="7"/>
          </w:tcPr>
          <w:p w14:paraId="0EFE3BE9" w14:textId="18FE6C09" w:rsidR="64468F90" w:rsidRDefault="64468F90">
            <w:r>
              <w:t>Testing approach:</w:t>
            </w:r>
            <w:r w:rsidR="6A6FDEA5">
              <w:t xml:space="preserve"> The </w:t>
            </w:r>
            <w:r w:rsidR="733F4C07">
              <w:t xml:space="preserve">tester must </w:t>
            </w:r>
            <w:r w:rsidR="6A6FDEA5">
              <w:t>ha</w:t>
            </w:r>
            <w:r w:rsidR="6B01997E">
              <w:t xml:space="preserve">ve </w:t>
            </w:r>
            <w:r w:rsidR="6A6FDEA5">
              <w:t>ingested log files into the system.</w:t>
            </w:r>
          </w:p>
        </w:tc>
      </w:tr>
      <w:tr w:rsidR="64468F90" w14:paraId="7A5C3515" w14:textId="77777777" w:rsidTr="713AC0CF">
        <w:trPr>
          <w:trHeight w:val="4130"/>
        </w:trPr>
        <w:tc>
          <w:tcPr>
            <w:tcW w:w="996" w:type="dxa"/>
          </w:tcPr>
          <w:p w14:paraId="5FADB95D" w14:textId="4904BA69" w:rsidR="64468F90" w:rsidRDefault="64468F90">
            <w:r>
              <w:t>STEP</w:t>
            </w:r>
          </w:p>
          <w:p w14:paraId="00840E42" w14:textId="6F7452AF" w:rsidR="64468F90" w:rsidRDefault="64468F90" w:rsidP="64468F90"/>
          <w:p w14:paraId="112969F7" w14:textId="1A4CEDB1" w:rsidR="64468F90" w:rsidRDefault="64468F90" w:rsidP="64468F90"/>
          <w:p w14:paraId="3F6B68C8" w14:textId="6107A453" w:rsidR="64468F90" w:rsidRDefault="64468F90" w:rsidP="64468F90">
            <w:r>
              <w:t>1.</w:t>
            </w:r>
          </w:p>
        </w:tc>
        <w:tc>
          <w:tcPr>
            <w:tcW w:w="2250" w:type="dxa"/>
          </w:tcPr>
          <w:p w14:paraId="5E5A4E5C" w14:textId="77777777" w:rsidR="64468F90" w:rsidRDefault="64468F90">
            <w:r>
              <w:t>OPERATOR ACTION</w:t>
            </w:r>
          </w:p>
          <w:p w14:paraId="048913A4" w14:textId="77777777" w:rsidR="64468F90" w:rsidRDefault="64468F90"/>
          <w:p w14:paraId="7E67943E" w14:textId="0EF0561E" w:rsidR="109A5CD6" w:rsidRDefault="039FDE06" w:rsidP="64468F90">
            <w:pPr>
              <w:spacing w:line="259" w:lineRule="auto"/>
            </w:pPr>
            <w:r>
              <w:t xml:space="preserve">The </w:t>
            </w:r>
            <w:r w:rsidR="7A55ED4F">
              <w:t xml:space="preserve">tester </w:t>
            </w:r>
            <w:r>
              <w:t>selects</w:t>
            </w:r>
            <w:r w:rsidR="27A414C0">
              <w:t xml:space="preserve"> a </w:t>
            </w:r>
            <w:r w:rsidR="5A303D49">
              <w:t>file and</w:t>
            </w:r>
            <w:r w:rsidR="27A414C0">
              <w:t xml:space="preserve"> selects</w:t>
            </w:r>
            <w:r>
              <w:t xml:space="preserve"> the button “View Enforcement Action Report”</w:t>
            </w:r>
            <w:r w:rsidR="055A1D85">
              <w:t xml:space="preserve"> for that file.</w:t>
            </w:r>
          </w:p>
        </w:tc>
        <w:tc>
          <w:tcPr>
            <w:tcW w:w="1760" w:type="dxa"/>
            <w:gridSpan w:val="3"/>
          </w:tcPr>
          <w:p w14:paraId="257C7B6B" w14:textId="77777777" w:rsidR="64468F90" w:rsidRDefault="64468F90">
            <w:r>
              <w:t>PURPOSE</w:t>
            </w:r>
          </w:p>
          <w:p w14:paraId="33604C26" w14:textId="328C41F5" w:rsidR="64468F90" w:rsidRDefault="64468F90"/>
          <w:p w14:paraId="6D9BAA81" w14:textId="0333DA64" w:rsidR="64468F90" w:rsidRDefault="64468F90" w:rsidP="64468F90">
            <w:pPr>
              <w:spacing w:line="259" w:lineRule="auto"/>
            </w:pPr>
          </w:p>
          <w:p w14:paraId="1A0A126E" w14:textId="2AFDB359" w:rsidR="64468F90" w:rsidRDefault="5CF3F7B0" w:rsidP="64468F90">
            <w:pPr>
              <w:spacing w:line="259" w:lineRule="auto"/>
            </w:pPr>
            <w:r>
              <w:t xml:space="preserve">To display the enforcement action report when desired by the </w:t>
            </w:r>
            <w:r w:rsidR="34223579">
              <w:t>tester</w:t>
            </w:r>
            <w:r>
              <w:t>.</w:t>
            </w:r>
          </w:p>
        </w:tc>
        <w:tc>
          <w:tcPr>
            <w:tcW w:w="2250" w:type="dxa"/>
          </w:tcPr>
          <w:p w14:paraId="5EEDCE99" w14:textId="17ABABE2" w:rsidR="64468F90" w:rsidRDefault="64468F90">
            <w:r>
              <w:t>EX</w:t>
            </w:r>
            <w:r w:rsidR="4F36A9DB">
              <w:t>PE</w:t>
            </w:r>
            <w:r>
              <w:t>CTED RESULTS</w:t>
            </w:r>
          </w:p>
          <w:p w14:paraId="74D1DC0B" w14:textId="08779670" w:rsidR="64468F90" w:rsidRDefault="64468F90" w:rsidP="64468F90"/>
          <w:p w14:paraId="28A24CAB" w14:textId="75FE7327" w:rsidR="109A8FBB" w:rsidRDefault="109A8FBB" w:rsidP="64468F90">
            <w:r>
              <w:t>An</w:t>
            </w:r>
            <w:r w:rsidR="139CC2E6">
              <w:t xml:space="preserve"> enforcement action report for the selected file is displayed.</w:t>
            </w:r>
          </w:p>
        </w:tc>
        <w:tc>
          <w:tcPr>
            <w:tcW w:w="1773" w:type="dxa"/>
          </w:tcPr>
          <w:p w14:paraId="2716E66D" w14:textId="77777777" w:rsidR="64468F90" w:rsidRDefault="64468F90">
            <w:r>
              <w:t>COMMENTS</w:t>
            </w:r>
          </w:p>
          <w:p w14:paraId="10698BC1" w14:textId="778319DD" w:rsidR="64468F90" w:rsidRDefault="64468F90" w:rsidP="64468F90"/>
        </w:tc>
      </w:tr>
      <w:tr w:rsidR="64468F90" w14:paraId="1DD9E4BC" w14:textId="77777777" w:rsidTr="713AC0CF">
        <w:trPr>
          <w:trHeight w:val="1250"/>
        </w:trPr>
        <w:tc>
          <w:tcPr>
            <w:tcW w:w="9029" w:type="dxa"/>
            <w:gridSpan w:val="7"/>
            <w:tcBorders>
              <w:bottom w:val="single" w:sz="4" w:space="0" w:color="auto"/>
            </w:tcBorders>
          </w:tcPr>
          <w:p w14:paraId="0453A5E2" w14:textId="029267CE" w:rsidR="64468F90" w:rsidRDefault="64468F90">
            <w:r>
              <w:t xml:space="preserve">Concluding Remarks: </w:t>
            </w:r>
            <w:r w:rsidR="01E8514F">
              <w:t>The system successfully displays a list of errors associated with the selected log file.</w:t>
            </w:r>
          </w:p>
          <w:p w14:paraId="6D3BCF01" w14:textId="7C90082E" w:rsidR="64468F90" w:rsidRDefault="2CA91FDF" w:rsidP="713AC0CF">
            <w:r>
              <w:rPr>
                <w:noProof/>
              </w:rPr>
              <w:drawing>
                <wp:inline distT="0" distB="0" distL="0" distR="0" wp14:anchorId="766DD5EA" wp14:editId="3C37EA48">
                  <wp:extent cx="3142268" cy="1911546"/>
                  <wp:effectExtent l="0" t="0" r="0" b="0"/>
                  <wp:docPr id="1838643897" name="Picture 18386438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42268" cy="1911546"/>
                          </a:xfrm>
                          <a:prstGeom prst="rect">
                            <a:avLst/>
                          </a:prstGeom>
                        </pic:spPr>
                      </pic:pic>
                    </a:graphicData>
                  </a:graphic>
                </wp:inline>
              </w:drawing>
            </w:r>
          </w:p>
          <w:p w14:paraId="07ABE251" w14:textId="36A1C84D" w:rsidR="64468F90" w:rsidRDefault="2CA91FDF" w:rsidP="713AC0CF">
            <w:r>
              <w:rPr>
                <w:noProof/>
              </w:rPr>
              <w:drawing>
                <wp:inline distT="0" distB="0" distL="0" distR="0" wp14:anchorId="51542D4F" wp14:editId="0B39BA19">
                  <wp:extent cx="5524500" cy="794147"/>
                  <wp:effectExtent l="0" t="0" r="0" b="0"/>
                  <wp:docPr id="899702808" name="Picture 899702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524500" cy="794147"/>
                          </a:xfrm>
                          <a:prstGeom prst="rect">
                            <a:avLst/>
                          </a:prstGeom>
                        </pic:spPr>
                      </pic:pic>
                    </a:graphicData>
                  </a:graphic>
                </wp:inline>
              </w:drawing>
            </w:r>
          </w:p>
          <w:p w14:paraId="1B951A72" w14:textId="7D8DAB65" w:rsidR="64468F90" w:rsidRDefault="2CA91FDF" w:rsidP="713AC0CF">
            <w:r>
              <w:rPr>
                <w:noProof/>
              </w:rPr>
              <w:drawing>
                <wp:inline distT="0" distB="0" distL="0" distR="0" wp14:anchorId="0755C3FF" wp14:editId="71EC6CB9">
                  <wp:extent cx="5553075" cy="555308"/>
                  <wp:effectExtent l="0" t="0" r="0" b="0"/>
                  <wp:docPr id="1629859111" name="Picture 1629859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53075" cy="555308"/>
                          </a:xfrm>
                          <a:prstGeom prst="rect">
                            <a:avLst/>
                          </a:prstGeom>
                        </pic:spPr>
                      </pic:pic>
                    </a:graphicData>
                  </a:graphic>
                </wp:inline>
              </w:drawing>
            </w:r>
          </w:p>
          <w:p w14:paraId="0FD3AC7F" w14:textId="3943E0F8" w:rsidR="64468F90" w:rsidRDefault="64468F90" w:rsidP="713AC0CF"/>
          <w:p w14:paraId="6E0359DF" w14:textId="21410A5A" w:rsidR="64468F90" w:rsidRDefault="64468F90" w:rsidP="713AC0CF"/>
        </w:tc>
      </w:tr>
      <w:tr w:rsidR="64468F90" w14:paraId="7C591A73" w14:textId="77777777" w:rsidTr="713AC0CF">
        <w:trPr>
          <w:trHeight w:val="890"/>
        </w:trPr>
        <w:tc>
          <w:tcPr>
            <w:tcW w:w="4499" w:type="dxa"/>
            <w:gridSpan w:val="3"/>
          </w:tcPr>
          <w:p w14:paraId="358D78A9" w14:textId="55A67309" w:rsidR="64468F90" w:rsidRDefault="558A8220" w:rsidP="64468F90">
            <w:pPr>
              <w:spacing w:line="259" w:lineRule="auto"/>
            </w:pPr>
            <w:r>
              <w:t xml:space="preserve">Testing Team: Adrian, Sergio, Cristian, Jesus, Jay </w:t>
            </w:r>
          </w:p>
        </w:tc>
        <w:tc>
          <w:tcPr>
            <w:tcW w:w="4530" w:type="dxa"/>
            <w:gridSpan w:val="4"/>
          </w:tcPr>
          <w:p w14:paraId="4CCD7077" w14:textId="5D9FC48F" w:rsidR="64468F90" w:rsidRDefault="212F17EC">
            <w:r>
              <w:t>Date Completed: 05/08/2020</w:t>
            </w:r>
          </w:p>
          <w:p w14:paraId="13C1C456" w14:textId="69F62E2C" w:rsidR="64468F90" w:rsidRDefault="64468F90" w:rsidP="64468F90"/>
          <w:p w14:paraId="4C2D5714" w14:textId="3A48C304" w:rsidR="64468F90" w:rsidRDefault="64468F90" w:rsidP="64468F90"/>
          <w:p w14:paraId="4D836DCE" w14:textId="7D85505C" w:rsidR="64468F90" w:rsidRDefault="64468F90" w:rsidP="64468F90"/>
        </w:tc>
      </w:tr>
    </w:tbl>
    <w:p w14:paraId="6FDAF8B2" w14:textId="597C284C" w:rsidR="64468F90" w:rsidRDefault="64468F90" w:rsidP="64468F90"/>
    <w:p w14:paraId="63A9848E" w14:textId="5384AB45" w:rsidR="64468F90" w:rsidRDefault="64468F90" w:rsidP="64468F90"/>
    <w:p w14:paraId="0E761F57" w14:textId="62F9FF0A" w:rsidR="64468F90" w:rsidRDefault="64468F90" w:rsidP="64468F90"/>
    <w:p w14:paraId="47081F8F" w14:textId="5ACAA1D9" w:rsidR="117770B2" w:rsidRDefault="117770B2" w:rsidP="713AC0CF">
      <w:pPr>
        <w:pStyle w:val="Heading1"/>
      </w:pPr>
      <w:r w:rsidRPr="713AC0CF">
        <w:rPr>
          <w:bCs/>
          <w:szCs w:val="36"/>
        </w:rPr>
        <w:t xml:space="preserve">Log </w:t>
      </w:r>
      <w:r w:rsidR="20E3998B" w:rsidRPr="713AC0CF">
        <w:rPr>
          <w:bCs/>
          <w:szCs w:val="36"/>
        </w:rPr>
        <w:t xml:space="preserve">Entry </w:t>
      </w:r>
      <w:r w:rsidRPr="713AC0CF">
        <w:rPr>
          <w:bCs/>
          <w:szCs w:val="36"/>
        </w:rPr>
        <w:t>Configurati</w:t>
      </w:r>
      <w:r w:rsidR="51E9EC20" w:rsidRPr="713AC0CF">
        <w:rPr>
          <w:bCs/>
          <w:szCs w:val="36"/>
        </w:rPr>
        <w:t>on</w:t>
      </w:r>
    </w:p>
    <w:p w14:paraId="304D2E89" w14:textId="3E17428F" w:rsidR="64468F90" w:rsidRDefault="076C6D01" w:rsidP="7664AE1A">
      <w:r>
        <w:t>This section contains a set of tests for the Log Entry Configuration components.</w:t>
      </w:r>
    </w:p>
    <w:p w14:paraId="70C1792E" w14:textId="5B8B6F01" w:rsidR="64468F90" w:rsidRDefault="64468F90" w:rsidP="64468F90">
      <w:pPr>
        <w:pStyle w:val="ListParagraph"/>
        <w:ind w:left="0"/>
        <w:rPr>
          <w:b/>
          <w:bCs/>
          <w:sz w:val="36"/>
          <w:szCs w:val="36"/>
        </w:rPr>
      </w:pPr>
    </w:p>
    <w:p w14:paraId="529D4EB6" w14:textId="3886FEBE" w:rsidR="51E9EC20" w:rsidRDefault="51E9EC20" w:rsidP="64468F90">
      <w:pPr>
        <w:pStyle w:val="ListParagraph"/>
        <w:ind w:left="0"/>
        <w:rPr>
          <w:rFonts w:ascii="Times New Roman" w:hAnsi="Times New Roman"/>
          <w:b/>
          <w:bCs/>
          <w:sz w:val="28"/>
          <w:szCs w:val="28"/>
        </w:rPr>
      </w:pPr>
      <w:r w:rsidRPr="64468F90">
        <w:rPr>
          <w:rFonts w:ascii="Times New Roman" w:hAnsi="Times New Roman"/>
          <w:b/>
          <w:bCs/>
          <w:sz w:val="28"/>
          <w:szCs w:val="28"/>
        </w:rPr>
        <w:t>6.1</w:t>
      </w:r>
      <w:r w:rsidR="08970E73" w:rsidRPr="64468F90">
        <w:rPr>
          <w:rFonts w:ascii="Times New Roman" w:hAnsi="Times New Roman"/>
          <w:b/>
          <w:bCs/>
          <w:sz w:val="28"/>
          <w:szCs w:val="28"/>
        </w:rPr>
        <w:t xml:space="preserve"> </w:t>
      </w:r>
      <w:r w:rsidR="76056D1A" w:rsidRPr="64468F90">
        <w:rPr>
          <w:rFonts w:ascii="Times New Roman" w:hAnsi="Times New Roman"/>
          <w:b/>
          <w:bCs/>
          <w:sz w:val="28"/>
          <w:szCs w:val="28"/>
        </w:rPr>
        <w:t xml:space="preserve">Sort </w:t>
      </w:r>
      <w:r w:rsidR="08970E73" w:rsidRPr="64468F90">
        <w:rPr>
          <w:rFonts w:ascii="Times New Roman" w:hAnsi="Times New Roman"/>
          <w:b/>
          <w:bCs/>
          <w:sz w:val="28"/>
          <w:szCs w:val="28"/>
        </w:rPr>
        <w:t>Entries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9"/>
        <w:gridCol w:w="1249"/>
        <w:gridCol w:w="12"/>
        <w:gridCol w:w="492"/>
        <w:gridCol w:w="2238"/>
        <w:gridCol w:w="1768"/>
      </w:tblGrid>
      <w:tr w:rsidR="64468F90" w14:paraId="56E5F33D" w14:textId="77777777" w:rsidTr="713AC0CF">
        <w:trPr>
          <w:trHeight w:val="300"/>
        </w:trPr>
        <w:tc>
          <w:tcPr>
            <w:tcW w:w="4511" w:type="dxa"/>
            <w:gridSpan w:val="4"/>
          </w:tcPr>
          <w:p w14:paraId="4BE41ADA" w14:textId="6893BE18" w:rsidR="64468F90" w:rsidRDefault="64468F90">
            <w:r>
              <w:t>Test No.: L</w:t>
            </w:r>
            <w:r w:rsidR="60E935F4">
              <w:t>E</w:t>
            </w:r>
            <w:r>
              <w:t>C</w:t>
            </w:r>
            <w:r w:rsidR="5E3D3E00">
              <w:t>1</w:t>
            </w:r>
          </w:p>
        </w:tc>
        <w:tc>
          <w:tcPr>
            <w:tcW w:w="4518" w:type="dxa"/>
            <w:gridSpan w:val="3"/>
          </w:tcPr>
          <w:p w14:paraId="7B882A54" w14:textId="17FC7F60" w:rsidR="64468F90" w:rsidRDefault="64468F90">
            <w:r>
              <w:t xml:space="preserve">Current Status: </w:t>
            </w:r>
            <w:r w:rsidR="62F72AC6">
              <w:t>Completed</w:t>
            </w:r>
          </w:p>
        </w:tc>
      </w:tr>
      <w:tr w:rsidR="64468F90" w14:paraId="6054B765" w14:textId="77777777" w:rsidTr="713AC0CF">
        <w:trPr>
          <w:trHeight w:val="300"/>
        </w:trPr>
        <w:tc>
          <w:tcPr>
            <w:tcW w:w="9029" w:type="dxa"/>
            <w:gridSpan w:val="7"/>
          </w:tcPr>
          <w:p w14:paraId="5102AD7A" w14:textId="10164749" w:rsidR="64468F90" w:rsidRDefault="64468F90" w:rsidP="64468F90">
            <w:r>
              <w:t xml:space="preserve">Test title:  </w:t>
            </w:r>
            <w:r w:rsidR="27630881">
              <w:t xml:space="preserve">Sort </w:t>
            </w:r>
            <w:r w:rsidR="102F9577">
              <w:t>Entries</w:t>
            </w:r>
          </w:p>
          <w:p w14:paraId="4BB96F84" w14:textId="77777777" w:rsidR="64468F90" w:rsidRDefault="64468F90"/>
        </w:tc>
      </w:tr>
      <w:tr w:rsidR="64468F90" w14:paraId="52BE96F0" w14:textId="77777777" w:rsidTr="713AC0CF">
        <w:trPr>
          <w:trHeight w:val="1070"/>
        </w:trPr>
        <w:tc>
          <w:tcPr>
            <w:tcW w:w="9029" w:type="dxa"/>
            <w:gridSpan w:val="7"/>
          </w:tcPr>
          <w:p w14:paraId="69A5B421" w14:textId="408D90C6" w:rsidR="64468F90" w:rsidRDefault="64468F90">
            <w:r>
              <w:t>Testing approach:</w:t>
            </w:r>
            <w:r w:rsidR="41360585">
              <w:t xml:space="preserve"> In order to complete this test</w:t>
            </w:r>
            <w:r w:rsidR="69DAE8D7">
              <w:t xml:space="preserve"> ingestion must have taken place and</w:t>
            </w:r>
            <w:r w:rsidR="41360585">
              <w:t xml:space="preserve"> there must be log entries in the table.</w:t>
            </w:r>
          </w:p>
        </w:tc>
      </w:tr>
      <w:tr w:rsidR="64468F90" w14:paraId="7EF03906" w14:textId="77777777" w:rsidTr="713AC0CF">
        <w:trPr>
          <w:trHeight w:val="4130"/>
        </w:trPr>
        <w:tc>
          <w:tcPr>
            <w:tcW w:w="996" w:type="dxa"/>
          </w:tcPr>
          <w:p w14:paraId="01E5D1EF" w14:textId="4904BA69" w:rsidR="64468F90" w:rsidRDefault="64468F90">
            <w:r>
              <w:t>STEP</w:t>
            </w:r>
          </w:p>
          <w:p w14:paraId="09D04EAD" w14:textId="6F7452AF" w:rsidR="64468F90" w:rsidRDefault="64468F90" w:rsidP="64468F90"/>
          <w:p w14:paraId="5D182104" w14:textId="1A4CEDB1" w:rsidR="64468F90" w:rsidRDefault="64468F90" w:rsidP="64468F90"/>
          <w:p w14:paraId="6EF1615C" w14:textId="27334A8F" w:rsidR="64468F90" w:rsidRDefault="64468F90" w:rsidP="64468F90">
            <w:r>
              <w:t>1.</w:t>
            </w:r>
          </w:p>
          <w:p w14:paraId="7A9C0E82" w14:textId="76B07826" w:rsidR="64468F90" w:rsidRDefault="64468F90" w:rsidP="64468F90"/>
          <w:p w14:paraId="70EE9DDB" w14:textId="768A8B88" w:rsidR="64468F90" w:rsidRDefault="64468F90" w:rsidP="64468F90"/>
          <w:p w14:paraId="54B8F0FD" w14:textId="157F2CE5" w:rsidR="64468F90" w:rsidRDefault="64468F90" w:rsidP="64468F90"/>
        </w:tc>
        <w:tc>
          <w:tcPr>
            <w:tcW w:w="2250" w:type="dxa"/>
          </w:tcPr>
          <w:p w14:paraId="0C401A97" w14:textId="77777777" w:rsidR="64468F90" w:rsidRDefault="64468F90">
            <w:r>
              <w:t>OPERATOR ACTION</w:t>
            </w:r>
          </w:p>
          <w:p w14:paraId="300FDDA5" w14:textId="77777777" w:rsidR="64468F90" w:rsidRDefault="64468F90"/>
          <w:p w14:paraId="1D993D0A" w14:textId="5D2CB62C" w:rsidR="11F346D2" w:rsidRDefault="4C63BBDC" w:rsidP="64468F90">
            <w:pPr>
              <w:spacing w:line="259" w:lineRule="auto"/>
            </w:pPr>
            <w:r>
              <w:t xml:space="preserve">The </w:t>
            </w:r>
            <w:r w:rsidR="7AA30BA2">
              <w:t>Operator</w:t>
            </w:r>
            <w:r>
              <w:t xml:space="preserve"> clicks on </w:t>
            </w:r>
            <w:r w:rsidR="72D38C44">
              <w:t>Title of the selected column</w:t>
            </w:r>
            <w:r>
              <w:t>.</w:t>
            </w:r>
          </w:p>
          <w:p w14:paraId="2423C74E" w14:textId="6C9BC951" w:rsidR="64468F90" w:rsidRDefault="64468F90" w:rsidP="64468F90">
            <w:pPr>
              <w:spacing w:line="259" w:lineRule="auto"/>
            </w:pPr>
          </w:p>
        </w:tc>
        <w:tc>
          <w:tcPr>
            <w:tcW w:w="1760" w:type="dxa"/>
            <w:gridSpan w:val="3"/>
          </w:tcPr>
          <w:p w14:paraId="05487DDE" w14:textId="77777777" w:rsidR="64468F90" w:rsidRDefault="64468F90">
            <w:r>
              <w:t>PURPOSE</w:t>
            </w:r>
          </w:p>
          <w:p w14:paraId="43272718" w14:textId="19AD0532" w:rsidR="64468F90" w:rsidRDefault="64468F90"/>
          <w:p w14:paraId="7CBD4ED5" w14:textId="09F0576B" w:rsidR="7664AE1A" w:rsidRDefault="7664AE1A" w:rsidP="7664AE1A">
            <w:pPr>
              <w:spacing w:line="259" w:lineRule="auto"/>
            </w:pPr>
          </w:p>
          <w:p w14:paraId="0F3AEB7C" w14:textId="660D6391" w:rsidR="2BA81F83" w:rsidRDefault="2BA81F83" w:rsidP="64468F90">
            <w:pPr>
              <w:spacing w:line="259" w:lineRule="auto"/>
            </w:pPr>
            <w:r>
              <w:t>To sort the entries in the log entries table by the selected column attribute.</w:t>
            </w:r>
          </w:p>
          <w:p w14:paraId="6B36BE99" w14:textId="112E2888" w:rsidR="64468F90" w:rsidRDefault="64468F90" w:rsidP="64468F90">
            <w:pPr>
              <w:spacing w:line="259" w:lineRule="auto"/>
            </w:pPr>
          </w:p>
          <w:p w14:paraId="46BC8D46" w14:textId="3082627D" w:rsidR="64468F90" w:rsidRDefault="64468F90" w:rsidP="64468F90">
            <w:pPr>
              <w:spacing w:line="259" w:lineRule="auto"/>
            </w:pPr>
          </w:p>
        </w:tc>
        <w:tc>
          <w:tcPr>
            <w:tcW w:w="2250" w:type="dxa"/>
          </w:tcPr>
          <w:p w14:paraId="529643EF" w14:textId="51DCE6B7" w:rsidR="64468F90" w:rsidRDefault="64468F90">
            <w:r>
              <w:t>EX</w:t>
            </w:r>
            <w:r w:rsidR="78D4FA49">
              <w:t>PE</w:t>
            </w:r>
            <w:r>
              <w:t>CTED RESULTS</w:t>
            </w:r>
          </w:p>
          <w:p w14:paraId="2C0994E2" w14:textId="51DCE6B7" w:rsidR="7664AE1A" w:rsidRDefault="7664AE1A" w:rsidP="7664AE1A"/>
          <w:p w14:paraId="22F54472" w14:textId="5180A454" w:rsidR="64468F90" w:rsidRDefault="00E7705E" w:rsidP="64468F90">
            <w:r>
              <w:t>The log entries table will display the log entries ordered by the selected column attribute</w:t>
            </w:r>
          </w:p>
        </w:tc>
        <w:tc>
          <w:tcPr>
            <w:tcW w:w="1773" w:type="dxa"/>
          </w:tcPr>
          <w:p w14:paraId="015D67E7" w14:textId="77777777" w:rsidR="64468F90" w:rsidRDefault="64468F90">
            <w:r>
              <w:t>COMMENTS</w:t>
            </w:r>
          </w:p>
          <w:p w14:paraId="01A3554E" w14:textId="778319DD" w:rsidR="64468F90" w:rsidRDefault="64468F90" w:rsidP="64468F90"/>
        </w:tc>
      </w:tr>
      <w:tr w:rsidR="64468F90" w14:paraId="57A48FCF" w14:textId="77777777" w:rsidTr="713AC0CF">
        <w:trPr>
          <w:trHeight w:val="1250"/>
        </w:trPr>
        <w:tc>
          <w:tcPr>
            <w:tcW w:w="9029" w:type="dxa"/>
            <w:gridSpan w:val="7"/>
            <w:tcBorders>
              <w:bottom w:val="single" w:sz="4" w:space="0" w:color="auto"/>
            </w:tcBorders>
          </w:tcPr>
          <w:p w14:paraId="12E5CB52" w14:textId="2AE65349" w:rsidR="64468F90" w:rsidRDefault="64468F90">
            <w:r>
              <w:t xml:space="preserve">Concluding Remarks: </w:t>
            </w:r>
            <w:r w:rsidR="01090C45">
              <w:t xml:space="preserve">The system will sort the log entries in a chronological order if the </w:t>
            </w:r>
            <w:r w:rsidR="4CA3F30D">
              <w:t>column</w:t>
            </w:r>
            <w:r w:rsidR="01090C45">
              <w:t xml:space="preserve"> is ba</w:t>
            </w:r>
            <w:r w:rsidR="20B96B7B">
              <w:t>sed on numerical values.</w:t>
            </w:r>
            <w:r w:rsidR="0182AA0D">
              <w:t xml:space="preserve"> If the user repeats the same action, the system will sort the log entries in an oppos</w:t>
            </w:r>
            <w:r w:rsidR="7F99163F">
              <w:t>ite</w:t>
            </w:r>
            <w:r w:rsidR="0182AA0D">
              <w:t xml:space="preserve"> manner.</w:t>
            </w:r>
          </w:p>
          <w:p w14:paraId="2B5826CF" w14:textId="08376979" w:rsidR="64468F90" w:rsidRDefault="64468F90" w:rsidP="713AC0CF"/>
          <w:p w14:paraId="0A776897" w14:textId="389E17A0" w:rsidR="64468F90" w:rsidRDefault="4AFD21CF" w:rsidP="713AC0CF">
            <w:r>
              <w:rPr>
                <w:noProof/>
              </w:rPr>
              <w:drawing>
                <wp:inline distT="0" distB="0" distL="0" distR="0" wp14:anchorId="4B201B7F" wp14:editId="3770CB3B">
                  <wp:extent cx="3653844" cy="1061590"/>
                  <wp:effectExtent l="0" t="0" r="0" b="0"/>
                  <wp:docPr id="1812162347" name="Picture 1812162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53844" cy="1061590"/>
                          </a:xfrm>
                          <a:prstGeom prst="rect">
                            <a:avLst/>
                          </a:prstGeom>
                        </pic:spPr>
                      </pic:pic>
                    </a:graphicData>
                  </a:graphic>
                </wp:inline>
              </w:drawing>
            </w:r>
          </w:p>
          <w:p w14:paraId="2A12F050" w14:textId="75216AC6" w:rsidR="64468F90" w:rsidRDefault="4AFD21CF" w:rsidP="713AC0CF">
            <w:r>
              <w:rPr>
                <w:noProof/>
              </w:rPr>
              <w:drawing>
                <wp:inline distT="0" distB="0" distL="0" distR="0" wp14:anchorId="4F5826F7" wp14:editId="4E0C37DF">
                  <wp:extent cx="3657600" cy="1295400"/>
                  <wp:effectExtent l="0" t="0" r="0" b="0"/>
                  <wp:docPr id="2137864870" name="Picture 2137864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3657600" cy="1295400"/>
                          </a:xfrm>
                          <a:prstGeom prst="rect">
                            <a:avLst/>
                          </a:prstGeom>
                        </pic:spPr>
                      </pic:pic>
                    </a:graphicData>
                  </a:graphic>
                </wp:inline>
              </w:drawing>
            </w:r>
          </w:p>
          <w:p w14:paraId="2CE554E3" w14:textId="67CCCDDC" w:rsidR="64468F90" w:rsidRDefault="46FE58A6" w:rsidP="713AC0CF">
            <w:r>
              <w:rPr>
                <w:noProof/>
              </w:rPr>
              <w:drawing>
                <wp:inline distT="0" distB="0" distL="0" distR="0" wp14:anchorId="35413D56" wp14:editId="071CCF37">
                  <wp:extent cx="2371725" cy="2485651"/>
                  <wp:effectExtent l="0" t="0" r="0" b="0"/>
                  <wp:docPr id="297834017" name="Picture 297834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371725" cy="2485651"/>
                          </a:xfrm>
                          <a:prstGeom prst="rect">
                            <a:avLst/>
                          </a:prstGeom>
                        </pic:spPr>
                      </pic:pic>
                    </a:graphicData>
                  </a:graphic>
                </wp:inline>
              </w:drawing>
            </w:r>
          </w:p>
          <w:p w14:paraId="046A1ACB" w14:textId="3C6626E7" w:rsidR="64468F90" w:rsidRDefault="64468F90" w:rsidP="713AC0CF"/>
        </w:tc>
      </w:tr>
      <w:tr w:rsidR="64468F90" w14:paraId="7E176D9D" w14:textId="77777777" w:rsidTr="713AC0CF">
        <w:trPr>
          <w:trHeight w:val="890"/>
        </w:trPr>
        <w:tc>
          <w:tcPr>
            <w:tcW w:w="4499" w:type="dxa"/>
            <w:gridSpan w:val="3"/>
          </w:tcPr>
          <w:p w14:paraId="1BD8BCF5" w14:textId="4BC798C6" w:rsidR="64468F90" w:rsidRDefault="558A8220" w:rsidP="64468F90">
            <w:pPr>
              <w:spacing w:line="259" w:lineRule="auto"/>
            </w:pPr>
            <w:r>
              <w:t xml:space="preserve">Testing Team: Adrian, Sergio, Cristian, Jesus, Jay </w:t>
            </w:r>
          </w:p>
        </w:tc>
        <w:tc>
          <w:tcPr>
            <w:tcW w:w="4530" w:type="dxa"/>
            <w:gridSpan w:val="4"/>
          </w:tcPr>
          <w:p w14:paraId="210904E8" w14:textId="081A769F" w:rsidR="64468F90" w:rsidRDefault="212F17EC">
            <w:r>
              <w:t>Date Completed: 05/08/2020</w:t>
            </w:r>
          </w:p>
          <w:p w14:paraId="742D84CF" w14:textId="69F62E2C" w:rsidR="64468F90" w:rsidRDefault="64468F90" w:rsidP="64468F90"/>
          <w:p w14:paraId="1538EB8F" w14:textId="3A48C304" w:rsidR="64468F90" w:rsidRDefault="64468F90" w:rsidP="64468F90"/>
          <w:p w14:paraId="10C1204F" w14:textId="7D85505C" w:rsidR="64468F90" w:rsidRDefault="64468F90" w:rsidP="64468F90"/>
        </w:tc>
      </w:tr>
    </w:tbl>
    <w:p w14:paraId="1B8D3A6E" w14:textId="4A866DE5" w:rsidR="64468F90" w:rsidRDefault="64468F90" w:rsidP="64468F90">
      <w:pPr>
        <w:pStyle w:val="ListParagraph"/>
        <w:ind w:left="0"/>
        <w:rPr>
          <w:rFonts w:ascii="Times New Roman" w:hAnsi="Times New Roman"/>
          <w:b/>
          <w:bCs/>
          <w:sz w:val="28"/>
          <w:szCs w:val="28"/>
        </w:rPr>
      </w:pPr>
    </w:p>
    <w:p w14:paraId="5D627E57" w14:textId="44AD8F04" w:rsidR="0ACEBE45" w:rsidRDefault="0ACEBE45" w:rsidP="64468F90">
      <w:pPr>
        <w:pStyle w:val="ListParagraph"/>
        <w:ind w:left="0"/>
        <w:rPr>
          <w:rFonts w:ascii="Times New Roman" w:hAnsi="Times New Roman"/>
          <w:b/>
          <w:bCs/>
          <w:sz w:val="28"/>
          <w:szCs w:val="28"/>
        </w:rPr>
      </w:pPr>
      <w:r w:rsidRPr="64468F90">
        <w:rPr>
          <w:rFonts w:ascii="Times New Roman" w:hAnsi="Times New Roman"/>
          <w:b/>
          <w:bCs/>
          <w:sz w:val="28"/>
          <w:szCs w:val="28"/>
        </w:rPr>
        <w:t>6.2 Filter Entries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4"/>
        <w:gridCol w:w="2246"/>
        <w:gridCol w:w="1249"/>
        <w:gridCol w:w="12"/>
        <w:gridCol w:w="491"/>
        <w:gridCol w:w="2231"/>
        <w:gridCol w:w="1767"/>
      </w:tblGrid>
      <w:tr w:rsidR="64468F90" w14:paraId="7CCA2A8B" w14:textId="77777777" w:rsidTr="713AC0CF">
        <w:trPr>
          <w:trHeight w:val="300"/>
        </w:trPr>
        <w:tc>
          <w:tcPr>
            <w:tcW w:w="4511" w:type="dxa"/>
            <w:gridSpan w:val="4"/>
          </w:tcPr>
          <w:p w14:paraId="0BEC27A6" w14:textId="5541ABF8" w:rsidR="64468F90" w:rsidRDefault="64468F90">
            <w:r>
              <w:t>Test No.: LEC</w:t>
            </w:r>
            <w:r w:rsidR="77C39117">
              <w:t>2</w:t>
            </w:r>
          </w:p>
        </w:tc>
        <w:tc>
          <w:tcPr>
            <w:tcW w:w="4518" w:type="dxa"/>
            <w:gridSpan w:val="3"/>
          </w:tcPr>
          <w:p w14:paraId="46E5A2DD" w14:textId="5C1530AA" w:rsidR="64468F90" w:rsidRDefault="64468F90">
            <w:r>
              <w:t xml:space="preserve">Current Status: </w:t>
            </w:r>
            <w:r w:rsidR="500411BA">
              <w:t>Completed</w:t>
            </w:r>
          </w:p>
        </w:tc>
      </w:tr>
      <w:tr w:rsidR="64468F90" w14:paraId="6F8581AB" w14:textId="77777777" w:rsidTr="713AC0CF">
        <w:trPr>
          <w:trHeight w:val="300"/>
        </w:trPr>
        <w:tc>
          <w:tcPr>
            <w:tcW w:w="9029" w:type="dxa"/>
            <w:gridSpan w:val="7"/>
          </w:tcPr>
          <w:p w14:paraId="2A340A3F" w14:textId="04EAD7CD" w:rsidR="64468F90" w:rsidRDefault="64468F90" w:rsidP="64468F90">
            <w:r>
              <w:t xml:space="preserve">Test title:  </w:t>
            </w:r>
            <w:r w:rsidR="0820B53B">
              <w:t xml:space="preserve">Filter </w:t>
            </w:r>
            <w:r>
              <w:t>Entries</w:t>
            </w:r>
          </w:p>
          <w:p w14:paraId="5FC30BCD" w14:textId="77777777" w:rsidR="64468F90" w:rsidRDefault="64468F90"/>
        </w:tc>
      </w:tr>
      <w:tr w:rsidR="64468F90" w14:paraId="1FB6194E" w14:textId="77777777" w:rsidTr="713AC0CF">
        <w:trPr>
          <w:trHeight w:val="1070"/>
        </w:trPr>
        <w:tc>
          <w:tcPr>
            <w:tcW w:w="9029" w:type="dxa"/>
            <w:gridSpan w:val="7"/>
          </w:tcPr>
          <w:p w14:paraId="3D24A513" w14:textId="1A14526E" w:rsidR="64468F90" w:rsidRDefault="64468F90">
            <w:r>
              <w:t>Testing approach:</w:t>
            </w:r>
            <w:r w:rsidR="2FAB4820">
              <w:t xml:space="preserve"> In order to complete this test</w:t>
            </w:r>
            <w:r w:rsidR="31D3ED3C">
              <w:t xml:space="preserve"> ingestion must have taken place and</w:t>
            </w:r>
            <w:r w:rsidR="2FAB4820">
              <w:t xml:space="preserve"> there must be entries in the log entries table.</w:t>
            </w:r>
          </w:p>
        </w:tc>
      </w:tr>
      <w:tr w:rsidR="64468F90" w14:paraId="6E742FE4" w14:textId="77777777" w:rsidTr="713AC0CF">
        <w:trPr>
          <w:trHeight w:val="4130"/>
        </w:trPr>
        <w:tc>
          <w:tcPr>
            <w:tcW w:w="996" w:type="dxa"/>
          </w:tcPr>
          <w:p w14:paraId="75CE2232" w14:textId="4904BA69" w:rsidR="64468F90" w:rsidRDefault="64468F90">
            <w:r>
              <w:t>STEP</w:t>
            </w:r>
          </w:p>
          <w:p w14:paraId="15EE13A8" w14:textId="6F7452AF" w:rsidR="64468F90" w:rsidRDefault="64468F90" w:rsidP="64468F90"/>
          <w:p w14:paraId="0570E1B6" w14:textId="1A4CEDB1" w:rsidR="64468F90" w:rsidRDefault="64468F90" w:rsidP="64468F90"/>
          <w:p w14:paraId="66390ECC" w14:textId="27334A8F" w:rsidR="64468F90" w:rsidRDefault="64468F90" w:rsidP="64468F90">
            <w:r>
              <w:t>1.</w:t>
            </w:r>
          </w:p>
          <w:p w14:paraId="75055DC6" w14:textId="76B07826" w:rsidR="64468F90" w:rsidRDefault="64468F90" w:rsidP="64468F90"/>
          <w:p w14:paraId="517E515D" w14:textId="768A8B88" w:rsidR="64468F90" w:rsidRDefault="64468F90" w:rsidP="64468F90"/>
          <w:p w14:paraId="2D4C7DAE" w14:textId="55BCD807" w:rsidR="64468F90" w:rsidRDefault="64468F90" w:rsidP="64468F90"/>
          <w:p w14:paraId="668413A9" w14:textId="51B42BCA" w:rsidR="7664AE1A" w:rsidRDefault="7664AE1A" w:rsidP="7664AE1A"/>
          <w:p w14:paraId="6C4AFAE2" w14:textId="13E3A330" w:rsidR="7664AE1A" w:rsidRDefault="7664AE1A" w:rsidP="7664AE1A"/>
          <w:p w14:paraId="7AF66901" w14:textId="251528B1" w:rsidR="7664AE1A" w:rsidRDefault="7664AE1A" w:rsidP="7664AE1A"/>
          <w:p w14:paraId="6254EDE2" w14:textId="184DEA30" w:rsidR="64468F90" w:rsidRDefault="64468F90" w:rsidP="64468F90">
            <w:r>
              <w:t>2.</w:t>
            </w:r>
          </w:p>
          <w:p w14:paraId="11DCBC95" w14:textId="6CFDADCD" w:rsidR="64468F90" w:rsidRDefault="64468F90" w:rsidP="64468F90"/>
          <w:p w14:paraId="0E241418" w14:textId="48313EB3" w:rsidR="64468F90" w:rsidRDefault="64468F90" w:rsidP="64468F90"/>
          <w:p w14:paraId="143ECED2" w14:textId="11E29532" w:rsidR="64468F90" w:rsidRDefault="64468F90" w:rsidP="64468F90"/>
          <w:p w14:paraId="69BD379C" w14:textId="62D2036F" w:rsidR="64468F90" w:rsidRDefault="64468F90" w:rsidP="64468F90">
            <w:r>
              <w:t>3.</w:t>
            </w:r>
          </w:p>
          <w:p w14:paraId="25D100D4" w14:textId="78ADD27A" w:rsidR="64468F90" w:rsidRDefault="64468F90" w:rsidP="64468F90"/>
          <w:p w14:paraId="14F84D57" w14:textId="49D8D056" w:rsidR="64468F90" w:rsidRDefault="64468F90" w:rsidP="64468F90"/>
          <w:p w14:paraId="1F01B8FB" w14:textId="6D6B5FB8" w:rsidR="64468F90" w:rsidRDefault="64468F90" w:rsidP="64468F90"/>
          <w:p w14:paraId="30AC8A71" w14:textId="76A7A23B" w:rsidR="64468F90" w:rsidRDefault="64468F90" w:rsidP="64468F90">
            <w:r>
              <w:t>4.</w:t>
            </w:r>
          </w:p>
          <w:p w14:paraId="7C4B1E75" w14:textId="614B9346" w:rsidR="64468F90" w:rsidRDefault="64468F90" w:rsidP="64468F90"/>
          <w:p w14:paraId="347064C3" w14:textId="6670EF3B" w:rsidR="64468F90" w:rsidRDefault="64468F90" w:rsidP="64468F90"/>
          <w:p w14:paraId="0D687023" w14:textId="1DA388AF" w:rsidR="64468F90" w:rsidRDefault="64468F90" w:rsidP="64468F90"/>
          <w:p w14:paraId="6608B538" w14:textId="5F76ADDB" w:rsidR="7664AE1A" w:rsidRDefault="7664AE1A" w:rsidP="7664AE1A"/>
          <w:p w14:paraId="1ED07ADA" w14:textId="15422D78" w:rsidR="7664AE1A" w:rsidRDefault="7664AE1A" w:rsidP="7664AE1A"/>
          <w:p w14:paraId="3F3A65F7" w14:textId="0C7BB4CB" w:rsidR="7664AE1A" w:rsidRDefault="7664AE1A" w:rsidP="7664AE1A"/>
          <w:p w14:paraId="01C44B93" w14:textId="346BEDC0" w:rsidR="7664AE1A" w:rsidRDefault="7664AE1A" w:rsidP="7664AE1A"/>
          <w:p w14:paraId="1A461478" w14:textId="0FF1E214" w:rsidR="64468F90" w:rsidRDefault="64468F90" w:rsidP="64468F90">
            <w:r>
              <w:t>5.</w:t>
            </w:r>
          </w:p>
          <w:p w14:paraId="05C13282" w14:textId="7D30E79A" w:rsidR="64468F90" w:rsidRDefault="64468F90" w:rsidP="64468F90"/>
          <w:p w14:paraId="0F9A8563" w14:textId="3F0261C3" w:rsidR="64468F90" w:rsidRDefault="64468F90" w:rsidP="64468F90"/>
          <w:p w14:paraId="76345FE0" w14:textId="38196277" w:rsidR="64468F90" w:rsidRDefault="64468F90" w:rsidP="64468F90"/>
          <w:p w14:paraId="44E6D1C2" w14:textId="4D0628B4" w:rsidR="7664AE1A" w:rsidRDefault="7664AE1A" w:rsidP="7664AE1A"/>
          <w:p w14:paraId="5A44EC64" w14:textId="43D4B6C8" w:rsidR="7664AE1A" w:rsidRDefault="7664AE1A" w:rsidP="7664AE1A"/>
          <w:p w14:paraId="6F109D70" w14:textId="7A676E5A" w:rsidR="7664AE1A" w:rsidRDefault="7664AE1A" w:rsidP="7664AE1A"/>
          <w:p w14:paraId="282241CF" w14:textId="40FB3F08" w:rsidR="5E24A442" w:rsidRDefault="27BF5B95" w:rsidP="64468F90">
            <w:r>
              <w:t>6</w:t>
            </w:r>
            <w:r w:rsidR="4C3EBC76">
              <w:t>.</w:t>
            </w:r>
          </w:p>
          <w:p w14:paraId="7BD16E54" w14:textId="483A2423" w:rsidR="64468F90" w:rsidRDefault="64468F90" w:rsidP="64468F90"/>
          <w:p w14:paraId="20994158" w14:textId="6AA50069" w:rsidR="64468F90" w:rsidRDefault="64468F90" w:rsidP="64468F90"/>
          <w:p w14:paraId="0766E7CD" w14:textId="7B7C0F46" w:rsidR="64468F90" w:rsidRDefault="64468F90" w:rsidP="64468F90"/>
          <w:p w14:paraId="6A0643F4" w14:textId="513913E8" w:rsidR="64468F90" w:rsidRDefault="64468F90" w:rsidP="64468F90"/>
          <w:p w14:paraId="2BA03917" w14:textId="28932BEC" w:rsidR="64468F90" w:rsidRDefault="64468F90" w:rsidP="64468F90"/>
          <w:p w14:paraId="38AB3F9D" w14:textId="1D7C60D4" w:rsidR="64468F90" w:rsidRDefault="64468F90" w:rsidP="64468F90"/>
          <w:p w14:paraId="0BB7F55F" w14:textId="413E2CF7" w:rsidR="64468F90" w:rsidRDefault="657775F2" w:rsidP="64468F90">
            <w:r>
              <w:t>7.</w:t>
            </w:r>
          </w:p>
          <w:p w14:paraId="76122F1F" w14:textId="4989D79C" w:rsidR="64468F90" w:rsidRDefault="64468F90" w:rsidP="64468F90"/>
          <w:p w14:paraId="31629339" w14:textId="4F03AAEA" w:rsidR="64468F90" w:rsidRDefault="64468F90" w:rsidP="64468F90"/>
          <w:p w14:paraId="3C64FA0F" w14:textId="6EE55550" w:rsidR="64468F90" w:rsidRDefault="64468F90" w:rsidP="64468F90"/>
        </w:tc>
        <w:tc>
          <w:tcPr>
            <w:tcW w:w="2250" w:type="dxa"/>
          </w:tcPr>
          <w:p w14:paraId="2FD0322C" w14:textId="77777777" w:rsidR="64468F90" w:rsidRDefault="64468F90">
            <w:r>
              <w:t>OPERATOR ACTION</w:t>
            </w:r>
          </w:p>
          <w:p w14:paraId="53195FEE" w14:textId="77777777" w:rsidR="64468F90" w:rsidRDefault="64468F90"/>
          <w:p w14:paraId="2E6779ED" w14:textId="671ACFD3" w:rsidR="4B600529" w:rsidRDefault="606BF29A" w:rsidP="64468F90">
            <w:pPr>
              <w:spacing w:line="259" w:lineRule="auto"/>
            </w:pPr>
            <w:r>
              <w:t xml:space="preserve">An </w:t>
            </w:r>
            <w:r w:rsidR="7AA30BA2">
              <w:t>operator</w:t>
            </w:r>
            <w:r>
              <w:t xml:space="preserve"> </w:t>
            </w:r>
            <w:r w:rsidR="71A3F8F5">
              <w:t>enters text in the text field label</w:t>
            </w:r>
            <w:r w:rsidR="232ACDA2">
              <w:t>ed “Keywords”</w:t>
            </w:r>
            <w:r w:rsidR="5F53ABE3">
              <w:t>.</w:t>
            </w:r>
          </w:p>
          <w:p w14:paraId="1F8A444B" w14:textId="19E63F2D" w:rsidR="29A4885B" w:rsidRDefault="7FC114E2" w:rsidP="64468F90">
            <w:pPr>
              <w:spacing w:line="259" w:lineRule="auto"/>
            </w:pPr>
            <w:r>
              <w:t>e.g.</w:t>
            </w:r>
            <w:r w:rsidR="23CC0D31">
              <w:t xml:space="preserve"> </w:t>
            </w:r>
            <w:r>
              <w:t>“Red Team”</w:t>
            </w:r>
          </w:p>
          <w:p w14:paraId="37A29836" w14:textId="5437E021" w:rsidR="64468F90" w:rsidRDefault="64468F90" w:rsidP="64468F90">
            <w:pPr>
              <w:spacing w:line="259" w:lineRule="auto"/>
            </w:pPr>
          </w:p>
          <w:p w14:paraId="09E58C4D" w14:textId="43378684" w:rsidR="7664AE1A" w:rsidRDefault="7664AE1A" w:rsidP="7664AE1A">
            <w:pPr>
              <w:spacing w:line="259" w:lineRule="auto"/>
            </w:pPr>
          </w:p>
          <w:p w14:paraId="440BCF9B" w14:textId="307CE5BF" w:rsidR="7664AE1A" w:rsidRDefault="7664AE1A" w:rsidP="7664AE1A">
            <w:pPr>
              <w:spacing w:line="259" w:lineRule="auto"/>
            </w:pPr>
          </w:p>
          <w:p w14:paraId="7BDD51F9" w14:textId="71DBE565" w:rsidR="4DF5C2EC" w:rsidRDefault="5F53ABE3" w:rsidP="64468F90">
            <w:pPr>
              <w:spacing w:line="259" w:lineRule="auto"/>
            </w:pPr>
            <w:r>
              <w:t xml:space="preserve">The </w:t>
            </w:r>
            <w:r w:rsidR="7AA30BA2">
              <w:t>operator</w:t>
            </w:r>
            <w:r>
              <w:t xml:space="preserve"> selects </w:t>
            </w:r>
            <w:r w:rsidR="6AE7D2D3">
              <w:t xml:space="preserve">a radio button under the section labeled “Source”. </w:t>
            </w:r>
          </w:p>
          <w:p w14:paraId="36DACF69" w14:textId="2774D31F" w:rsidR="7B3BAFAD" w:rsidRDefault="7B3BAFAD" w:rsidP="7664AE1A">
            <w:pPr>
              <w:spacing w:line="259" w:lineRule="auto"/>
            </w:pPr>
            <w:r>
              <w:t>e.g. “Red/Blue/White”</w:t>
            </w:r>
          </w:p>
          <w:p w14:paraId="188B71C1" w14:textId="3258CA13" w:rsidR="64468F90" w:rsidRDefault="64468F90" w:rsidP="64468F90">
            <w:pPr>
              <w:spacing w:line="259" w:lineRule="auto"/>
            </w:pPr>
          </w:p>
          <w:p w14:paraId="394764CC" w14:textId="514C6B16" w:rsidR="7664AE1A" w:rsidRDefault="7664AE1A" w:rsidP="7664AE1A">
            <w:pPr>
              <w:spacing w:line="259" w:lineRule="auto"/>
            </w:pPr>
          </w:p>
          <w:p w14:paraId="6F9254D9" w14:textId="4FA2E194" w:rsidR="51D2AA6F" w:rsidRDefault="6AE7D2D3" w:rsidP="64468F90">
            <w:pPr>
              <w:spacing w:line="259" w:lineRule="auto"/>
            </w:pPr>
            <w:r>
              <w:t xml:space="preserve">The </w:t>
            </w:r>
            <w:r w:rsidR="7AA30BA2">
              <w:t>operator</w:t>
            </w:r>
            <w:r>
              <w:t xml:space="preserve"> selects a radio button under the section labeled </w:t>
            </w:r>
          </w:p>
          <w:p w14:paraId="314CED40" w14:textId="5CB7D498" w:rsidR="51D2AA6F" w:rsidRDefault="6AE7D2D3" w:rsidP="64468F90">
            <w:pPr>
              <w:spacing w:line="259" w:lineRule="auto"/>
            </w:pPr>
            <w:r>
              <w:t>“Source Type”</w:t>
            </w:r>
          </w:p>
          <w:p w14:paraId="4E4F86E3" w14:textId="02F92F6E" w:rsidR="16C7E02C" w:rsidRDefault="16C7E02C" w:rsidP="7664AE1A">
            <w:pPr>
              <w:spacing w:line="259" w:lineRule="auto"/>
            </w:pPr>
            <w:r>
              <w:t>e.g. “Red/Blue/White”</w:t>
            </w:r>
          </w:p>
          <w:p w14:paraId="407DA048" w14:textId="69467F7F" w:rsidR="64468F90" w:rsidRDefault="64468F90" w:rsidP="64468F90">
            <w:pPr>
              <w:spacing w:line="259" w:lineRule="auto"/>
            </w:pPr>
          </w:p>
          <w:p w14:paraId="1F0105EB" w14:textId="72CB30A5" w:rsidR="64468F90" w:rsidRDefault="64468F90" w:rsidP="64468F90">
            <w:pPr>
              <w:spacing w:line="259" w:lineRule="auto"/>
            </w:pPr>
          </w:p>
          <w:p w14:paraId="37DD6078" w14:textId="53FC6709" w:rsidR="51D2AA6F" w:rsidRDefault="6AE7D2D3" w:rsidP="64468F90">
            <w:pPr>
              <w:spacing w:line="259" w:lineRule="auto"/>
            </w:pPr>
            <w:r>
              <w:t xml:space="preserve">The </w:t>
            </w:r>
            <w:r w:rsidR="7AA30BA2">
              <w:t>operator</w:t>
            </w:r>
            <w:r>
              <w:t xml:space="preserve"> enters a </w:t>
            </w:r>
            <w:r w:rsidR="5C69D53B">
              <w:t>timestamp into the date time edit labeled</w:t>
            </w:r>
            <w:r w:rsidR="39031ED8">
              <w:t xml:space="preserve"> “Start Date”</w:t>
            </w:r>
            <w:r w:rsidR="73162B92">
              <w:t xml:space="preserve"> </w:t>
            </w:r>
          </w:p>
          <w:p w14:paraId="35E26896" w14:textId="777DFCD2" w:rsidR="51D2AA6F" w:rsidRDefault="177936BD" w:rsidP="64468F90">
            <w:pPr>
              <w:spacing w:line="259" w:lineRule="auto"/>
            </w:pPr>
            <w:r>
              <w:t>e.g.</w:t>
            </w:r>
            <w:r w:rsidR="1D335168">
              <w:t xml:space="preserve"> </w:t>
            </w:r>
            <w:r w:rsidR="73162B92">
              <w:t>“mm/dd/</w:t>
            </w:r>
            <w:proofErr w:type="spellStart"/>
            <w:r w:rsidR="73162B92">
              <w:t>yyyy</w:t>
            </w:r>
            <w:proofErr w:type="spellEnd"/>
            <w:r w:rsidR="73162B92">
              <w:t>”</w:t>
            </w:r>
            <w:r w:rsidR="5C69D53B">
              <w:t xml:space="preserve"> </w:t>
            </w:r>
          </w:p>
          <w:p w14:paraId="63209255" w14:textId="0F1190C4" w:rsidR="64468F90" w:rsidRDefault="64468F90" w:rsidP="64468F90">
            <w:pPr>
              <w:spacing w:line="259" w:lineRule="auto"/>
            </w:pPr>
          </w:p>
          <w:p w14:paraId="4D575801" w14:textId="64CF7A95" w:rsidR="7664AE1A" w:rsidRDefault="7664AE1A" w:rsidP="7664AE1A">
            <w:pPr>
              <w:spacing w:line="259" w:lineRule="auto"/>
            </w:pPr>
          </w:p>
          <w:p w14:paraId="6B154358" w14:textId="4A702A3E" w:rsidR="001C0A11" w:rsidRDefault="0D8E3F00" w:rsidP="64468F90">
            <w:pPr>
              <w:spacing w:line="259" w:lineRule="auto"/>
            </w:pPr>
            <w:r>
              <w:t xml:space="preserve">The </w:t>
            </w:r>
            <w:r w:rsidR="7AA30BA2">
              <w:t>operator</w:t>
            </w:r>
            <w:r w:rsidR="7B58C37C">
              <w:t xml:space="preserve"> enters a timestamp into the date time</w:t>
            </w:r>
            <w:r w:rsidR="0F338EA0">
              <w:t xml:space="preserve"> edit labeled “End Date”</w:t>
            </w:r>
          </w:p>
          <w:p w14:paraId="67F12EB8" w14:textId="513AF105" w:rsidR="0F338EA0" w:rsidRDefault="0F338EA0" w:rsidP="7664AE1A">
            <w:pPr>
              <w:spacing w:line="259" w:lineRule="auto"/>
            </w:pPr>
            <w:r>
              <w:t>e.g. “mm/dd/</w:t>
            </w:r>
            <w:proofErr w:type="spellStart"/>
            <w:r>
              <w:t>yyyy</w:t>
            </w:r>
            <w:proofErr w:type="spellEnd"/>
            <w:r>
              <w:t>”</w:t>
            </w:r>
          </w:p>
          <w:p w14:paraId="70A6C602" w14:textId="4C53CE49" w:rsidR="64468F90" w:rsidRDefault="64468F90" w:rsidP="64468F90">
            <w:pPr>
              <w:spacing w:line="259" w:lineRule="auto"/>
            </w:pPr>
          </w:p>
          <w:p w14:paraId="7366CE17" w14:textId="647097EE" w:rsidR="64468F90" w:rsidRDefault="64468F90" w:rsidP="64468F90">
            <w:pPr>
              <w:spacing w:line="259" w:lineRule="auto"/>
            </w:pPr>
          </w:p>
          <w:p w14:paraId="569D7BB8" w14:textId="3165BF35" w:rsidR="64468F90" w:rsidRDefault="28D73222" w:rsidP="64468F90">
            <w:pPr>
              <w:spacing w:line="259" w:lineRule="auto"/>
            </w:pPr>
            <w:r>
              <w:t xml:space="preserve">The </w:t>
            </w:r>
            <w:r w:rsidR="7AA30BA2">
              <w:t>operator</w:t>
            </w:r>
            <w:r>
              <w:t xml:space="preserve"> clicks the fil</w:t>
            </w:r>
            <w:r w:rsidR="090F618D">
              <w:t>ter button.</w:t>
            </w:r>
          </w:p>
        </w:tc>
        <w:tc>
          <w:tcPr>
            <w:tcW w:w="1760" w:type="dxa"/>
            <w:gridSpan w:val="3"/>
          </w:tcPr>
          <w:p w14:paraId="1D9C256C" w14:textId="77777777" w:rsidR="64468F90" w:rsidRDefault="64468F90">
            <w:r>
              <w:t>PURPOSE</w:t>
            </w:r>
          </w:p>
          <w:p w14:paraId="2570F0D8" w14:textId="328C41F5" w:rsidR="64468F90" w:rsidRDefault="64468F90"/>
          <w:p w14:paraId="1AB543C5" w14:textId="0333DA64" w:rsidR="64468F90" w:rsidRDefault="64468F90" w:rsidP="64468F90">
            <w:pPr>
              <w:spacing w:line="259" w:lineRule="auto"/>
            </w:pPr>
          </w:p>
          <w:p w14:paraId="2B01E5ED" w14:textId="24CF89C4" w:rsidR="551B18BD" w:rsidRDefault="551B18BD" w:rsidP="64468F90">
            <w:pPr>
              <w:spacing w:line="259" w:lineRule="auto"/>
            </w:pPr>
            <w:r>
              <w:t>Display all log entries that contain the keywords entered.</w:t>
            </w:r>
          </w:p>
          <w:p w14:paraId="578791E7" w14:textId="6D1C7A1C" w:rsidR="64468F90" w:rsidRDefault="64468F90" w:rsidP="64468F90">
            <w:pPr>
              <w:spacing w:line="259" w:lineRule="auto"/>
            </w:pPr>
          </w:p>
          <w:p w14:paraId="0567AF36" w14:textId="6FC4EC4E" w:rsidR="7664AE1A" w:rsidRDefault="7664AE1A" w:rsidP="7664AE1A">
            <w:pPr>
              <w:spacing w:line="259" w:lineRule="auto"/>
            </w:pPr>
          </w:p>
          <w:p w14:paraId="1B771440" w14:textId="7A78BF03" w:rsidR="64468F90" w:rsidRDefault="0CFE33A9" w:rsidP="64468F90">
            <w:pPr>
              <w:spacing w:line="259" w:lineRule="auto"/>
            </w:pPr>
            <w:r>
              <w:t xml:space="preserve">Select which source </w:t>
            </w:r>
            <w:r w:rsidR="3AD03BAB">
              <w:t xml:space="preserve">by which an </w:t>
            </w:r>
            <w:r w:rsidR="7AA30BA2">
              <w:t>operator</w:t>
            </w:r>
            <w:r w:rsidR="3AD03BAB">
              <w:t xml:space="preserve"> will sort the log entries.</w:t>
            </w:r>
          </w:p>
          <w:p w14:paraId="529875EA" w14:textId="4F83381F" w:rsidR="7664AE1A" w:rsidRDefault="7664AE1A" w:rsidP="7664AE1A">
            <w:pPr>
              <w:spacing w:line="259" w:lineRule="auto"/>
            </w:pPr>
          </w:p>
          <w:p w14:paraId="160BF02C" w14:textId="48BDDDCB" w:rsidR="7664AE1A" w:rsidRDefault="7664AE1A" w:rsidP="7664AE1A">
            <w:pPr>
              <w:spacing w:line="259" w:lineRule="auto"/>
            </w:pPr>
          </w:p>
          <w:p w14:paraId="7E7A76A9" w14:textId="12A13260" w:rsidR="7664AE1A" w:rsidRDefault="7664AE1A" w:rsidP="7664AE1A">
            <w:pPr>
              <w:spacing w:line="259" w:lineRule="auto"/>
            </w:pPr>
          </w:p>
          <w:p w14:paraId="7426EE69" w14:textId="7D198BA2" w:rsidR="0CFE33A9" w:rsidRDefault="0CFE33A9" w:rsidP="7664AE1A">
            <w:pPr>
              <w:spacing w:line="259" w:lineRule="auto"/>
            </w:pPr>
            <w:r>
              <w:t xml:space="preserve">Select the source type </w:t>
            </w:r>
            <w:r w:rsidR="37853FA9">
              <w:t xml:space="preserve">by which an </w:t>
            </w:r>
            <w:r w:rsidR="7AA30BA2">
              <w:t>operator</w:t>
            </w:r>
            <w:r w:rsidR="37853FA9">
              <w:t xml:space="preserve"> will sort the log entries.</w:t>
            </w:r>
          </w:p>
          <w:p w14:paraId="4A17A19D" w14:textId="21067497" w:rsidR="64468F90" w:rsidRDefault="64468F90" w:rsidP="64468F90">
            <w:pPr>
              <w:spacing w:line="259" w:lineRule="auto"/>
            </w:pPr>
          </w:p>
          <w:p w14:paraId="66E9DD5B" w14:textId="4AE64E57" w:rsidR="64468F90" w:rsidRDefault="64468F90" w:rsidP="64468F90">
            <w:pPr>
              <w:spacing w:line="259" w:lineRule="auto"/>
            </w:pPr>
          </w:p>
          <w:p w14:paraId="25CA8713" w14:textId="5409405E" w:rsidR="64468F90" w:rsidRDefault="64468F90" w:rsidP="64468F90">
            <w:pPr>
              <w:spacing w:line="259" w:lineRule="auto"/>
            </w:pPr>
          </w:p>
          <w:p w14:paraId="3CD91797" w14:textId="47E52E5C" w:rsidR="64468F90" w:rsidRDefault="64468F90" w:rsidP="64468F90">
            <w:pPr>
              <w:spacing w:line="259" w:lineRule="auto"/>
            </w:pPr>
          </w:p>
          <w:p w14:paraId="25C7D973" w14:textId="29210585" w:rsidR="64468F90" w:rsidRDefault="5C033F99" w:rsidP="64468F90">
            <w:pPr>
              <w:spacing w:line="259" w:lineRule="auto"/>
            </w:pPr>
            <w:r>
              <w:t xml:space="preserve">Select the start time stamp by which an </w:t>
            </w:r>
            <w:r w:rsidR="7AA30BA2">
              <w:t>operator</w:t>
            </w:r>
            <w:r>
              <w:t xml:space="preserve"> will sort the log entries.</w:t>
            </w:r>
          </w:p>
          <w:p w14:paraId="3DD0B68E" w14:textId="5453BFB4" w:rsidR="64468F90" w:rsidRDefault="64468F90" w:rsidP="64468F90">
            <w:pPr>
              <w:spacing w:line="259" w:lineRule="auto"/>
            </w:pPr>
          </w:p>
          <w:p w14:paraId="119FFA52" w14:textId="1A3B383C" w:rsidR="64468F90" w:rsidRDefault="64468F90" w:rsidP="64468F90">
            <w:pPr>
              <w:spacing w:line="259" w:lineRule="auto"/>
            </w:pPr>
          </w:p>
          <w:p w14:paraId="61E234A5" w14:textId="3249C61D" w:rsidR="64468F90" w:rsidRDefault="5C033F99" w:rsidP="64468F90">
            <w:pPr>
              <w:spacing w:line="259" w:lineRule="auto"/>
            </w:pPr>
            <w:r>
              <w:t xml:space="preserve">Select the end time stamp by which an </w:t>
            </w:r>
            <w:r w:rsidR="7AA30BA2">
              <w:t>operator</w:t>
            </w:r>
            <w:r>
              <w:t xml:space="preserve"> will sort the log entries.</w:t>
            </w:r>
          </w:p>
          <w:p w14:paraId="4C79D507" w14:textId="155881CC" w:rsidR="64468F90" w:rsidRDefault="64468F90" w:rsidP="64468F90">
            <w:pPr>
              <w:spacing w:line="259" w:lineRule="auto"/>
            </w:pPr>
          </w:p>
          <w:p w14:paraId="4357B3BA" w14:textId="2F33A6FE" w:rsidR="64468F90" w:rsidRDefault="64468F90" w:rsidP="64468F90">
            <w:pPr>
              <w:spacing w:line="259" w:lineRule="auto"/>
            </w:pPr>
          </w:p>
          <w:p w14:paraId="157327E3" w14:textId="579602C7" w:rsidR="64468F90" w:rsidRDefault="15A53617" w:rsidP="64468F90">
            <w:pPr>
              <w:spacing w:line="259" w:lineRule="auto"/>
            </w:pPr>
            <w:r>
              <w:t>Display only the logs that meet the filter criteria.</w:t>
            </w:r>
          </w:p>
        </w:tc>
        <w:tc>
          <w:tcPr>
            <w:tcW w:w="2250" w:type="dxa"/>
          </w:tcPr>
          <w:p w14:paraId="2D03B043" w14:textId="3B9AF890" w:rsidR="64468F90" w:rsidRDefault="64468F90">
            <w:r>
              <w:t>EX</w:t>
            </w:r>
            <w:r w:rsidR="3A3AEE90">
              <w:t>PE</w:t>
            </w:r>
            <w:r>
              <w:t>CTED RESULTS</w:t>
            </w:r>
          </w:p>
          <w:p w14:paraId="4B6B3D24" w14:textId="08779670" w:rsidR="64468F90" w:rsidRDefault="64468F90" w:rsidP="64468F90"/>
          <w:p w14:paraId="5F3F8E2D" w14:textId="2F34B499" w:rsidR="3B19E0DB" w:rsidRDefault="3B19E0DB" w:rsidP="64468F90">
            <w:r>
              <w:t>The table should display all the log entries that contain the entered keyword.</w:t>
            </w:r>
          </w:p>
          <w:p w14:paraId="2B8D2D54" w14:textId="7FD5BEE2" w:rsidR="64468F90" w:rsidRDefault="64468F90" w:rsidP="64468F90"/>
          <w:p w14:paraId="7E4B60BA" w14:textId="1A689BFF" w:rsidR="64468F90" w:rsidRDefault="64468F90" w:rsidP="64468F90"/>
          <w:p w14:paraId="32105FBD" w14:textId="7CE64E24" w:rsidR="7664AE1A" w:rsidRDefault="7664AE1A" w:rsidP="7664AE1A"/>
          <w:p w14:paraId="2C4AE710" w14:textId="750FB7B7" w:rsidR="64468F90" w:rsidRDefault="021D3563" w:rsidP="64468F90">
            <w:r>
              <w:t>The selected radio button should display a filled black circle to indicate selection.</w:t>
            </w:r>
          </w:p>
          <w:p w14:paraId="247B481A" w14:textId="54805BA8" w:rsidR="64468F90" w:rsidRDefault="64468F90" w:rsidP="64468F90"/>
          <w:p w14:paraId="2E3F31FA" w14:textId="01750841" w:rsidR="64468F90" w:rsidRDefault="64468F90" w:rsidP="64468F90"/>
          <w:p w14:paraId="5DEC1006" w14:textId="23F6D1DA" w:rsidR="64468F90" w:rsidRDefault="64468F90" w:rsidP="64468F90"/>
          <w:p w14:paraId="4F61AF8B" w14:textId="2CB53648" w:rsidR="7664AE1A" w:rsidRDefault="7664AE1A" w:rsidP="7664AE1A"/>
          <w:p w14:paraId="6F7EB6A3" w14:textId="4766A19A" w:rsidR="64468F90" w:rsidRDefault="021D3563" w:rsidP="7664AE1A">
            <w:pPr>
              <w:spacing w:line="259" w:lineRule="auto"/>
            </w:pPr>
            <w:r>
              <w:t>The selected radio button should display a filled black circle to indicate selection.</w:t>
            </w:r>
          </w:p>
          <w:p w14:paraId="6356181F" w14:textId="6B972A40" w:rsidR="64468F90" w:rsidRDefault="64468F90" w:rsidP="64468F90">
            <w:pPr>
              <w:spacing w:line="259" w:lineRule="auto"/>
            </w:pPr>
          </w:p>
          <w:p w14:paraId="54F65398" w14:textId="36CFE152" w:rsidR="64468F90" w:rsidRDefault="64468F90" w:rsidP="64468F90">
            <w:pPr>
              <w:spacing w:line="259" w:lineRule="auto"/>
            </w:pPr>
          </w:p>
          <w:p w14:paraId="10D36308" w14:textId="6B71829B" w:rsidR="64468F90" w:rsidRDefault="64468F90" w:rsidP="64468F90">
            <w:pPr>
              <w:spacing w:line="259" w:lineRule="auto"/>
            </w:pPr>
          </w:p>
          <w:p w14:paraId="0F6DCB29" w14:textId="177130BB" w:rsidR="64468F90" w:rsidRDefault="64468F90" w:rsidP="64468F90">
            <w:pPr>
              <w:spacing w:line="259" w:lineRule="auto"/>
            </w:pPr>
          </w:p>
          <w:p w14:paraId="1E18257D" w14:textId="45E94B1F" w:rsidR="64468F90" w:rsidRDefault="021D3563" w:rsidP="64468F90">
            <w:r>
              <w:t xml:space="preserve">The date time edit should </w:t>
            </w:r>
            <w:r w:rsidR="049F4097">
              <w:t>display the entered time stamp.</w:t>
            </w:r>
          </w:p>
          <w:p w14:paraId="549D29F8" w14:textId="18A9CAC4" w:rsidR="64468F90" w:rsidRDefault="64468F90" w:rsidP="64468F90"/>
          <w:p w14:paraId="303710C6" w14:textId="1D02FFFD" w:rsidR="64468F90" w:rsidRDefault="64468F90" w:rsidP="64468F90"/>
          <w:p w14:paraId="29DB7F85" w14:textId="47ED253D" w:rsidR="64468F90" w:rsidRDefault="64468F90" w:rsidP="64468F90"/>
          <w:p w14:paraId="00659751" w14:textId="11DDD460" w:rsidR="64468F90" w:rsidRDefault="64468F90" w:rsidP="64468F90"/>
          <w:p w14:paraId="6E2A2A76" w14:textId="2385AC6E" w:rsidR="64468F90" w:rsidRDefault="049F4097" w:rsidP="64468F90">
            <w:r>
              <w:t>The date time edit should display the entered time stamp.</w:t>
            </w:r>
          </w:p>
          <w:p w14:paraId="5B559A55" w14:textId="483DA94F" w:rsidR="64468F90" w:rsidRDefault="64468F90" w:rsidP="64468F90"/>
          <w:p w14:paraId="2B9C8F29" w14:textId="0C752CBB" w:rsidR="64468F90" w:rsidRDefault="64468F90" w:rsidP="64468F90"/>
          <w:p w14:paraId="7EB5957D" w14:textId="07520E8C" w:rsidR="64468F90" w:rsidRDefault="64468F90" w:rsidP="64468F90"/>
          <w:p w14:paraId="2787DEC4" w14:textId="64D6E7DB" w:rsidR="64468F90" w:rsidRDefault="64468F90" w:rsidP="64468F90"/>
          <w:p w14:paraId="103AEA7A" w14:textId="20037BB4" w:rsidR="64468F90" w:rsidRDefault="3BE5B2E6" w:rsidP="64468F90">
            <w:r>
              <w:t>The log entries table will display the logs that meet the desired criteria</w:t>
            </w:r>
            <w:r w:rsidR="257F51FC">
              <w:t>.</w:t>
            </w:r>
          </w:p>
        </w:tc>
        <w:tc>
          <w:tcPr>
            <w:tcW w:w="1773" w:type="dxa"/>
          </w:tcPr>
          <w:p w14:paraId="1DF2A21B" w14:textId="77777777" w:rsidR="64468F90" w:rsidRDefault="64468F90">
            <w:r>
              <w:t>COMMENTS</w:t>
            </w:r>
          </w:p>
          <w:p w14:paraId="43901589" w14:textId="778319DD" w:rsidR="64468F90" w:rsidRDefault="64468F90" w:rsidP="64468F90"/>
        </w:tc>
      </w:tr>
      <w:tr w:rsidR="64468F90" w14:paraId="3FFD818F" w14:textId="77777777" w:rsidTr="713AC0CF">
        <w:trPr>
          <w:trHeight w:val="1250"/>
        </w:trPr>
        <w:tc>
          <w:tcPr>
            <w:tcW w:w="9029" w:type="dxa"/>
            <w:gridSpan w:val="7"/>
            <w:tcBorders>
              <w:bottom w:val="single" w:sz="4" w:space="0" w:color="auto"/>
            </w:tcBorders>
          </w:tcPr>
          <w:p w14:paraId="2FB2E23D" w14:textId="2EF5DD89" w:rsidR="64468F90" w:rsidRDefault="64468F90">
            <w:r>
              <w:t xml:space="preserve">Concluding Remarks: </w:t>
            </w:r>
            <w:r w:rsidR="19E36524">
              <w:t xml:space="preserve">Filtering </w:t>
            </w:r>
            <w:r w:rsidR="566808C0">
              <w:t>criteria works as intended, selecting criteria displays entries that meet the criteria.</w:t>
            </w:r>
          </w:p>
          <w:p w14:paraId="4CEDA945" w14:textId="28874240" w:rsidR="64468F90" w:rsidRDefault="64468F90" w:rsidP="713AC0CF"/>
          <w:p w14:paraId="33031605" w14:textId="4CCC7B0E" w:rsidR="64468F90" w:rsidRDefault="58E18B05" w:rsidP="713AC0CF">
            <w:r>
              <w:rPr>
                <w:noProof/>
              </w:rPr>
              <w:drawing>
                <wp:inline distT="0" distB="0" distL="0" distR="0" wp14:anchorId="3458B15C" wp14:editId="2C600CA8">
                  <wp:extent cx="4572000" cy="1562100"/>
                  <wp:effectExtent l="0" t="0" r="0" b="0"/>
                  <wp:docPr id="1809283657" name="Picture 1809283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572000" cy="1562100"/>
                          </a:xfrm>
                          <a:prstGeom prst="rect">
                            <a:avLst/>
                          </a:prstGeom>
                        </pic:spPr>
                      </pic:pic>
                    </a:graphicData>
                  </a:graphic>
                </wp:inline>
              </w:drawing>
            </w:r>
          </w:p>
          <w:p w14:paraId="24F6606E" w14:textId="4A6C95D7" w:rsidR="64468F90" w:rsidRDefault="0A18363C" w:rsidP="713AC0CF">
            <w:r>
              <w:rPr>
                <w:noProof/>
              </w:rPr>
              <w:drawing>
                <wp:inline distT="0" distB="0" distL="0" distR="0" wp14:anchorId="5156AA59" wp14:editId="5966DF2E">
                  <wp:extent cx="4572000" cy="1466850"/>
                  <wp:effectExtent l="0" t="0" r="0" b="0"/>
                  <wp:docPr id="841347512" name="Picture 841347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72000" cy="1466850"/>
                          </a:xfrm>
                          <a:prstGeom prst="rect">
                            <a:avLst/>
                          </a:prstGeom>
                        </pic:spPr>
                      </pic:pic>
                    </a:graphicData>
                  </a:graphic>
                </wp:inline>
              </w:drawing>
            </w:r>
          </w:p>
        </w:tc>
      </w:tr>
      <w:tr w:rsidR="64468F90" w14:paraId="373B3391" w14:textId="77777777" w:rsidTr="713AC0CF">
        <w:trPr>
          <w:trHeight w:val="890"/>
        </w:trPr>
        <w:tc>
          <w:tcPr>
            <w:tcW w:w="4499" w:type="dxa"/>
            <w:gridSpan w:val="3"/>
          </w:tcPr>
          <w:p w14:paraId="3553DFD0" w14:textId="0FB3FABD" w:rsidR="64468F90" w:rsidRDefault="558A8220" w:rsidP="64468F90">
            <w:pPr>
              <w:spacing w:line="259" w:lineRule="auto"/>
            </w:pPr>
            <w:r>
              <w:t xml:space="preserve">Testing Team: Adrian, Sergio, Cristian, Jesus, Jay </w:t>
            </w:r>
          </w:p>
        </w:tc>
        <w:tc>
          <w:tcPr>
            <w:tcW w:w="4530" w:type="dxa"/>
            <w:gridSpan w:val="4"/>
          </w:tcPr>
          <w:p w14:paraId="5E44D01D" w14:textId="3B4DFE1E" w:rsidR="64468F90" w:rsidRDefault="212F17EC">
            <w:r>
              <w:t>Date Completed: 05/08/2020</w:t>
            </w:r>
          </w:p>
          <w:p w14:paraId="2834CEFF" w14:textId="69F62E2C" w:rsidR="64468F90" w:rsidRDefault="64468F90" w:rsidP="64468F90"/>
          <w:p w14:paraId="09C0B461" w14:textId="3A48C304" w:rsidR="64468F90" w:rsidRDefault="64468F90" w:rsidP="64468F90"/>
          <w:p w14:paraId="602FEB59" w14:textId="7D85505C" w:rsidR="64468F90" w:rsidRDefault="64468F90" w:rsidP="64468F90"/>
        </w:tc>
      </w:tr>
    </w:tbl>
    <w:p w14:paraId="48DE1AD0" w14:textId="2050DB71" w:rsidR="64468F90" w:rsidRDefault="64468F90" w:rsidP="64468F90">
      <w:pPr>
        <w:pStyle w:val="ListParagraph"/>
        <w:ind w:left="0"/>
        <w:rPr>
          <w:rFonts w:ascii="Times New Roman" w:hAnsi="Times New Roman"/>
          <w:b/>
          <w:bCs/>
          <w:sz w:val="28"/>
          <w:szCs w:val="28"/>
        </w:rPr>
      </w:pPr>
    </w:p>
    <w:p w14:paraId="06DF3D6D" w14:textId="7F05B4C8" w:rsidR="64468F90" w:rsidRDefault="64468F90" w:rsidP="64468F90">
      <w:pPr>
        <w:pStyle w:val="ListParagraph"/>
        <w:ind w:left="0"/>
        <w:rPr>
          <w:rFonts w:ascii="Times New Roman" w:hAnsi="Times New Roman"/>
          <w:b/>
          <w:bCs/>
          <w:sz w:val="28"/>
          <w:szCs w:val="28"/>
        </w:rPr>
      </w:pPr>
    </w:p>
    <w:p w14:paraId="72E311D0" w14:textId="1471A9A2" w:rsidR="13FD9047" w:rsidRDefault="13FD9047" w:rsidP="64468F90">
      <w:pPr>
        <w:pStyle w:val="ListParagraph"/>
        <w:ind w:left="0"/>
        <w:rPr>
          <w:rFonts w:ascii="Times New Roman" w:hAnsi="Times New Roman"/>
          <w:b/>
          <w:bCs/>
          <w:sz w:val="28"/>
          <w:szCs w:val="28"/>
        </w:rPr>
      </w:pPr>
      <w:r w:rsidRPr="64468F90">
        <w:rPr>
          <w:rFonts w:ascii="Times New Roman" w:hAnsi="Times New Roman"/>
          <w:b/>
          <w:bCs/>
          <w:sz w:val="28"/>
          <w:szCs w:val="28"/>
        </w:rPr>
        <w:t>6.</w:t>
      </w:r>
      <w:r w:rsidR="18452FCD" w:rsidRPr="64468F90">
        <w:rPr>
          <w:rFonts w:ascii="Times New Roman" w:hAnsi="Times New Roman"/>
          <w:b/>
          <w:bCs/>
          <w:sz w:val="28"/>
          <w:szCs w:val="28"/>
        </w:rPr>
        <w:t>3</w:t>
      </w:r>
      <w:r w:rsidRPr="64468F90">
        <w:rPr>
          <w:rFonts w:ascii="Times New Roman" w:hAnsi="Times New Roman"/>
          <w:b/>
          <w:bCs/>
          <w:sz w:val="28"/>
          <w:szCs w:val="28"/>
        </w:rPr>
        <w:t xml:space="preserve"> Flag Entries</w:t>
      </w:r>
    </w:p>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00"/>
        <w:gridCol w:w="2280"/>
        <w:gridCol w:w="719"/>
        <w:gridCol w:w="12"/>
        <w:gridCol w:w="975"/>
        <w:gridCol w:w="1935"/>
        <w:gridCol w:w="1608"/>
      </w:tblGrid>
      <w:tr w:rsidR="64468F90" w14:paraId="396ADBFB" w14:textId="77777777" w:rsidTr="713AC0CF">
        <w:trPr>
          <w:trHeight w:val="300"/>
        </w:trPr>
        <w:tc>
          <w:tcPr>
            <w:tcW w:w="4511" w:type="dxa"/>
            <w:gridSpan w:val="4"/>
          </w:tcPr>
          <w:p w14:paraId="1773719A" w14:textId="58EE626A" w:rsidR="64468F90" w:rsidRDefault="64468F90">
            <w:r>
              <w:t>Test No.: LEC</w:t>
            </w:r>
            <w:r w:rsidR="3D88935B">
              <w:t>3</w:t>
            </w:r>
          </w:p>
        </w:tc>
        <w:tc>
          <w:tcPr>
            <w:tcW w:w="4518" w:type="dxa"/>
            <w:gridSpan w:val="3"/>
          </w:tcPr>
          <w:p w14:paraId="7275BACF" w14:textId="1DFDF7EB" w:rsidR="64468F90" w:rsidRDefault="64468F90">
            <w:r>
              <w:t xml:space="preserve">Current Status: </w:t>
            </w:r>
            <w:r w:rsidR="2E4A43DC">
              <w:t>Completed</w:t>
            </w:r>
          </w:p>
        </w:tc>
      </w:tr>
      <w:tr w:rsidR="64468F90" w14:paraId="4F12A13F" w14:textId="77777777" w:rsidTr="713AC0CF">
        <w:trPr>
          <w:trHeight w:val="300"/>
        </w:trPr>
        <w:tc>
          <w:tcPr>
            <w:tcW w:w="9029" w:type="dxa"/>
            <w:gridSpan w:val="7"/>
          </w:tcPr>
          <w:p w14:paraId="48283123" w14:textId="354B7507" w:rsidR="64468F90" w:rsidRDefault="64468F90" w:rsidP="64468F90">
            <w:r>
              <w:t xml:space="preserve">Test title:  </w:t>
            </w:r>
            <w:r w:rsidR="5F69C8F2">
              <w:t xml:space="preserve">Flag </w:t>
            </w:r>
            <w:r>
              <w:t>Entries</w:t>
            </w:r>
          </w:p>
          <w:p w14:paraId="2B4C9BE4" w14:textId="77777777" w:rsidR="64468F90" w:rsidRDefault="64468F90"/>
        </w:tc>
      </w:tr>
      <w:tr w:rsidR="64468F90" w14:paraId="4C128FA8" w14:textId="77777777" w:rsidTr="713AC0CF">
        <w:trPr>
          <w:trHeight w:val="1070"/>
        </w:trPr>
        <w:tc>
          <w:tcPr>
            <w:tcW w:w="9029" w:type="dxa"/>
            <w:gridSpan w:val="7"/>
          </w:tcPr>
          <w:p w14:paraId="3B13C585" w14:textId="6BD6A803" w:rsidR="64468F90" w:rsidRDefault="64468F90">
            <w:r>
              <w:t>Testing approach:</w:t>
            </w:r>
            <w:r w:rsidR="5C4FDE7C">
              <w:t xml:space="preserve"> </w:t>
            </w:r>
            <w:r w:rsidR="62A76C17">
              <w:t>In order to complete this test</w:t>
            </w:r>
            <w:r w:rsidR="7A62FB3B">
              <w:t xml:space="preserve"> ingestion must have taken place and</w:t>
            </w:r>
            <w:r w:rsidR="62A76C17">
              <w:t xml:space="preserve"> there must be entries to select in the log entries table.</w:t>
            </w:r>
          </w:p>
        </w:tc>
      </w:tr>
      <w:tr w:rsidR="64468F90" w14:paraId="01AF883A" w14:textId="77777777" w:rsidTr="713AC0CF">
        <w:trPr>
          <w:trHeight w:val="4130"/>
        </w:trPr>
        <w:tc>
          <w:tcPr>
            <w:tcW w:w="1500" w:type="dxa"/>
          </w:tcPr>
          <w:p w14:paraId="517531F1" w14:textId="4904BA69" w:rsidR="64468F90" w:rsidRDefault="64468F90">
            <w:r>
              <w:t>STEP</w:t>
            </w:r>
          </w:p>
          <w:p w14:paraId="78BEFA09" w14:textId="22EC5C9D" w:rsidR="64468F90" w:rsidRDefault="64468F90" w:rsidP="64468F90"/>
          <w:p w14:paraId="631C7111" w14:textId="22EC5C9D" w:rsidR="7664AE1A" w:rsidRDefault="7664AE1A" w:rsidP="7664AE1A"/>
          <w:p w14:paraId="4919EFC1" w14:textId="6652E93A" w:rsidR="64468F90" w:rsidRDefault="64468F90" w:rsidP="64468F90">
            <w:r>
              <w:t>1.</w:t>
            </w:r>
            <w:r w:rsidR="6E44B9E1">
              <w:t xml:space="preserve"> </w:t>
            </w:r>
          </w:p>
          <w:p w14:paraId="49CA574D" w14:textId="3C348CEF" w:rsidR="64468F90" w:rsidRDefault="64468F90" w:rsidP="64468F90"/>
          <w:p w14:paraId="252F0F15" w14:textId="12C0E850" w:rsidR="64468F90" w:rsidRDefault="64468F90" w:rsidP="64468F90"/>
          <w:p w14:paraId="75F29C0B" w14:textId="1AD2F2F6" w:rsidR="64468F90" w:rsidRDefault="64468F90" w:rsidP="64468F90"/>
          <w:p w14:paraId="5075741B" w14:textId="0213EDCE" w:rsidR="7664AE1A" w:rsidRDefault="7664AE1A" w:rsidP="7664AE1A"/>
          <w:p w14:paraId="4C59A0C3" w14:textId="0671F15D" w:rsidR="3288B12C" w:rsidRDefault="3288B12C" w:rsidP="64468F90">
            <w:r>
              <w:t xml:space="preserve">2. </w:t>
            </w:r>
          </w:p>
          <w:p w14:paraId="01B1D2AE" w14:textId="38F127AB" w:rsidR="64468F90" w:rsidRDefault="64468F90" w:rsidP="64468F90"/>
          <w:p w14:paraId="1FD01651" w14:textId="1D660827" w:rsidR="64468F90" w:rsidRDefault="64468F90" w:rsidP="64468F90"/>
          <w:p w14:paraId="1D73B160" w14:textId="1A76561B" w:rsidR="64468F90" w:rsidRDefault="64468F90" w:rsidP="64468F90"/>
          <w:p w14:paraId="188D3AED" w14:textId="7F89BC7B" w:rsidR="7664AE1A" w:rsidRDefault="7664AE1A" w:rsidP="7664AE1A"/>
          <w:p w14:paraId="7D70E8BC" w14:textId="36819210" w:rsidR="7664AE1A" w:rsidRDefault="7664AE1A" w:rsidP="7664AE1A"/>
          <w:p w14:paraId="74236852" w14:textId="7C47FCF5" w:rsidR="3288B12C" w:rsidRDefault="3288B12C" w:rsidP="64468F90">
            <w:r>
              <w:t xml:space="preserve">3. </w:t>
            </w:r>
          </w:p>
          <w:p w14:paraId="68BE51C0" w14:textId="66603A9A" w:rsidR="64468F90" w:rsidRDefault="64468F90" w:rsidP="64468F90"/>
          <w:p w14:paraId="4F8D5E72" w14:textId="10E4323F" w:rsidR="64468F90" w:rsidRDefault="64468F90" w:rsidP="64468F90"/>
          <w:p w14:paraId="69B7332A" w14:textId="4ACA1A3B" w:rsidR="64468F90" w:rsidRDefault="64468F90" w:rsidP="64468F90"/>
          <w:p w14:paraId="5DE94002" w14:textId="20874212" w:rsidR="64468F90" w:rsidRDefault="64468F90" w:rsidP="64468F90"/>
          <w:p w14:paraId="5D568FCF" w14:textId="0585DC4B" w:rsidR="7664AE1A" w:rsidRDefault="7664AE1A" w:rsidP="7664AE1A"/>
          <w:p w14:paraId="002D1778" w14:textId="08FC22A5" w:rsidR="7664AE1A" w:rsidRDefault="7664AE1A" w:rsidP="7664AE1A"/>
          <w:p w14:paraId="709987DC" w14:textId="11D0C923" w:rsidR="67CF21BE" w:rsidRDefault="67CF21BE" w:rsidP="64468F90">
            <w:r>
              <w:t>4</w:t>
            </w:r>
            <w:r w:rsidR="4C031477">
              <w:t xml:space="preserve">. </w:t>
            </w:r>
          </w:p>
          <w:p w14:paraId="531F5C3D" w14:textId="3B677982" w:rsidR="64468F90" w:rsidRDefault="64468F90" w:rsidP="64468F90"/>
        </w:tc>
        <w:tc>
          <w:tcPr>
            <w:tcW w:w="2280" w:type="dxa"/>
          </w:tcPr>
          <w:p w14:paraId="00114DCC" w14:textId="77777777" w:rsidR="64468F90" w:rsidRDefault="64468F90">
            <w:r>
              <w:t>OPERATOR ACTION</w:t>
            </w:r>
          </w:p>
          <w:p w14:paraId="2536B666" w14:textId="68F8BF85" w:rsidR="64468F90" w:rsidRDefault="64468F90"/>
          <w:p w14:paraId="1CA68109" w14:textId="5244A65F" w:rsidR="3C9B8866" w:rsidRDefault="3C9B8866" w:rsidP="64468F90">
            <w:pPr>
              <w:spacing w:line="259" w:lineRule="auto"/>
            </w:pPr>
            <w:r>
              <w:t>For the selection of all log entries Click select and continue to Step 3</w:t>
            </w:r>
          </w:p>
          <w:p w14:paraId="4BFB324C" w14:textId="153C875A" w:rsidR="64468F90" w:rsidRDefault="64468F90" w:rsidP="64468F90"/>
          <w:p w14:paraId="7CFB9C7A" w14:textId="35ED7E26" w:rsidR="7664AE1A" w:rsidRDefault="7664AE1A" w:rsidP="7664AE1A"/>
          <w:p w14:paraId="1DDCF592" w14:textId="70C35F3D" w:rsidR="3DD68668" w:rsidRDefault="3DD68668" w:rsidP="64468F90">
            <w:pPr>
              <w:spacing w:line="259" w:lineRule="auto"/>
            </w:pPr>
            <w:r>
              <w:t>Click on the check box under the “Select Column” for the selected log entry</w:t>
            </w:r>
          </w:p>
          <w:p w14:paraId="4F979667" w14:textId="0C176DF4" w:rsidR="64468F90" w:rsidRDefault="64468F90" w:rsidP="64468F90">
            <w:pPr>
              <w:spacing w:line="259" w:lineRule="auto"/>
            </w:pPr>
          </w:p>
          <w:p w14:paraId="27EA6BC6" w14:textId="3AB28574" w:rsidR="7664AE1A" w:rsidRDefault="7664AE1A" w:rsidP="7664AE1A">
            <w:pPr>
              <w:spacing w:line="259" w:lineRule="auto"/>
            </w:pPr>
          </w:p>
          <w:p w14:paraId="6A635025" w14:textId="5E124315" w:rsidR="3DD68668" w:rsidRDefault="3DD68668" w:rsidP="64468F90">
            <w:pPr>
              <w:spacing w:line="259" w:lineRule="auto"/>
            </w:pPr>
            <w:r>
              <w:t>Click on the highlighted “Vector” Dropdown menu</w:t>
            </w:r>
            <w:r w:rsidR="5A5CBF95">
              <w:t xml:space="preserve"> from the Vector column</w:t>
            </w:r>
            <w:r>
              <w:t>.</w:t>
            </w:r>
          </w:p>
          <w:p w14:paraId="40BD4EB3" w14:textId="5DD9E129" w:rsidR="64468F90" w:rsidRDefault="64468F90" w:rsidP="64468F90">
            <w:pPr>
              <w:spacing w:line="259" w:lineRule="auto"/>
            </w:pPr>
          </w:p>
          <w:p w14:paraId="249C3193" w14:textId="0FE5D6F4" w:rsidR="7664AE1A" w:rsidRDefault="7664AE1A" w:rsidP="7664AE1A">
            <w:pPr>
              <w:spacing w:line="259" w:lineRule="auto"/>
            </w:pPr>
          </w:p>
          <w:p w14:paraId="51D99921" w14:textId="7E44ED3F" w:rsidR="7664AE1A" w:rsidRDefault="7664AE1A" w:rsidP="7664AE1A">
            <w:pPr>
              <w:spacing w:line="259" w:lineRule="auto"/>
            </w:pPr>
          </w:p>
          <w:p w14:paraId="104B4D46" w14:textId="1A6FDFE3" w:rsidR="3DD68668" w:rsidRDefault="3DD68668" w:rsidP="64468F90">
            <w:pPr>
              <w:spacing w:line="259" w:lineRule="auto"/>
            </w:pPr>
            <w:r>
              <w:t xml:space="preserve">Click </w:t>
            </w:r>
            <w:r w:rsidR="22D90A41">
              <w:t xml:space="preserve">a </w:t>
            </w:r>
            <w:r>
              <w:t xml:space="preserve">Vector </w:t>
            </w:r>
            <w:r w:rsidR="14042C8D">
              <w:t>n</w:t>
            </w:r>
            <w:r>
              <w:t>ame</w:t>
            </w:r>
            <w:r w:rsidR="2BE84B22">
              <w:t xml:space="preserve"> from the dropdown men</w:t>
            </w:r>
            <w:r w:rsidR="4500BBB9">
              <w:t>u.</w:t>
            </w:r>
          </w:p>
          <w:p w14:paraId="65BB44BB" w14:textId="71F6319C" w:rsidR="64468F90" w:rsidRDefault="64468F90" w:rsidP="64468F90">
            <w:pPr>
              <w:spacing w:line="259" w:lineRule="auto"/>
            </w:pPr>
          </w:p>
        </w:tc>
        <w:tc>
          <w:tcPr>
            <w:tcW w:w="1706" w:type="dxa"/>
            <w:gridSpan w:val="3"/>
          </w:tcPr>
          <w:p w14:paraId="6627D40E" w14:textId="77777777" w:rsidR="64468F90" w:rsidRDefault="64468F90">
            <w:r>
              <w:t>PURPOSE</w:t>
            </w:r>
          </w:p>
          <w:p w14:paraId="66CC4D44" w14:textId="31C17553" w:rsidR="64468F90" w:rsidRDefault="64468F90"/>
          <w:p w14:paraId="2CA2216C" w14:textId="31C17553" w:rsidR="7664AE1A" w:rsidRDefault="7664AE1A" w:rsidP="7664AE1A"/>
          <w:p w14:paraId="1A96B653" w14:textId="6FB6F47D" w:rsidR="7C9DEACA" w:rsidRDefault="4EA7AAA3" w:rsidP="64468F90">
            <w:pPr>
              <w:spacing w:line="259" w:lineRule="auto"/>
            </w:pPr>
            <w:r>
              <w:t>S</w:t>
            </w:r>
            <w:r w:rsidR="7C9DEACA">
              <w:t>elect of all log entries.</w:t>
            </w:r>
          </w:p>
          <w:p w14:paraId="3DCBBA68" w14:textId="112E2888" w:rsidR="64468F90" w:rsidRDefault="64468F90" w:rsidP="64468F90">
            <w:pPr>
              <w:spacing w:line="259" w:lineRule="auto"/>
            </w:pPr>
          </w:p>
          <w:p w14:paraId="14C3F114" w14:textId="6D1C7A1C" w:rsidR="64468F90" w:rsidRDefault="64468F90" w:rsidP="64468F90">
            <w:pPr>
              <w:spacing w:line="259" w:lineRule="auto"/>
            </w:pPr>
          </w:p>
          <w:p w14:paraId="45ACD025" w14:textId="35E32BFE" w:rsidR="7664AE1A" w:rsidRDefault="7664AE1A" w:rsidP="7664AE1A">
            <w:pPr>
              <w:spacing w:line="259" w:lineRule="auto"/>
            </w:pPr>
          </w:p>
          <w:p w14:paraId="01020ADE" w14:textId="07C71547" w:rsidR="64468F90" w:rsidRDefault="5EFFEED4" w:rsidP="64468F90">
            <w:pPr>
              <w:spacing w:line="259" w:lineRule="auto"/>
            </w:pPr>
            <w:r>
              <w:t>Set flag log entry for association.</w:t>
            </w:r>
          </w:p>
          <w:p w14:paraId="2E2667CF" w14:textId="21067497" w:rsidR="64468F90" w:rsidRDefault="64468F90" w:rsidP="64468F90">
            <w:pPr>
              <w:spacing w:line="259" w:lineRule="auto"/>
            </w:pPr>
          </w:p>
          <w:p w14:paraId="08450CB4" w14:textId="3E835479" w:rsidR="64468F90" w:rsidRDefault="64468F90" w:rsidP="64468F90">
            <w:pPr>
              <w:spacing w:line="259" w:lineRule="auto"/>
            </w:pPr>
          </w:p>
          <w:p w14:paraId="5F9734E9" w14:textId="783E6FA2" w:rsidR="64468F90" w:rsidRDefault="64468F90" w:rsidP="64468F90">
            <w:pPr>
              <w:spacing w:line="259" w:lineRule="auto"/>
            </w:pPr>
          </w:p>
          <w:p w14:paraId="5F8B05BB" w14:textId="704B5168" w:rsidR="64468F90" w:rsidRDefault="64468F90" w:rsidP="64468F90">
            <w:pPr>
              <w:spacing w:line="259" w:lineRule="auto"/>
            </w:pPr>
          </w:p>
          <w:p w14:paraId="39D3DA50" w14:textId="5EC06CFF" w:rsidR="64468F90" w:rsidRDefault="5EFFEED4" w:rsidP="64468F90">
            <w:pPr>
              <w:spacing w:line="259" w:lineRule="auto"/>
            </w:pPr>
            <w:r>
              <w:t>Open the dropdown menu with the available Vector options.</w:t>
            </w:r>
          </w:p>
          <w:p w14:paraId="09B11710" w14:textId="1B91AA53" w:rsidR="64468F90" w:rsidRDefault="64468F90" w:rsidP="64468F90">
            <w:pPr>
              <w:spacing w:line="259" w:lineRule="auto"/>
            </w:pPr>
          </w:p>
          <w:p w14:paraId="6338707C" w14:textId="5C9DE232" w:rsidR="64468F90" w:rsidRDefault="64468F90" w:rsidP="64468F90">
            <w:pPr>
              <w:spacing w:line="259" w:lineRule="auto"/>
            </w:pPr>
          </w:p>
          <w:p w14:paraId="0957851A" w14:textId="120EC88E" w:rsidR="64468F90" w:rsidRDefault="64468F90" w:rsidP="64468F90">
            <w:pPr>
              <w:spacing w:line="259" w:lineRule="auto"/>
            </w:pPr>
          </w:p>
          <w:p w14:paraId="3BBB3229" w14:textId="6C418413" w:rsidR="64468F90" w:rsidRDefault="7446B39D" w:rsidP="64468F90">
            <w:pPr>
              <w:spacing w:line="259" w:lineRule="auto"/>
            </w:pPr>
            <w:r>
              <w:t>Flag log entry to the selected Vector.</w:t>
            </w:r>
          </w:p>
        </w:tc>
        <w:tc>
          <w:tcPr>
            <w:tcW w:w="1935" w:type="dxa"/>
          </w:tcPr>
          <w:p w14:paraId="179E30CC" w14:textId="7A02845A" w:rsidR="64468F90" w:rsidRDefault="64468F90">
            <w:r>
              <w:t>EX</w:t>
            </w:r>
            <w:r w:rsidR="26168822">
              <w:t>PE</w:t>
            </w:r>
            <w:r>
              <w:t>CTED RESULTS</w:t>
            </w:r>
          </w:p>
          <w:p w14:paraId="179220C2" w14:textId="2740551A" w:rsidR="64468F90" w:rsidRDefault="64468F90" w:rsidP="64468F90"/>
          <w:p w14:paraId="0E7C26B8" w14:textId="17408D2B" w:rsidR="7BA0CF3F" w:rsidRDefault="7BA0CF3F" w:rsidP="7664AE1A">
            <w:r>
              <w:t>The system displays an “X” in</w:t>
            </w:r>
            <w:r w:rsidR="51DDAB94">
              <w:t xml:space="preserve"> all check boxes.</w:t>
            </w:r>
          </w:p>
          <w:p w14:paraId="6F8628A2" w14:textId="61468854" w:rsidR="64468F90" w:rsidRDefault="64468F90" w:rsidP="64468F90"/>
          <w:p w14:paraId="4D40DD01" w14:textId="391E56C7" w:rsidR="7664AE1A" w:rsidRDefault="7664AE1A" w:rsidP="7664AE1A"/>
          <w:p w14:paraId="3271CA4D" w14:textId="4859F1BB" w:rsidR="64468F90" w:rsidRDefault="79CCB032" w:rsidP="64468F90">
            <w:r>
              <w:t>The system displays an “X” in the selected check box.</w:t>
            </w:r>
          </w:p>
          <w:p w14:paraId="2A8CEFB2" w14:textId="64517DC1" w:rsidR="64468F90" w:rsidRDefault="64468F90" w:rsidP="64468F90"/>
          <w:p w14:paraId="7109F3B8" w14:textId="09DBDB63" w:rsidR="7664AE1A" w:rsidRDefault="7664AE1A" w:rsidP="7664AE1A"/>
          <w:p w14:paraId="22D1B3AC" w14:textId="4CA11F7B" w:rsidR="64468F90" w:rsidRDefault="79CCB032" w:rsidP="64468F90">
            <w:r>
              <w:t>The system displays a dropdown menu with Vector names.</w:t>
            </w:r>
          </w:p>
          <w:p w14:paraId="002F20F5" w14:textId="0E56B200" w:rsidR="7664AE1A" w:rsidRDefault="7664AE1A" w:rsidP="7664AE1A"/>
          <w:p w14:paraId="1DE10134" w14:textId="66723A49" w:rsidR="7664AE1A" w:rsidRDefault="7664AE1A" w:rsidP="7664AE1A"/>
          <w:p w14:paraId="660FAABB" w14:textId="05F5C0DB" w:rsidR="64468F90" w:rsidRDefault="1131C557" w:rsidP="64468F90">
            <w:r>
              <w:t>The system displays the Vector Name in the cell</w:t>
            </w:r>
            <w:r w:rsidR="4DB175FC">
              <w:t xml:space="preserve"> corresponding to the log entry row and Vector column.</w:t>
            </w:r>
          </w:p>
        </w:tc>
        <w:tc>
          <w:tcPr>
            <w:tcW w:w="1608" w:type="dxa"/>
          </w:tcPr>
          <w:p w14:paraId="3E045BBF" w14:textId="77777777" w:rsidR="64468F90" w:rsidRDefault="64468F90">
            <w:r>
              <w:t>COMMENTS</w:t>
            </w:r>
          </w:p>
          <w:p w14:paraId="4D68042D" w14:textId="778319DD" w:rsidR="64468F90" w:rsidRDefault="64468F90" w:rsidP="64468F90"/>
        </w:tc>
      </w:tr>
      <w:tr w:rsidR="64468F90" w14:paraId="6D45238D" w14:textId="77777777" w:rsidTr="713AC0CF">
        <w:trPr>
          <w:trHeight w:val="1250"/>
        </w:trPr>
        <w:tc>
          <w:tcPr>
            <w:tcW w:w="9029" w:type="dxa"/>
            <w:gridSpan w:val="7"/>
            <w:tcBorders>
              <w:bottom w:val="single" w:sz="4" w:space="0" w:color="auto"/>
            </w:tcBorders>
          </w:tcPr>
          <w:p w14:paraId="4D4C622A" w14:textId="611967CE" w:rsidR="64468F90" w:rsidRDefault="64468F90">
            <w:r>
              <w:t xml:space="preserve">Concluding Remarks: </w:t>
            </w:r>
            <w:r w:rsidR="40B91456">
              <w:t>A log entry can be flagged to a selected vector, however, the list does not display the vector name. Instead it lists the vector number.</w:t>
            </w:r>
          </w:p>
          <w:p w14:paraId="0FDAAFBF" w14:textId="1D4DAF82" w:rsidR="64468F90" w:rsidRDefault="64468F90" w:rsidP="713AC0CF"/>
          <w:p w14:paraId="496C09FF" w14:textId="58458B32" w:rsidR="64468F90" w:rsidRDefault="26588AA0" w:rsidP="713AC0CF">
            <w:r>
              <w:rPr>
                <w:noProof/>
              </w:rPr>
              <w:drawing>
                <wp:inline distT="0" distB="0" distL="0" distR="0" wp14:anchorId="0A35F164" wp14:editId="4981D454">
                  <wp:extent cx="4572000" cy="581025"/>
                  <wp:effectExtent l="0" t="0" r="0" b="0"/>
                  <wp:docPr id="1490235776" name="Picture 1490235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581025"/>
                          </a:xfrm>
                          <a:prstGeom prst="rect">
                            <a:avLst/>
                          </a:prstGeom>
                        </pic:spPr>
                      </pic:pic>
                    </a:graphicData>
                  </a:graphic>
                </wp:inline>
              </w:drawing>
            </w:r>
          </w:p>
          <w:p w14:paraId="6BF35CCE" w14:textId="2B723412" w:rsidR="64468F90" w:rsidRDefault="40B91456" w:rsidP="713AC0CF">
            <w:r>
              <w:rPr>
                <w:noProof/>
              </w:rPr>
              <w:drawing>
                <wp:inline distT="0" distB="0" distL="0" distR="0" wp14:anchorId="1C2A3A89" wp14:editId="39D0A28E">
                  <wp:extent cx="4572000" cy="952500"/>
                  <wp:effectExtent l="0" t="0" r="0" b="0"/>
                  <wp:docPr id="2084277537" name="Picture 2084277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952500"/>
                          </a:xfrm>
                          <a:prstGeom prst="rect">
                            <a:avLst/>
                          </a:prstGeom>
                        </pic:spPr>
                      </pic:pic>
                    </a:graphicData>
                  </a:graphic>
                </wp:inline>
              </w:drawing>
            </w:r>
          </w:p>
          <w:p w14:paraId="150AA6F8" w14:textId="4AF3A54B" w:rsidR="64468F90" w:rsidRDefault="759CC249" w:rsidP="713AC0CF">
            <w:r>
              <w:rPr>
                <w:noProof/>
              </w:rPr>
              <w:drawing>
                <wp:inline distT="0" distB="0" distL="0" distR="0" wp14:anchorId="44F1FEF1" wp14:editId="4F3EF56A">
                  <wp:extent cx="4572000" cy="628650"/>
                  <wp:effectExtent l="0" t="0" r="0" b="0"/>
                  <wp:docPr id="798403020" name="Picture 798403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4572000" cy="628650"/>
                          </a:xfrm>
                          <a:prstGeom prst="rect">
                            <a:avLst/>
                          </a:prstGeom>
                        </pic:spPr>
                      </pic:pic>
                    </a:graphicData>
                  </a:graphic>
                </wp:inline>
              </w:drawing>
            </w:r>
          </w:p>
        </w:tc>
      </w:tr>
      <w:tr w:rsidR="64468F90" w14:paraId="68081F32" w14:textId="77777777" w:rsidTr="713AC0CF">
        <w:trPr>
          <w:trHeight w:val="890"/>
        </w:trPr>
        <w:tc>
          <w:tcPr>
            <w:tcW w:w="4499" w:type="dxa"/>
            <w:gridSpan w:val="3"/>
          </w:tcPr>
          <w:p w14:paraId="1B474913" w14:textId="18FC148E" w:rsidR="64468F90" w:rsidRDefault="558A8220" w:rsidP="64468F90">
            <w:pPr>
              <w:spacing w:line="259" w:lineRule="auto"/>
            </w:pPr>
            <w:r>
              <w:t xml:space="preserve">Testing Team: Adrian, Sergio, Cristian, Jesus, Jay </w:t>
            </w:r>
          </w:p>
        </w:tc>
        <w:tc>
          <w:tcPr>
            <w:tcW w:w="4530" w:type="dxa"/>
            <w:gridSpan w:val="4"/>
          </w:tcPr>
          <w:p w14:paraId="24326359" w14:textId="71C329E7" w:rsidR="64468F90" w:rsidRDefault="212F17EC">
            <w:r>
              <w:t>Date Completed: 05/08/2020</w:t>
            </w:r>
          </w:p>
          <w:p w14:paraId="1A92D7B4" w14:textId="69F62E2C" w:rsidR="64468F90" w:rsidRDefault="64468F90" w:rsidP="64468F90"/>
          <w:p w14:paraId="62BB9F18" w14:textId="3A48C304" w:rsidR="64468F90" w:rsidRDefault="64468F90" w:rsidP="64468F90"/>
          <w:p w14:paraId="06ED9E84" w14:textId="7D85505C" w:rsidR="64468F90" w:rsidRDefault="64468F90" w:rsidP="64468F90"/>
        </w:tc>
      </w:tr>
    </w:tbl>
    <w:p w14:paraId="262AA6C3" w14:textId="11987427" w:rsidR="64468F90" w:rsidRDefault="64468F90" w:rsidP="64468F90">
      <w:pPr>
        <w:rPr>
          <w:b/>
          <w:bCs/>
          <w:sz w:val="28"/>
          <w:szCs w:val="28"/>
        </w:rPr>
      </w:pPr>
    </w:p>
    <w:p w14:paraId="5BB6E74C" w14:textId="51E53831" w:rsidR="221D6EEF" w:rsidRDefault="221D6EEF" w:rsidP="64468F90">
      <w:pPr>
        <w:pStyle w:val="Heading1"/>
      </w:pPr>
      <w:r>
        <w:t>Graph Configuration</w:t>
      </w:r>
    </w:p>
    <w:p w14:paraId="2C0C1F7E" w14:textId="190E8202" w:rsidR="64468F90" w:rsidRDefault="36BC1808" w:rsidP="64468F90">
      <w:r>
        <w:t>This section contains a set of tests for the Graph Configuration components.</w:t>
      </w:r>
    </w:p>
    <w:p w14:paraId="42576696" w14:textId="22836F13" w:rsidR="64468F90" w:rsidRDefault="64468F90" w:rsidP="64468F90"/>
    <w:p w14:paraId="0F1D2C57" w14:textId="049992B4" w:rsidR="062E6A42" w:rsidRDefault="062E6A42" w:rsidP="64468F90">
      <w:pPr>
        <w:pStyle w:val="Heading2"/>
        <w:numPr>
          <w:ilvl w:val="1"/>
          <w:numId w:val="0"/>
        </w:numPr>
      </w:pPr>
      <w:r>
        <w:t xml:space="preserve">7.1 </w:t>
      </w:r>
      <w:r w:rsidR="478DE9F9">
        <w:t>Add Node</w:t>
      </w:r>
    </w:p>
    <w:p w14:paraId="60B06211" w14:textId="57693CB4"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8"/>
        <w:gridCol w:w="1249"/>
        <w:gridCol w:w="12"/>
        <w:gridCol w:w="492"/>
        <w:gridCol w:w="2239"/>
        <w:gridCol w:w="1768"/>
      </w:tblGrid>
      <w:tr w:rsidR="64468F90" w14:paraId="4E3B873F" w14:textId="77777777" w:rsidTr="713AC0CF">
        <w:trPr>
          <w:trHeight w:val="300"/>
        </w:trPr>
        <w:tc>
          <w:tcPr>
            <w:tcW w:w="4511" w:type="dxa"/>
            <w:gridSpan w:val="4"/>
          </w:tcPr>
          <w:p w14:paraId="1391347E" w14:textId="6C70E189" w:rsidR="64468F90" w:rsidRDefault="64468F90">
            <w:r>
              <w:t>Test No.:</w:t>
            </w:r>
            <w:r w:rsidR="4B6A09A4">
              <w:t xml:space="preserve"> G</w:t>
            </w:r>
            <w:r>
              <w:t>C</w:t>
            </w:r>
            <w:r w:rsidR="3849B2F9">
              <w:t>1</w:t>
            </w:r>
          </w:p>
        </w:tc>
        <w:tc>
          <w:tcPr>
            <w:tcW w:w="4518" w:type="dxa"/>
            <w:gridSpan w:val="3"/>
          </w:tcPr>
          <w:p w14:paraId="25877101" w14:textId="6A095045" w:rsidR="64468F90" w:rsidRDefault="64468F90">
            <w:r>
              <w:t xml:space="preserve">Current Status: </w:t>
            </w:r>
            <w:r w:rsidR="341A8C9D">
              <w:t>Completed</w:t>
            </w:r>
          </w:p>
        </w:tc>
      </w:tr>
      <w:tr w:rsidR="64468F90" w14:paraId="397223E2" w14:textId="77777777" w:rsidTr="713AC0CF">
        <w:trPr>
          <w:trHeight w:val="300"/>
        </w:trPr>
        <w:tc>
          <w:tcPr>
            <w:tcW w:w="9029" w:type="dxa"/>
            <w:gridSpan w:val="7"/>
          </w:tcPr>
          <w:p w14:paraId="651C11F4" w14:textId="79EDEE00" w:rsidR="64468F90" w:rsidRDefault="64468F90" w:rsidP="64468F90">
            <w:r>
              <w:t xml:space="preserve">Test title:  </w:t>
            </w:r>
            <w:r w:rsidR="2CDBA0B7">
              <w:t>Add Node</w:t>
            </w:r>
          </w:p>
          <w:p w14:paraId="404C4925" w14:textId="77777777" w:rsidR="64468F90" w:rsidRDefault="64468F90"/>
        </w:tc>
      </w:tr>
      <w:tr w:rsidR="64468F90" w14:paraId="23BB69ED" w14:textId="77777777" w:rsidTr="713AC0CF">
        <w:trPr>
          <w:trHeight w:val="1070"/>
        </w:trPr>
        <w:tc>
          <w:tcPr>
            <w:tcW w:w="9029" w:type="dxa"/>
            <w:gridSpan w:val="7"/>
          </w:tcPr>
          <w:p w14:paraId="6B704C58" w14:textId="3D10F370" w:rsidR="64468F90" w:rsidRDefault="64468F90">
            <w:r>
              <w:t xml:space="preserve">Testing approach: </w:t>
            </w:r>
            <w:r w:rsidR="1DF94447">
              <w:t>Ingestion must have taken place and t</w:t>
            </w:r>
            <w:r w:rsidR="7ABF6DC2">
              <w:t>he user must be in graph configuration</w:t>
            </w:r>
            <w:r w:rsidR="59FFE78C">
              <w:t xml:space="preserve"> and click add graph button.</w:t>
            </w:r>
          </w:p>
        </w:tc>
      </w:tr>
      <w:tr w:rsidR="64468F90" w14:paraId="3D55BE65" w14:textId="77777777" w:rsidTr="713AC0CF">
        <w:trPr>
          <w:trHeight w:val="4130"/>
        </w:trPr>
        <w:tc>
          <w:tcPr>
            <w:tcW w:w="996" w:type="dxa"/>
          </w:tcPr>
          <w:p w14:paraId="1EE7C025" w14:textId="4904BA69" w:rsidR="64468F90" w:rsidRDefault="64468F90">
            <w:r>
              <w:t>STEP</w:t>
            </w:r>
          </w:p>
          <w:p w14:paraId="1F5AC815" w14:textId="6F7452AF" w:rsidR="64468F90" w:rsidRDefault="64468F90" w:rsidP="64468F90"/>
          <w:p w14:paraId="4C5BACA8" w14:textId="1A4CEDB1" w:rsidR="64468F90" w:rsidRDefault="64468F90" w:rsidP="64468F90"/>
          <w:p w14:paraId="31466954" w14:textId="27334A8F" w:rsidR="64468F90" w:rsidRDefault="64468F90" w:rsidP="64468F90">
            <w:r>
              <w:t>1.</w:t>
            </w:r>
          </w:p>
          <w:p w14:paraId="1C861BAF" w14:textId="76B07826" w:rsidR="64468F90" w:rsidRDefault="64468F90" w:rsidP="64468F90"/>
          <w:p w14:paraId="09F94431" w14:textId="768A8B88" w:rsidR="64468F90" w:rsidRDefault="64468F90" w:rsidP="64468F90"/>
          <w:p w14:paraId="4F99A793" w14:textId="6A356453" w:rsidR="64468F90" w:rsidRDefault="64468F90" w:rsidP="64468F90"/>
          <w:p w14:paraId="4C19D231" w14:textId="6002AF5B" w:rsidR="7664AE1A" w:rsidRDefault="7664AE1A" w:rsidP="7664AE1A"/>
          <w:p w14:paraId="53BF7A3C" w14:textId="6AD28D88" w:rsidR="7664AE1A" w:rsidRDefault="7664AE1A" w:rsidP="7664AE1A"/>
          <w:p w14:paraId="634ACE9F" w14:textId="5DDA2592" w:rsidR="7664AE1A" w:rsidRDefault="7664AE1A" w:rsidP="7664AE1A"/>
          <w:p w14:paraId="0485B13C" w14:textId="0919D3AA" w:rsidR="64468F90" w:rsidRDefault="64468F90" w:rsidP="64468F90">
            <w:r>
              <w:t>2.</w:t>
            </w:r>
          </w:p>
          <w:p w14:paraId="7FB59813" w14:textId="5EC45269" w:rsidR="64468F90" w:rsidRDefault="64468F90" w:rsidP="64468F90"/>
          <w:p w14:paraId="22536774" w14:textId="6AA50069" w:rsidR="64468F90" w:rsidRDefault="64468F90" w:rsidP="64468F90"/>
          <w:p w14:paraId="2A7CAEB8" w14:textId="3BE5E366" w:rsidR="64468F90" w:rsidRDefault="64468F90" w:rsidP="64468F90"/>
          <w:p w14:paraId="47CF95CB" w14:textId="18EB8E22" w:rsidR="64468F90" w:rsidRDefault="64468F90" w:rsidP="64468F90"/>
          <w:p w14:paraId="7AC3505F" w14:textId="1EBFC54A" w:rsidR="64468F90" w:rsidRDefault="3F36B983" w:rsidP="64468F90">
            <w:r>
              <w:t xml:space="preserve">3. </w:t>
            </w:r>
          </w:p>
        </w:tc>
        <w:tc>
          <w:tcPr>
            <w:tcW w:w="2250" w:type="dxa"/>
          </w:tcPr>
          <w:p w14:paraId="131C8BDB" w14:textId="77777777" w:rsidR="64468F90" w:rsidRDefault="64468F90">
            <w:r>
              <w:t>OPERATOR ACTION</w:t>
            </w:r>
          </w:p>
          <w:p w14:paraId="25FCC686" w14:textId="32E5E867" w:rsidR="64468F90" w:rsidRDefault="64468F90" w:rsidP="7664AE1A">
            <w:pPr>
              <w:spacing w:line="259" w:lineRule="auto"/>
            </w:pPr>
          </w:p>
          <w:p w14:paraId="33B88A01" w14:textId="2909C717" w:rsidR="3C369E80" w:rsidRDefault="3C369E80" w:rsidP="64468F90">
            <w:pPr>
              <w:spacing w:line="259" w:lineRule="auto"/>
            </w:pPr>
            <w:r>
              <w:t>Right Click on the black part of the window and click “add node”</w:t>
            </w:r>
          </w:p>
          <w:p w14:paraId="20E3F894" w14:textId="31C9AAEB" w:rsidR="3C369E80" w:rsidRDefault="3C369E80" w:rsidP="64468F90">
            <w:pPr>
              <w:spacing w:line="259" w:lineRule="auto"/>
            </w:pPr>
          </w:p>
          <w:p w14:paraId="356788E6" w14:textId="1030C249" w:rsidR="3C369E80" w:rsidRDefault="3C369E80" w:rsidP="64468F90">
            <w:pPr>
              <w:spacing w:line="259" w:lineRule="auto"/>
            </w:pPr>
          </w:p>
          <w:p w14:paraId="7CC8BD39" w14:textId="723942A1" w:rsidR="3C369E80" w:rsidRDefault="3C369E80" w:rsidP="64468F90">
            <w:pPr>
              <w:spacing w:line="259" w:lineRule="auto"/>
            </w:pPr>
          </w:p>
          <w:p w14:paraId="130EFD5D" w14:textId="69149F61" w:rsidR="3C369E80" w:rsidRDefault="414395B2" w:rsidP="64468F90">
            <w:pPr>
              <w:spacing w:line="259" w:lineRule="auto"/>
            </w:pPr>
            <w:r>
              <w:t>The tester must now enter</w:t>
            </w:r>
            <w:r w:rsidR="7417F781">
              <w:t xml:space="preserve"> values for the attributes of</w:t>
            </w:r>
            <w:r>
              <w:t xml:space="preserve"> the pop-up window.</w:t>
            </w:r>
          </w:p>
          <w:p w14:paraId="4855637B" w14:textId="51AFD25A" w:rsidR="3C369E80" w:rsidRDefault="3C369E80" w:rsidP="64468F90">
            <w:pPr>
              <w:spacing w:line="259" w:lineRule="auto"/>
            </w:pPr>
          </w:p>
          <w:p w14:paraId="5C1FF817" w14:textId="0EF6193D" w:rsidR="3C369E80" w:rsidRDefault="5D0DD7FB" w:rsidP="64468F90">
            <w:pPr>
              <w:spacing w:line="259" w:lineRule="auto"/>
            </w:pPr>
            <w:r>
              <w:t xml:space="preserve">The user must click “Okay” to save changes. </w:t>
            </w:r>
          </w:p>
        </w:tc>
        <w:tc>
          <w:tcPr>
            <w:tcW w:w="1760" w:type="dxa"/>
            <w:gridSpan w:val="3"/>
          </w:tcPr>
          <w:p w14:paraId="3D2C08D0" w14:textId="3B81CB2D" w:rsidR="64468F90" w:rsidRDefault="64468F90" w:rsidP="713AC0CF">
            <w:pPr>
              <w:spacing w:line="259" w:lineRule="auto"/>
            </w:pPr>
            <w:r>
              <w:t>PURPOSE</w:t>
            </w:r>
          </w:p>
          <w:p w14:paraId="4F4D8BC9" w14:textId="036CAE6A" w:rsidR="3834A6CC" w:rsidRDefault="3834A6CC" w:rsidP="64468F90">
            <w:pPr>
              <w:spacing w:line="259" w:lineRule="auto"/>
            </w:pPr>
          </w:p>
          <w:p w14:paraId="3655132A" w14:textId="37A8358A" w:rsidR="3834A6CC" w:rsidRDefault="3834A6CC" w:rsidP="64468F90">
            <w:pPr>
              <w:spacing w:line="259" w:lineRule="auto"/>
            </w:pPr>
          </w:p>
          <w:p w14:paraId="47B4926D" w14:textId="0F77A832" w:rsidR="3834A6CC" w:rsidRDefault="2AB787F4" w:rsidP="7664AE1A">
            <w:pPr>
              <w:spacing w:line="259" w:lineRule="auto"/>
            </w:pPr>
            <w:r>
              <w:t>For the system to give the user the ability to enter the values of the node he wants to create</w:t>
            </w:r>
          </w:p>
          <w:p w14:paraId="19EBAEF9" w14:textId="536EF1F4" w:rsidR="3834A6CC" w:rsidRDefault="3834A6CC" w:rsidP="64468F90">
            <w:pPr>
              <w:spacing w:line="259" w:lineRule="auto"/>
            </w:pPr>
          </w:p>
          <w:p w14:paraId="5D0A5FB9" w14:textId="3195CDFF" w:rsidR="3834A6CC" w:rsidRDefault="3834A6CC" w:rsidP="64468F90">
            <w:pPr>
              <w:spacing w:line="259" w:lineRule="auto"/>
            </w:pPr>
          </w:p>
          <w:p w14:paraId="45DB676A" w14:textId="416D335D" w:rsidR="3834A6CC" w:rsidRDefault="0DD5DAB5" w:rsidP="64468F90">
            <w:pPr>
              <w:spacing w:line="259" w:lineRule="auto"/>
            </w:pPr>
            <w:r>
              <w:t>To create a node with the given values</w:t>
            </w:r>
          </w:p>
        </w:tc>
        <w:tc>
          <w:tcPr>
            <w:tcW w:w="2250" w:type="dxa"/>
          </w:tcPr>
          <w:p w14:paraId="0489B4E2" w14:textId="619FFFE9" w:rsidR="64468F90" w:rsidRDefault="64468F90" w:rsidP="7664AE1A">
            <w:r>
              <w:t>EX</w:t>
            </w:r>
            <w:r w:rsidR="2CA5D2B4">
              <w:t>PE</w:t>
            </w:r>
            <w:r>
              <w:t>CTED RESULTS</w:t>
            </w:r>
          </w:p>
          <w:p w14:paraId="107F18C6" w14:textId="5FA177F1" w:rsidR="64468F90" w:rsidRDefault="64468F90" w:rsidP="64468F90"/>
          <w:p w14:paraId="45F194AB" w14:textId="6D580DA4" w:rsidR="64468F90" w:rsidRDefault="44BB853B" w:rsidP="64468F90">
            <w:pPr>
              <w:spacing w:line="259" w:lineRule="auto"/>
            </w:pPr>
            <w:r>
              <w:t>A pop-up window with edit texts corresponding to the properties of a node shall appear</w:t>
            </w:r>
          </w:p>
          <w:p w14:paraId="78E60362" w14:textId="7CA0E62A" w:rsidR="64468F90" w:rsidRDefault="64468F90" w:rsidP="64468F90">
            <w:pPr>
              <w:spacing w:line="259" w:lineRule="auto"/>
            </w:pPr>
          </w:p>
          <w:p w14:paraId="316401A7" w14:textId="3C7A615A" w:rsidR="7664AE1A" w:rsidRDefault="7664AE1A" w:rsidP="7664AE1A">
            <w:pPr>
              <w:spacing w:line="259" w:lineRule="auto"/>
            </w:pPr>
          </w:p>
          <w:p w14:paraId="021D7E15" w14:textId="316BD28A" w:rsidR="64468F90" w:rsidRDefault="05DFCA5D" w:rsidP="64468F90">
            <w:pPr>
              <w:spacing w:line="259" w:lineRule="auto"/>
            </w:pPr>
            <w:r>
              <w:t>A node containing the given values shall appear in</w:t>
            </w:r>
            <w:r w:rsidR="0E4C9E05">
              <w:t xml:space="preserve"> the graph-view (I.e. the dark side of the graph window)</w:t>
            </w:r>
          </w:p>
          <w:p w14:paraId="4CF9A74D" w14:textId="6B71829B" w:rsidR="64468F90" w:rsidRDefault="64468F90" w:rsidP="64468F90">
            <w:pPr>
              <w:spacing w:line="259" w:lineRule="auto"/>
            </w:pPr>
          </w:p>
          <w:p w14:paraId="4EF4BF74" w14:textId="177130BB" w:rsidR="64468F90" w:rsidRDefault="64468F90" w:rsidP="64468F90">
            <w:pPr>
              <w:spacing w:line="259" w:lineRule="auto"/>
            </w:pPr>
          </w:p>
          <w:p w14:paraId="50180A06" w14:textId="2E82C333" w:rsidR="64468F90" w:rsidRDefault="64468F90" w:rsidP="64468F90"/>
        </w:tc>
        <w:tc>
          <w:tcPr>
            <w:tcW w:w="1773" w:type="dxa"/>
          </w:tcPr>
          <w:p w14:paraId="114937DE" w14:textId="77777777" w:rsidR="64468F90" w:rsidRDefault="64468F90">
            <w:r>
              <w:t>COMMENTS</w:t>
            </w:r>
          </w:p>
          <w:p w14:paraId="6B4C2ED6" w14:textId="778319DD" w:rsidR="64468F90" w:rsidRDefault="64468F90" w:rsidP="64468F90"/>
        </w:tc>
      </w:tr>
      <w:tr w:rsidR="64468F90" w14:paraId="51B5AFC6" w14:textId="77777777" w:rsidTr="713AC0CF">
        <w:trPr>
          <w:trHeight w:val="1250"/>
        </w:trPr>
        <w:tc>
          <w:tcPr>
            <w:tcW w:w="9029" w:type="dxa"/>
            <w:gridSpan w:val="7"/>
            <w:tcBorders>
              <w:bottom w:val="single" w:sz="4" w:space="0" w:color="auto"/>
            </w:tcBorders>
          </w:tcPr>
          <w:p w14:paraId="3986EC66" w14:textId="400392EB" w:rsidR="64468F90" w:rsidRDefault="64468F90">
            <w:r>
              <w:t xml:space="preserve">Concluding Remarks: </w:t>
            </w:r>
            <w:r w:rsidR="5F03B8F2">
              <w:t>When the user is prompted to select the path of the icon, the user must select an image file</w:t>
            </w:r>
            <w:r w:rsidR="0A1ED1AF">
              <w:t>. The input for Name and Label must not be Null</w:t>
            </w:r>
            <w:r w:rsidR="13264086">
              <w:t>.</w:t>
            </w:r>
          </w:p>
          <w:p w14:paraId="4E8B3C69" w14:textId="2A2E9BDB" w:rsidR="64468F90" w:rsidRDefault="64468F90" w:rsidP="713AC0CF"/>
          <w:p w14:paraId="3E672BAA" w14:textId="095387DF" w:rsidR="64468F90" w:rsidRDefault="01E11175" w:rsidP="713AC0CF">
            <w:r>
              <w:rPr>
                <w:noProof/>
              </w:rPr>
              <w:drawing>
                <wp:inline distT="0" distB="0" distL="0" distR="0" wp14:anchorId="3F1FBCC4" wp14:editId="6A9EFB74">
                  <wp:extent cx="2246293" cy="2771775"/>
                  <wp:effectExtent l="0" t="0" r="0" b="0"/>
                  <wp:docPr id="1352927908" name="Picture 1352927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46293" cy="2771775"/>
                          </a:xfrm>
                          <a:prstGeom prst="rect">
                            <a:avLst/>
                          </a:prstGeom>
                        </pic:spPr>
                      </pic:pic>
                    </a:graphicData>
                  </a:graphic>
                </wp:inline>
              </w:drawing>
            </w:r>
          </w:p>
          <w:p w14:paraId="1F148739" w14:textId="0CD439F2" w:rsidR="64468F90" w:rsidRDefault="01E11175" w:rsidP="713AC0CF">
            <w:r>
              <w:rPr>
                <w:noProof/>
              </w:rPr>
              <w:drawing>
                <wp:inline distT="0" distB="0" distL="0" distR="0" wp14:anchorId="6FEC7BE7" wp14:editId="48141B1F">
                  <wp:extent cx="2714067" cy="1438275"/>
                  <wp:effectExtent l="0" t="0" r="0" b="0"/>
                  <wp:docPr id="1017822364" name="Picture 1017822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714067" cy="1438275"/>
                          </a:xfrm>
                          <a:prstGeom prst="rect">
                            <a:avLst/>
                          </a:prstGeom>
                        </pic:spPr>
                      </pic:pic>
                    </a:graphicData>
                  </a:graphic>
                </wp:inline>
              </w:drawing>
            </w:r>
          </w:p>
          <w:p w14:paraId="747C1649" w14:textId="2CA913E6" w:rsidR="64468F90" w:rsidRDefault="01E11175" w:rsidP="713AC0CF">
            <w:r>
              <w:rPr>
                <w:noProof/>
              </w:rPr>
              <w:drawing>
                <wp:inline distT="0" distB="0" distL="0" distR="0" wp14:anchorId="3CB88FA9" wp14:editId="059DE2D2">
                  <wp:extent cx="1228083" cy="1285875"/>
                  <wp:effectExtent l="0" t="0" r="0" b="0"/>
                  <wp:docPr id="545738682" name="Picture 545738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228083" cy="1285875"/>
                          </a:xfrm>
                          <a:prstGeom prst="rect">
                            <a:avLst/>
                          </a:prstGeom>
                        </pic:spPr>
                      </pic:pic>
                    </a:graphicData>
                  </a:graphic>
                </wp:inline>
              </w:drawing>
            </w:r>
          </w:p>
          <w:p w14:paraId="4E2A0659" w14:textId="575B98A9" w:rsidR="64468F90" w:rsidRDefault="01E11175" w:rsidP="713AC0CF">
            <w:r>
              <w:rPr>
                <w:noProof/>
              </w:rPr>
              <w:drawing>
                <wp:inline distT="0" distB="0" distL="0" distR="0" wp14:anchorId="181EDBB2" wp14:editId="64F577D8">
                  <wp:extent cx="1847850" cy="2534194"/>
                  <wp:effectExtent l="0" t="0" r="0" b="0"/>
                  <wp:docPr id="556225348" name="Picture 55622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847850" cy="2534194"/>
                          </a:xfrm>
                          <a:prstGeom prst="rect">
                            <a:avLst/>
                          </a:prstGeom>
                        </pic:spPr>
                      </pic:pic>
                    </a:graphicData>
                  </a:graphic>
                </wp:inline>
              </w:drawing>
            </w:r>
          </w:p>
          <w:p w14:paraId="167CAE9C" w14:textId="715BB7A8" w:rsidR="64468F90" w:rsidRDefault="2AE6B8E0" w:rsidP="713AC0CF">
            <w:r>
              <w:rPr>
                <w:noProof/>
              </w:rPr>
              <w:drawing>
                <wp:inline distT="0" distB="0" distL="0" distR="0" wp14:anchorId="5BCFBBAA" wp14:editId="14282D85">
                  <wp:extent cx="1571625" cy="1615689"/>
                  <wp:effectExtent l="0" t="0" r="0" b="0"/>
                  <wp:docPr id="1753070588" name="Picture 175307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571625" cy="1615689"/>
                          </a:xfrm>
                          <a:prstGeom prst="rect">
                            <a:avLst/>
                          </a:prstGeom>
                        </pic:spPr>
                      </pic:pic>
                    </a:graphicData>
                  </a:graphic>
                </wp:inline>
              </w:drawing>
            </w:r>
          </w:p>
          <w:p w14:paraId="01330276" w14:textId="5B593684" w:rsidR="64468F90" w:rsidRDefault="2AE6B8E0" w:rsidP="713AC0CF">
            <w:r>
              <w:rPr>
                <w:noProof/>
              </w:rPr>
              <w:drawing>
                <wp:inline distT="0" distB="0" distL="0" distR="0" wp14:anchorId="106AE159" wp14:editId="625940B1">
                  <wp:extent cx="1543050" cy="2774022"/>
                  <wp:effectExtent l="0" t="0" r="0" b="0"/>
                  <wp:docPr id="177533363" name="Picture 177533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43050" cy="2774022"/>
                          </a:xfrm>
                          <a:prstGeom prst="rect">
                            <a:avLst/>
                          </a:prstGeom>
                        </pic:spPr>
                      </pic:pic>
                    </a:graphicData>
                  </a:graphic>
                </wp:inline>
              </w:drawing>
            </w:r>
          </w:p>
        </w:tc>
      </w:tr>
      <w:tr w:rsidR="64468F90" w14:paraId="10635F9B" w14:textId="77777777" w:rsidTr="713AC0CF">
        <w:trPr>
          <w:trHeight w:val="890"/>
        </w:trPr>
        <w:tc>
          <w:tcPr>
            <w:tcW w:w="4499" w:type="dxa"/>
            <w:gridSpan w:val="3"/>
          </w:tcPr>
          <w:p w14:paraId="7BE0C5D0" w14:textId="13F4BE89" w:rsidR="64468F90" w:rsidRDefault="558A8220" w:rsidP="64468F90">
            <w:pPr>
              <w:spacing w:line="259" w:lineRule="auto"/>
            </w:pPr>
            <w:r>
              <w:t xml:space="preserve">Testing Team: Adrian, Sergio, Cristian, Jesus, Jay </w:t>
            </w:r>
          </w:p>
        </w:tc>
        <w:tc>
          <w:tcPr>
            <w:tcW w:w="4530" w:type="dxa"/>
            <w:gridSpan w:val="4"/>
          </w:tcPr>
          <w:p w14:paraId="7E71B151" w14:textId="29193E37" w:rsidR="64468F90" w:rsidRDefault="212F17EC">
            <w:r>
              <w:t>Date Completed: 05/08/2020</w:t>
            </w:r>
          </w:p>
          <w:p w14:paraId="1E2AF094" w14:textId="69F62E2C" w:rsidR="64468F90" w:rsidRDefault="64468F90" w:rsidP="64468F90"/>
          <w:p w14:paraId="5DC0033B" w14:textId="3A48C304" w:rsidR="64468F90" w:rsidRDefault="64468F90" w:rsidP="64468F90"/>
          <w:p w14:paraId="526C9482" w14:textId="7D85505C" w:rsidR="64468F90" w:rsidRDefault="64468F90" w:rsidP="64468F90"/>
        </w:tc>
      </w:tr>
    </w:tbl>
    <w:p w14:paraId="6ACB6A78" w14:textId="158491E5" w:rsidR="64468F90" w:rsidRDefault="64468F90" w:rsidP="64468F90"/>
    <w:p w14:paraId="6B5E14B8" w14:textId="377684F6" w:rsidR="4EA48CE6" w:rsidRDefault="4EA48CE6" w:rsidP="64468F90">
      <w:pPr>
        <w:pStyle w:val="Heading2"/>
        <w:numPr>
          <w:ilvl w:val="1"/>
          <w:numId w:val="0"/>
        </w:numPr>
      </w:pPr>
      <w:r>
        <w:t>7.2 Edit Node</w:t>
      </w:r>
    </w:p>
    <w:p w14:paraId="11FD7442" w14:textId="288E6B46" w:rsidR="64468F90" w:rsidRDefault="64468F90" w:rsidP="64468F90"/>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2250"/>
        <w:gridCol w:w="1253"/>
        <w:gridCol w:w="12"/>
        <w:gridCol w:w="495"/>
        <w:gridCol w:w="2010"/>
        <w:gridCol w:w="2013"/>
      </w:tblGrid>
      <w:tr w:rsidR="64468F90" w14:paraId="6F2180B4" w14:textId="77777777" w:rsidTr="713AC0CF">
        <w:trPr>
          <w:trHeight w:val="300"/>
        </w:trPr>
        <w:tc>
          <w:tcPr>
            <w:tcW w:w="4511" w:type="dxa"/>
            <w:gridSpan w:val="4"/>
          </w:tcPr>
          <w:p w14:paraId="737BA74E" w14:textId="53A4C30A" w:rsidR="64468F90" w:rsidRDefault="64468F90">
            <w:r>
              <w:t>Test No.: GC</w:t>
            </w:r>
            <w:r w:rsidR="4989B646">
              <w:t>2</w:t>
            </w:r>
          </w:p>
        </w:tc>
        <w:tc>
          <w:tcPr>
            <w:tcW w:w="4518" w:type="dxa"/>
            <w:gridSpan w:val="3"/>
          </w:tcPr>
          <w:p w14:paraId="3BC0E126" w14:textId="0B6A999C" w:rsidR="64468F90" w:rsidRDefault="64468F90">
            <w:r>
              <w:t xml:space="preserve">Current Status: </w:t>
            </w:r>
            <w:r w:rsidR="2C6BCC38">
              <w:t>Completed</w:t>
            </w:r>
          </w:p>
        </w:tc>
      </w:tr>
      <w:tr w:rsidR="64468F90" w14:paraId="6C5A6E98" w14:textId="77777777" w:rsidTr="713AC0CF">
        <w:trPr>
          <w:trHeight w:val="300"/>
        </w:trPr>
        <w:tc>
          <w:tcPr>
            <w:tcW w:w="9029" w:type="dxa"/>
            <w:gridSpan w:val="7"/>
          </w:tcPr>
          <w:p w14:paraId="7ECD4983" w14:textId="312D3EAD" w:rsidR="64468F90" w:rsidRDefault="64468F90" w:rsidP="64468F90">
            <w:r>
              <w:t xml:space="preserve">Test title:  </w:t>
            </w:r>
            <w:r w:rsidR="4989B646">
              <w:t xml:space="preserve">Edit </w:t>
            </w:r>
            <w:r>
              <w:t>Node</w:t>
            </w:r>
          </w:p>
          <w:p w14:paraId="7A2CEDC1" w14:textId="77777777" w:rsidR="64468F90" w:rsidRDefault="64468F90"/>
        </w:tc>
      </w:tr>
      <w:tr w:rsidR="64468F90" w14:paraId="369EA909" w14:textId="77777777" w:rsidTr="713AC0CF">
        <w:trPr>
          <w:trHeight w:val="1070"/>
        </w:trPr>
        <w:tc>
          <w:tcPr>
            <w:tcW w:w="9029" w:type="dxa"/>
            <w:gridSpan w:val="7"/>
          </w:tcPr>
          <w:p w14:paraId="14B30E73" w14:textId="50C0C8C8" w:rsidR="64468F90" w:rsidRDefault="64468F90">
            <w:r>
              <w:t xml:space="preserve">Testing approach: </w:t>
            </w:r>
            <w:r w:rsidR="04FA35FC">
              <w:t xml:space="preserve">In order to complete this </w:t>
            </w:r>
            <w:r w:rsidR="0915A016">
              <w:t>test,</w:t>
            </w:r>
            <w:r w:rsidR="4C7574A0">
              <w:t xml:space="preserve"> ingestion must have taken place</w:t>
            </w:r>
            <w:r w:rsidR="04FA35FC">
              <w:t xml:space="preserve"> there must be an existing node. </w:t>
            </w:r>
          </w:p>
        </w:tc>
      </w:tr>
      <w:tr w:rsidR="64468F90" w14:paraId="3BCF2F6C" w14:textId="77777777" w:rsidTr="713AC0CF">
        <w:trPr>
          <w:trHeight w:val="4130"/>
        </w:trPr>
        <w:tc>
          <w:tcPr>
            <w:tcW w:w="996" w:type="dxa"/>
          </w:tcPr>
          <w:p w14:paraId="7497B7F6" w14:textId="4904BA69" w:rsidR="64468F90" w:rsidRDefault="64468F90">
            <w:r>
              <w:t>STEP</w:t>
            </w:r>
          </w:p>
          <w:p w14:paraId="3582CB7D" w14:textId="6F7452AF" w:rsidR="64468F90" w:rsidRDefault="64468F90" w:rsidP="64468F90"/>
          <w:p w14:paraId="6F463DEB" w14:textId="1A4CEDB1" w:rsidR="64468F90" w:rsidRDefault="64468F90" w:rsidP="64468F90"/>
          <w:p w14:paraId="7F7A3314" w14:textId="27334A8F" w:rsidR="64468F90" w:rsidRDefault="64468F90" w:rsidP="64468F90">
            <w:r>
              <w:t>1.</w:t>
            </w:r>
          </w:p>
          <w:p w14:paraId="0FECCBBF" w14:textId="76B07826" w:rsidR="64468F90" w:rsidRDefault="64468F90" w:rsidP="64468F90"/>
          <w:p w14:paraId="2A8E4CBD" w14:textId="768A8B88" w:rsidR="64468F90" w:rsidRDefault="64468F90" w:rsidP="64468F90"/>
          <w:p w14:paraId="4DD9D10E" w14:textId="55BCD807" w:rsidR="64468F90" w:rsidRDefault="64468F90" w:rsidP="64468F90"/>
          <w:p w14:paraId="0FED2C4B" w14:textId="4B980A9B" w:rsidR="7664AE1A" w:rsidRDefault="7664AE1A" w:rsidP="7664AE1A"/>
          <w:p w14:paraId="19B8212B" w14:textId="184DEA30" w:rsidR="64468F90" w:rsidRDefault="64468F90" w:rsidP="64468F90">
            <w:r>
              <w:t>2.</w:t>
            </w:r>
          </w:p>
          <w:p w14:paraId="7A371257" w14:textId="6CFDADCD" w:rsidR="64468F90" w:rsidRDefault="64468F90" w:rsidP="64468F90"/>
          <w:p w14:paraId="13381A50" w14:textId="48313EB3" w:rsidR="64468F90" w:rsidRDefault="64468F90" w:rsidP="64468F90"/>
          <w:p w14:paraId="613B5201" w14:textId="11E29532" w:rsidR="64468F90" w:rsidRDefault="64468F90" w:rsidP="64468F90"/>
          <w:p w14:paraId="704D0C8F" w14:textId="5F1D69DC" w:rsidR="7664AE1A" w:rsidRDefault="7664AE1A" w:rsidP="7664AE1A"/>
          <w:p w14:paraId="7BC7226D" w14:textId="2AE4DC6E" w:rsidR="7664AE1A" w:rsidRDefault="7664AE1A" w:rsidP="7664AE1A"/>
          <w:p w14:paraId="3D0D3037" w14:textId="11F0271B" w:rsidR="64468F90" w:rsidRDefault="64468F90" w:rsidP="64468F90">
            <w:r>
              <w:t>3.</w:t>
            </w:r>
          </w:p>
          <w:p w14:paraId="04DF0140" w14:textId="78ADD27A" w:rsidR="64468F90" w:rsidRDefault="64468F90" w:rsidP="64468F90"/>
          <w:p w14:paraId="7A805CE8" w14:textId="49D8D056" w:rsidR="64468F90" w:rsidRDefault="64468F90" w:rsidP="64468F90"/>
          <w:p w14:paraId="1D553500" w14:textId="6D6B5FB8" w:rsidR="64468F90" w:rsidRDefault="64468F90" w:rsidP="64468F90"/>
          <w:p w14:paraId="14F62E30" w14:textId="06687E91" w:rsidR="7664AE1A" w:rsidRDefault="7664AE1A" w:rsidP="7664AE1A"/>
          <w:p w14:paraId="209F012E" w14:textId="0B8BE1E7" w:rsidR="7664AE1A" w:rsidRDefault="7664AE1A" w:rsidP="7664AE1A"/>
          <w:p w14:paraId="67BCC2F6" w14:textId="0B8BE1E7" w:rsidR="7664AE1A" w:rsidRDefault="7664AE1A" w:rsidP="7664AE1A"/>
          <w:p w14:paraId="305A6D05" w14:textId="76A7A23B" w:rsidR="64468F90" w:rsidRDefault="64468F90" w:rsidP="64468F90">
            <w:r>
              <w:t>4.</w:t>
            </w:r>
          </w:p>
          <w:p w14:paraId="2A54F60E" w14:textId="614B9346" w:rsidR="64468F90" w:rsidRDefault="64468F90" w:rsidP="64468F90"/>
          <w:p w14:paraId="72B719AD" w14:textId="6670EF3B" w:rsidR="64468F90" w:rsidRDefault="64468F90" w:rsidP="64468F90"/>
          <w:p w14:paraId="4D88532B" w14:textId="1DA388AF" w:rsidR="64468F90" w:rsidRDefault="64468F90" w:rsidP="64468F90"/>
          <w:p w14:paraId="7547E8E3" w14:textId="3EEBA24D" w:rsidR="7664AE1A" w:rsidRDefault="7664AE1A" w:rsidP="7664AE1A"/>
          <w:p w14:paraId="18692EDF" w14:textId="20F4F20E" w:rsidR="7664AE1A" w:rsidRDefault="7664AE1A" w:rsidP="7664AE1A"/>
          <w:p w14:paraId="09724D0D" w14:textId="20F4F20E" w:rsidR="7664AE1A" w:rsidRDefault="7664AE1A" w:rsidP="7664AE1A"/>
          <w:p w14:paraId="746C53E5" w14:textId="10017E68" w:rsidR="64468F90" w:rsidRDefault="64468F90" w:rsidP="64468F90">
            <w:r>
              <w:t>5.</w:t>
            </w:r>
          </w:p>
          <w:p w14:paraId="0E9050D8" w14:textId="483A2423" w:rsidR="64468F90" w:rsidRDefault="64468F90" w:rsidP="64468F90"/>
          <w:p w14:paraId="23E1E186" w14:textId="6AA50069" w:rsidR="64468F90" w:rsidRDefault="64468F90" w:rsidP="64468F90"/>
          <w:p w14:paraId="1ABAD101" w14:textId="3AC5B860" w:rsidR="64468F90" w:rsidRDefault="64468F90" w:rsidP="64468F90"/>
          <w:p w14:paraId="5DC0C7A4" w14:textId="25B3E679" w:rsidR="64468F90" w:rsidRDefault="64468F90" w:rsidP="64468F90"/>
          <w:p w14:paraId="14F4FD6F" w14:textId="2EF07253" w:rsidR="64468F90" w:rsidRDefault="64468F90" w:rsidP="64468F90"/>
          <w:p w14:paraId="0EA769DB" w14:textId="71A03741" w:rsidR="64468F90" w:rsidRDefault="64468F90" w:rsidP="64468F90"/>
          <w:p w14:paraId="0949872D" w14:textId="1651DC2C" w:rsidR="64468F90" w:rsidRDefault="269139E6" w:rsidP="64468F90">
            <w:r>
              <w:t>6.</w:t>
            </w:r>
          </w:p>
        </w:tc>
        <w:tc>
          <w:tcPr>
            <w:tcW w:w="2250" w:type="dxa"/>
          </w:tcPr>
          <w:p w14:paraId="5024833C" w14:textId="77777777" w:rsidR="64468F90" w:rsidRDefault="64468F90">
            <w:r>
              <w:t>OPERATOR ACTION</w:t>
            </w:r>
          </w:p>
          <w:p w14:paraId="7168F345" w14:textId="3FD51AD5" w:rsidR="64468F90" w:rsidRDefault="64468F90"/>
          <w:p w14:paraId="6C29E65B" w14:textId="1E17022D" w:rsidR="64468F90" w:rsidRDefault="7AA30BA2" w:rsidP="64468F90">
            <w:pPr>
              <w:spacing w:line="259" w:lineRule="auto"/>
            </w:pPr>
            <w:r>
              <w:t>Operator</w:t>
            </w:r>
            <w:r w:rsidR="71BC33C7">
              <w:t xml:space="preserve"> clicks on the node that he wants to delete.</w:t>
            </w:r>
          </w:p>
          <w:p w14:paraId="597448F4" w14:textId="3FD51AD5" w:rsidR="64468F90" w:rsidRDefault="64468F90" w:rsidP="64468F90">
            <w:pPr>
              <w:spacing w:line="259" w:lineRule="auto"/>
            </w:pPr>
          </w:p>
          <w:p w14:paraId="69F7C71E" w14:textId="44DA97CF" w:rsidR="64468F90" w:rsidRDefault="64468F90" w:rsidP="64468F90">
            <w:pPr>
              <w:spacing w:line="259" w:lineRule="auto"/>
            </w:pPr>
          </w:p>
          <w:p w14:paraId="7CFFDFE4" w14:textId="1C4732F0" w:rsidR="64468F90" w:rsidRDefault="7AA30BA2" w:rsidP="64468F90">
            <w:pPr>
              <w:spacing w:line="259" w:lineRule="auto"/>
            </w:pPr>
            <w:r>
              <w:t>Operator</w:t>
            </w:r>
            <w:r w:rsidR="32253866">
              <w:t xml:space="preserve"> should then proceed to right click on the node.</w:t>
            </w:r>
          </w:p>
          <w:p w14:paraId="7D917589" w14:textId="6A9A740B" w:rsidR="64468F90" w:rsidRDefault="64468F90" w:rsidP="64468F90">
            <w:pPr>
              <w:spacing w:line="259" w:lineRule="auto"/>
            </w:pPr>
          </w:p>
          <w:p w14:paraId="1EA85EED" w14:textId="75539DAE" w:rsidR="64468F90" w:rsidRDefault="64468F90" w:rsidP="64468F90">
            <w:pPr>
              <w:spacing w:line="259" w:lineRule="auto"/>
            </w:pPr>
          </w:p>
          <w:p w14:paraId="4734D3DB" w14:textId="2052DBEB" w:rsidR="64468F90" w:rsidRDefault="64468F90" w:rsidP="64468F90">
            <w:pPr>
              <w:spacing w:line="259" w:lineRule="auto"/>
            </w:pPr>
          </w:p>
          <w:p w14:paraId="28AFF37D" w14:textId="7AA66FF0" w:rsidR="64468F90" w:rsidRDefault="4738009C" w:rsidP="64468F90">
            <w:pPr>
              <w:spacing w:line="259" w:lineRule="auto"/>
            </w:pPr>
            <w:r>
              <w:t xml:space="preserve">For the selection of </w:t>
            </w:r>
            <w:r w:rsidR="32253866">
              <w:t xml:space="preserve">“Edit Node” </w:t>
            </w:r>
            <w:r w:rsidR="301E9012">
              <w:t xml:space="preserve">on </w:t>
            </w:r>
            <w:r w:rsidR="32253866">
              <w:t>the context menu</w:t>
            </w:r>
            <w:r w:rsidR="5AF09C25">
              <w:t>,</w:t>
            </w:r>
            <w:r w:rsidR="6C2A728B">
              <w:t xml:space="preserve"> select Edit Node</w:t>
            </w:r>
            <w:r w:rsidR="32253866">
              <w:t>.</w:t>
            </w:r>
          </w:p>
          <w:p w14:paraId="3E67B37D" w14:textId="19011048" w:rsidR="64468F90" w:rsidRDefault="64468F90" w:rsidP="64468F90">
            <w:pPr>
              <w:spacing w:line="259" w:lineRule="auto"/>
            </w:pPr>
          </w:p>
          <w:p w14:paraId="73CDDEF2" w14:textId="3A14E4DF" w:rsidR="64468F90" w:rsidRDefault="64468F90" w:rsidP="64468F90">
            <w:pPr>
              <w:spacing w:line="259" w:lineRule="auto"/>
            </w:pPr>
          </w:p>
          <w:p w14:paraId="59AFC441" w14:textId="69801FFC" w:rsidR="64468F90" w:rsidRDefault="64468F90" w:rsidP="64468F90">
            <w:pPr>
              <w:spacing w:line="259" w:lineRule="auto"/>
            </w:pPr>
          </w:p>
          <w:p w14:paraId="7AE1F864" w14:textId="1721F5B9" w:rsidR="64468F90" w:rsidRDefault="7AA30BA2" w:rsidP="64468F90">
            <w:pPr>
              <w:spacing w:line="259" w:lineRule="auto"/>
            </w:pPr>
            <w:r>
              <w:t>Operator</w:t>
            </w:r>
            <w:r w:rsidR="22C35F83">
              <w:t xml:space="preserve"> s</w:t>
            </w:r>
            <w:r w:rsidR="3E2F473F">
              <w:t xml:space="preserve">elects </w:t>
            </w:r>
            <w:r w:rsidR="231DA284">
              <w:t>“</w:t>
            </w:r>
            <w:r w:rsidR="1DF2A66C">
              <w:t>N</w:t>
            </w:r>
            <w:r w:rsidR="3E2F473F">
              <w:t>ame</w:t>
            </w:r>
            <w:r w:rsidR="290CAEC1">
              <w:t>” text field</w:t>
            </w:r>
            <w:r w:rsidR="3521FD63">
              <w:t xml:space="preserve"> and writes a different value for it</w:t>
            </w:r>
            <w:r w:rsidR="3E2F473F">
              <w:t>.</w:t>
            </w:r>
            <w:r w:rsidR="362527CA">
              <w:t xml:space="preserve"> </w:t>
            </w:r>
          </w:p>
          <w:p w14:paraId="7C8D62E2" w14:textId="53E769B7" w:rsidR="64468F90" w:rsidRDefault="47F77FA8" w:rsidP="64468F90">
            <w:pPr>
              <w:spacing w:line="259" w:lineRule="auto"/>
            </w:pPr>
            <w:r>
              <w:t>Go to Step 6.</w:t>
            </w:r>
          </w:p>
          <w:p w14:paraId="3CD1276A" w14:textId="001C3C56" w:rsidR="64468F90" w:rsidRDefault="64468F90" w:rsidP="64468F90">
            <w:pPr>
              <w:spacing w:line="259" w:lineRule="auto"/>
            </w:pPr>
          </w:p>
          <w:p w14:paraId="7CB3F3AE" w14:textId="001C3C56" w:rsidR="64468F90" w:rsidRDefault="64468F90" w:rsidP="64468F90">
            <w:pPr>
              <w:spacing w:line="259" w:lineRule="auto"/>
            </w:pPr>
          </w:p>
          <w:p w14:paraId="48B567D5" w14:textId="54F9D118" w:rsidR="64468F90" w:rsidRDefault="7AA30BA2" w:rsidP="64468F90">
            <w:pPr>
              <w:spacing w:line="259" w:lineRule="auto"/>
            </w:pPr>
            <w:r>
              <w:t>Operator</w:t>
            </w:r>
            <w:r w:rsidR="3E2F473F">
              <w:t xml:space="preserve"> selects </w:t>
            </w:r>
            <w:r w:rsidR="4592F5E6">
              <w:t>“D</w:t>
            </w:r>
            <w:r w:rsidR="3E2F473F">
              <w:t>escription</w:t>
            </w:r>
            <w:r w:rsidR="14149823">
              <w:t>”</w:t>
            </w:r>
            <w:r w:rsidR="417223C2">
              <w:t xml:space="preserve"> text field and writes a different value for it</w:t>
            </w:r>
            <w:r w:rsidR="3E2F473F">
              <w:t xml:space="preserve">. </w:t>
            </w:r>
          </w:p>
          <w:p w14:paraId="5A34CB1F" w14:textId="20DCF73C" w:rsidR="64468F90" w:rsidRDefault="66D02B3C" w:rsidP="64468F90">
            <w:pPr>
              <w:spacing w:line="259" w:lineRule="auto"/>
            </w:pPr>
            <w:r>
              <w:t>Go to Step 6.</w:t>
            </w:r>
          </w:p>
          <w:p w14:paraId="53FC8759" w14:textId="22C7D886" w:rsidR="64468F90" w:rsidRDefault="64468F90" w:rsidP="64468F90">
            <w:pPr>
              <w:spacing w:line="259" w:lineRule="auto"/>
            </w:pPr>
          </w:p>
          <w:p w14:paraId="4C38A629" w14:textId="22C7D886" w:rsidR="64468F90" w:rsidRDefault="64468F90" w:rsidP="7664AE1A">
            <w:pPr>
              <w:spacing w:line="259" w:lineRule="auto"/>
            </w:pPr>
          </w:p>
          <w:p w14:paraId="067F2565" w14:textId="2620DE10" w:rsidR="64468F90" w:rsidRDefault="7AA30BA2" w:rsidP="7664AE1A">
            <w:pPr>
              <w:spacing w:line="259" w:lineRule="auto"/>
            </w:pPr>
            <w:r>
              <w:t>Operator</w:t>
            </w:r>
            <w:r w:rsidR="65BE70BD">
              <w:t xml:space="preserve"> should then click on the “save” button.</w:t>
            </w:r>
          </w:p>
        </w:tc>
        <w:tc>
          <w:tcPr>
            <w:tcW w:w="1760" w:type="dxa"/>
            <w:gridSpan w:val="3"/>
          </w:tcPr>
          <w:p w14:paraId="681CEEAD" w14:textId="77777777" w:rsidR="64468F90" w:rsidRDefault="64468F90">
            <w:r>
              <w:t>PURPOSE</w:t>
            </w:r>
          </w:p>
          <w:p w14:paraId="3A7A173A" w14:textId="328C41F5" w:rsidR="64468F90" w:rsidRDefault="64468F90"/>
          <w:p w14:paraId="16F5C7DB" w14:textId="0333DA64" w:rsidR="64468F90" w:rsidRDefault="64468F90" w:rsidP="64468F90">
            <w:pPr>
              <w:spacing w:line="259" w:lineRule="auto"/>
            </w:pPr>
          </w:p>
          <w:p w14:paraId="279DFB26" w14:textId="59133CC3" w:rsidR="64468F90" w:rsidRDefault="38E0745D" w:rsidP="64468F90">
            <w:pPr>
              <w:spacing w:line="259" w:lineRule="auto"/>
            </w:pPr>
            <w:r>
              <w:t xml:space="preserve">Selects the node that the </w:t>
            </w:r>
            <w:r w:rsidR="7AA30BA2">
              <w:t>operator</w:t>
            </w:r>
            <w:r>
              <w:t xml:space="preserve"> wants to delete.</w:t>
            </w:r>
          </w:p>
          <w:p w14:paraId="10609E06" w14:textId="11CE0865" w:rsidR="64468F90" w:rsidRDefault="64468F90" w:rsidP="64468F90">
            <w:pPr>
              <w:spacing w:line="259" w:lineRule="auto"/>
            </w:pPr>
          </w:p>
          <w:p w14:paraId="1F0DA896" w14:textId="3E23A299" w:rsidR="64468F90" w:rsidRDefault="64468F90" w:rsidP="64468F90">
            <w:pPr>
              <w:spacing w:line="259" w:lineRule="auto"/>
            </w:pPr>
          </w:p>
          <w:p w14:paraId="26A637DC" w14:textId="1A0AAD81" w:rsidR="64468F90" w:rsidRDefault="71662429" w:rsidP="64468F90">
            <w:pPr>
              <w:spacing w:line="259" w:lineRule="auto"/>
            </w:pPr>
            <w:r>
              <w:t>Displays the context menu.</w:t>
            </w:r>
          </w:p>
          <w:p w14:paraId="4CE5BDCB" w14:textId="69198100" w:rsidR="64468F90" w:rsidRDefault="64468F90" w:rsidP="64468F90">
            <w:pPr>
              <w:spacing w:line="259" w:lineRule="auto"/>
            </w:pPr>
          </w:p>
          <w:p w14:paraId="4044DCAE" w14:textId="729B6D5B" w:rsidR="64468F90" w:rsidRDefault="64468F90" w:rsidP="64468F90">
            <w:pPr>
              <w:spacing w:line="259" w:lineRule="auto"/>
            </w:pPr>
          </w:p>
          <w:p w14:paraId="60EBAC74" w14:textId="729B6D5B" w:rsidR="7664AE1A" w:rsidRDefault="7664AE1A" w:rsidP="7664AE1A">
            <w:pPr>
              <w:spacing w:line="259" w:lineRule="auto"/>
            </w:pPr>
          </w:p>
          <w:p w14:paraId="231AB189" w14:textId="3F1F63EE" w:rsidR="7664AE1A" w:rsidRDefault="7664AE1A" w:rsidP="7664AE1A">
            <w:pPr>
              <w:spacing w:line="259" w:lineRule="auto"/>
            </w:pPr>
          </w:p>
          <w:p w14:paraId="384E6990" w14:textId="454440C2" w:rsidR="64468F90" w:rsidRDefault="0381638C" w:rsidP="64468F90">
            <w:pPr>
              <w:spacing w:line="259" w:lineRule="auto"/>
            </w:pPr>
            <w:r>
              <w:t xml:space="preserve">To edit the node </w:t>
            </w:r>
            <w:r w:rsidR="23B5DC4F">
              <w:t>details</w:t>
            </w:r>
            <w:r>
              <w:t>.</w:t>
            </w:r>
          </w:p>
          <w:p w14:paraId="32851CD2" w14:textId="1CF8B7E5" w:rsidR="64468F90" w:rsidRDefault="64468F90" w:rsidP="64468F90">
            <w:pPr>
              <w:spacing w:line="259" w:lineRule="auto"/>
            </w:pPr>
          </w:p>
          <w:p w14:paraId="2EE18C1E" w14:textId="1D65DFD5" w:rsidR="64468F90" w:rsidRDefault="64468F90" w:rsidP="64468F90">
            <w:pPr>
              <w:spacing w:line="259" w:lineRule="auto"/>
            </w:pPr>
          </w:p>
          <w:p w14:paraId="787D6C8C" w14:textId="34681FFF" w:rsidR="64468F90" w:rsidRDefault="64468F90" w:rsidP="64468F90">
            <w:pPr>
              <w:spacing w:line="259" w:lineRule="auto"/>
            </w:pPr>
          </w:p>
          <w:p w14:paraId="184C6228" w14:textId="615E61D2" w:rsidR="64468F90" w:rsidRDefault="64468F90" w:rsidP="64468F90">
            <w:pPr>
              <w:spacing w:line="259" w:lineRule="auto"/>
            </w:pPr>
          </w:p>
          <w:p w14:paraId="00758FE6" w14:textId="405F3DF1" w:rsidR="64468F90" w:rsidRDefault="64468F90" w:rsidP="64468F90">
            <w:pPr>
              <w:spacing w:line="259" w:lineRule="auto"/>
            </w:pPr>
          </w:p>
          <w:p w14:paraId="77C73CBA" w14:textId="774B8957" w:rsidR="64468F90" w:rsidRDefault="52E9EFAE" w:rsidP="64468F90">
            <w:pPr>
              <w:spacing w:line="259" w:lineRule="auto"/>
            </w:pPr>
            <w:r>
              <w:t>In order to edit the name of the node.</w:t>
            </w:r>
          </w:p>
          <w:p w14:paraId="25373E61" w14:textId="73112072" w:rsidR="64468F90" w:rsidRDefault="64468F90" w:rsidP="64468F90">
            <w:pPr>
              <w:spacing w:line="259" w:lineRule="auto"/>
            </w:pPr>
          </w:p>
          <w:p w14:paraId="732962ED" w14:textId="12A68736" w:rsidR="64468F90" w:rsidRDefault="64468F90" w:rsidP="64468F90">
            <w:pPr>
              <w:spacing w:line="259" w:lineRule="auto"/>
            </w:pPr>
          </w:p>
          <w:p w14:paraId="033085F4" w14:textId="07D2E2DC" w:rsidR="64468F90" w:rsidRDefault="64468F90" w:rsidP="64468F90">
            <w:pPr>
              <w:spacing w:line="259" w:lineRule="auto"/>
            </w:pPr>
          </w:p>
          <w:p w14:paraId="4F53C3A7" w14:textId="7FCE9DD5" w:rsidR="64468F90" w:rsidRDefault="64468F90" w:rsidP="64468F90">
            <w:pPr>
              <w:spacing w:line="259" w:lineRule="auto"/>
            </w:pPr>
          </w:p>
          <w:p w14:paraId="6B6A7DAA" w14:textId="5C5FCADD" w:rsidR="64468F90" w:rsidRDefault="64468F90" w:rsidP="64468F90">
            <w:pPr>
              <w:spacing w:line="259" w:lineRule="auto"/>
            </w:pPr>
          </w:p>
          <w:p w14:paraId="7EF42567" w14:textId="29CF94E3" w:rsidR="64468F90" w:rsidRDefault="7EEA1EAF" w:rsidP="64468F90">
            <w:pPr>
              <w:spacing w:line="259" w:lineRule="auto"/>
            </w:pPr>
            <w:r>
              <w:t xml:space="preserve">In order to edit the </w:t>
            </w:r>
            <w:r w:rsidR="3EE78D17">
              <w:t xml:space="preserve">description </w:t>
            </w:r>
            <w:r>
              <w:t>of the node.</w:t>
            </w:r>
          </w:p>
          <w:p w14:paraId="20A5A71E" w14:textId="633F0F8C" w:rsidR="64468F90" w:rsidRDefault="64468F90" w:rsidP="64468F90">
            <w:pPr>
              <w:spacing w:line="259" w:lineRule="auto"/>
            </w:pPr>
          </w:p>
          <w:p w14:paraId="790449E7" w14:textId="7ADE6813" w:rsidR="64468F90" w:rsidRDefault="64468F90" w:rsidP="64468F90">
            <w:pPr>
              <w:spacing w:line="259" w:lineRule="auto"/>
            </w:pPr>
          </w:p>
          <w:p w14:paraId="7D676F4B" w14:textId="55A3DF88" w:rsidR="64468F90" w:rsidRDefault="64468F90" w:rsidP="64468F90">
            <w:pPr>
              <w:spacing w:line="259" w:lineRule="auto"/>
            </w:pPr>
          </w:p>
          <w:p w14:paraId="313F0EF6" w14:textId="2A89E7C1" w:rsidR="64468F90" w:rsidRDefault="64468F90" w:rsidP="64468F90">
            <w:pPr>
              <w:spacing w:line="259" w:lineRule="auto"/>
            </w:pPr>
          </w:p>
          <w:p w14:paraId="4B1FA26E" w14:textId="506C64AD" w:rsidR="64468F90" w:rsidRDefault="32D4CD6F" w:rsidP="64468F90">
            <w:pPr>
              <w:spacing w:line="259" w:lineRule="auto"/>
            </w:pPr>
            <w:r>
              <w:t xml:space="preserve">Saves the changes done by the </w:t>
            </w:r>
            <w:r w:rsidR="7AA30BA2">
              <w:t>operator</w:t>
            </w:r>
            <w:r>
              <w:t>.</w:t>
            </w:r>
          </w:p>
        </w:tc>
        <w:tc>
          <w:tcPr>
            <w:tcW w:w="2010" w:type="dxa"/>
          </w:tcPr>
          <w:p w14:paraId="17B0056B" w14:textId="30BC0D3E" w:rsidR="64468F90" w:rsidRDefault="64468F90">
            <w:r>
              <w:t>EX</w:t>
            </w:r>
            <w:r w:rsidR="06D5897B">
              <w:t>PE</w:t>
            </w:r>
            <w:r>
              <w:t>CTED RESULTS</w:t>
            </w:r>
          </w:p>
          <w:p w14:paraId="7FA01C5E" w14:textId="041AD2BE" w:rsidR="64468F90" w:rsidRDefault="64468F90" w:rsidP="64468F90"/>
          <w:p w14:paraId="379318CA" w14:textId="19D0B847" w:rsidR="64468F90" w:rsidRDefault="02A664DB" w:rsidP="64468F90">
            <w:r>
              <w:t>The outline of the node will become blue.</w:t>
            </w:r>
          </w:p>
          <w:p w14:paraId="037249BE" w14:textId="471F89C7" w:rsidR="64468F90" w:rsidRDefault="64468F90" w:rsidP="64468F90"/>
          <w:p w14:paraId="072DC732" w14:textId="093C4467" w:rsidR="64468F90" w:rsidRDefault="64468F90" w:rsidP="64468F90"/>
          <w:p w14:paraId="73768C59" w14:textId="26B00A1E" w:rsidR="64468F90" w:rsidRDefault="614C36C8" w:rsidP="64468F90">
            <w:r>
              <w:t>Context menu with different options related to the node should pop up.</w:t>
            </w:r>
          </w:p>
          <w:p w14:paraId="52979B40" w14:textId="6061B827" w:rsidR="64468F90" w:rsidRDefault="64468F90" w:rsidP="64468F90"/>
          <w:p w14:paraId="01AB64EA" w14:textId="0F27BC06" w:rsidR="64468F90" w:rsidRDefault="64468F90" w:rsidP="64468F90"/>
          <w:p w14:paraId="7D3AFB8F" w14:textId="70347929" w:rsidR="64468F90" w:rsidRDefault="54E6AB12" w:rsidP="64468F90">
            <w:r>
              <w:t>The</w:t>
            </w:r>
            <w:r w:rsidR="2D7D89AA">
              <w:t xml:space="preserve"> </w:t>
            </w:r>
            <w:r>
              <w:t>system</w:t>
            </w:r>
            <w:r w:rsidR="5705761F">
              <w:t xml:space="preserve"> will</w:t>
            </w:r>
            <w:r>
              <w:t xml:space="preserve"> </w:t>
            </w:r>
          </w:p>
          <w:p w14:paraId="4A022C3A" w14:textId="100C3D68" w:rsidR="64468F90" w:rsidRDefault="54E6AB12" w:rsidP="64468F90">
            <w:r>
              <w:t>display the node details in a</w:t>
            </w:r>
            <w:r w:rsidR="06EDDFF4">
              <w:t xml:space="preserve"> window with</w:t>
            </w:r>
            <w:r>
              <w:t xml:space="preserve"> editable </w:t>
            </w:r>
            <w:r w:rsidR="352E6670">
              <w:t>text fields</w:t>
            </w:r>
            <w:r>
              <w:t>.</w:t>
            </w:r>
          </w:p>
          <w:p w14:paraId="1FF55154" w14:textId="57D17BC2" w:rsidR="64468F90" w:rsidRDefault="64468F90" w:rsidP="64468F90"/>
          <w:p w14:paraId="29A3151B" w14:textId="15CB03FB" w:rsidR="64468F90" w:rsidRDefault="64468F90" w:rsidP="64468F90"/>
          <w:p w14:paraId="790FA9F0" w14:textId="170C20AC" w:rsidR="64468F90" w:rsidRDefault="7FB1E3CE" w:rsidP="64468F90">
            <w:r>
              <w:t xml:space="preserve">Text field should then hold the input of the </w:t>
            </w:r>
            <w:r w:rsidR="7AA30BA2">
              <w:t>operator</w:t>
            </w:r>
            <w:r>
              <w:t>.</w:t>
            </w:r>
          </w:p>
          <w:p w14:paraId="5A26A7B6" w14:textId="6049AAE1" w:rsidR="64468F90" w:rsidRDefault="64468F90" w:rsidP="64468F90"/>
          <w:p w14:paraId="350BC3E2" w14:textId="1A689BFF" w:rsidR="64468F90" w:rsidRDefault="64468F90" w:rsidP="64468F90"/>
          <w:p w14:paraId="6CBEB5C7" w14:textId="5E66B071" w:rsidR="64468F90" w:rsidRDefault="64468F90" w:rsidP="64468F90"/>
          <w:p w14:paraId="76436CB2" w14:textId="3C3DBC98" w:rsidR="64468F90" w:rsidRDefault="64468F90" w:rsidP="64468F90"/>
          <w:p w14:paraId="24C7F75A" w14:textId="4588B8B6" w:rsidR="64468F90" w:rsidRDefault="0987D15B" w:rsidP="64468F90">
            <w:r>
              <w:t xml:space="preserve">Text field should then hold the input of the </w:t>
            </w:r>
            <w:r w:rsidR="7AA30BA2">
              <w:t>operator</w:t>
            </w:r>
            <w:r>
              <w:t>.</w:t>
            </w:r>
          </w:p>
          <w:p w14:paraId="25146725" w14:textId="3C3DBC98" w:rsidR="64468F90" w:rsidRDefault="64468F90" w:rsidP="64468F90"/>
          <w:p w14:paraId="66030063" w14:textId="23F6D1DA" w:rsidR="64468F90" w:rsidRDefault="64468F90" w:rsidP="64468F90"/>
          <w:p w14:paraId="37E6B208" w14:textId="2739421B" w:rsidR="64468F90" w:rsidRDefault="64468F90" w:rsidP="64468F90"/>
          <w:p w14:paraId="600C79ED" w14:textId="101E690F" w:rsidR="64468F90" w:rsidRDefault="64468F90" w:rsidP="64468F90">
            <w:pPr>
              <w:spacing w:line="259" w:lineRule="auto"/>
            </w:pPr>
          </w:p>
          <w:p w14:paraId="69CCEA77" w14:textId="1C2ECBB2" w:rsidR="64468F90" w:rsidRDefault="79F50605" w:rsidP="64468F90">
            <w:pPr>
              <w:spacing w:line="259" w:lineRule="auto"/>
            </w:pPr>
            <w:r>
              <w:t xml:space="preserve">Window should close and selected node should update with the given inputs from the </w:t>
            </w:r>
            <w:r w:rsidR="7AA30BA2">
              <w:t>operator</w:t>
            </w:r>
            <w:r>
              <w:t>.</w:t>
            </w:r>
          </w:p>
          <w:p w14:paraId="1F0CF902" w14:textId="6B71829B" w:rsidR="64468F90" w:rsidRDefault="64468F90" w:rsidP="64468F90">
            <w:pPr>
              <w:spacing w:line="259" w:lineRule="auto"/>
            </w:pPr>
          </w:p>
          <w:p w14:paraId="67B38B56" w14:textId="177130BB" w:rsidR="64468F90" w:rsidRDefault="64468F90" w:rsidP="64468F90">
            <w:pPr>
              <w:spacing w:line="259" w:lineRule="auto"/>
            </w:pPr>
          </w:p>
          <w:p w14:paraId="7783001E" w14:textId="2E82C333" w:rsidR="64468F90" w:rsidRDefault="64468F90" w:rsidP="64468F90"/>
        </w:tc>
        <w:tc>
          <w:tcPr>
            <w:tcW w:w="2013" w:type="dxa"/>
          </w:tcPr>
          <w:p w14:paraId="401B518C" w14:textId="77777777" w:rsidR="64468F90" w:rsidRDefault="64468F90">
            <w:r>
              <w:t>COMMENTS</w:t>
            </w:r>
          </w:p>
          <w:p w14:paraId="474ABFEA" w14:textId="778319DD" w:rsidR="64468F90" w:rsidRDefault="64468F90" w:rsidP="64468F90"/>
        </w:tc>
      </w:tr>
      <w:tr w:rsidR="64468F90" w14:paraId="196EBEB5" w14:textId="77777777" w:rsidTr="713AC0CF">
        <w:trPr>
          <w:trHeight w:val="1250"/>
        </w:trPr>
        <w:tc>
          <w:tcPr>
            <w:tcW w:w="9029" w:type="dxa"/>
            <w:gridSpan w:val="7"/>
            <w:tcBorders>
              <w:bottom w:val="single" w:sz="4" w:space="0" w:color="auto"/>
            </w:tcBorders>
          </w:tcPr>
          <w:p w14:paraId="458DDD6B" w14:textId="327FF639" w:rsidR="64468F90" w:rsidRDefault="64468F90">
            <w:r>
              <w:t>Concluding Remarks:</w:t>
            </w:r>
          </w:p>
          <w:p w14:paraId="4C5607DB" w14:textId="4A1B5B13" w:rsidR="64468F90" w:rsidRDefault="2337B594" w:rsidP="713AC0CF">
            <w:r>
              <w:t>There is no editing function implemented. Editing the node in the table does not reflect the changes on the graph.</w:t>
            </w:r>
          </w:p>
          <w:p w14:paraId="393A7423" w14:textId="5EE60A00" w:rsidR="64468F90" w:rsidRDefault="64468F90" w:rsidP="713AC0CF"/>
          <w:p w14:paraId="3235B298" w14:textId="41F44192" w:rsidR="64468F90" w:rsidRDefault="2337B594" w:rsidP="713AC0CF">
            <w:r>
              <w:rPr>
                <w:noProof/>
              </w:rPr>
              <w:drawing>
                <wp:inline distT="0" distB="0" distL="0" distR="0" wp14:anchorId="73F8CCE5" wp14:editId="09A17AEC">
                  <wp:extent cx="4572000" cy="1581150"/>
                  <wp:effectExtent l="0" t="0" r="0" b="0"/>
                  <wp:docPr id="1622736143" name="Picture 1622736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572000" cy="1581150"/>
                          </a:xfrm>
                          <a:prstGeom prst="rect">
                            <a:avLst/>
                          </a:prstGeom>
                        </pic:spPr>
                      </pic:pic>
                    </a:graphicData>
                  </a:graphic>
                </wp:inline>
              </w:drawing>
            </w:r>
          </w:p>
        </w:tc>
      </w:tr>
      <w:tr w:rsidR="64468F90" w14:paraId="0F76C4D4" w14:textId="77777777" w:rsidTr="713AC0CF">
        <w:trPr>
          <w:trHeight w:val="890"/>
        </w:trPr>
        <w:tc>
          <w:tcPr>
            <w:tcW w:w="4499" w:type="dxa"/>
            <w:gridSpan w:val="3"/>
          </w:tcPr>
          <w:p w14:paraId="4150897D" w14:textId="434D0F3D" w:rsidR="64468F90" w:rsidRDefault="558A8220" w:rsidP="64468F90">
            <w:pPr>
              <w:spacing w:line="259" w:lineRule="auto"/>
            </w:pPr>
            <w:r>
              <w:t xml:space="preserve">Testing Team: Adrian, Sergio, Cristian, Jesus, Jay </w:t>
            </w:r>
          </w:p>
        </w:tc>
        <w:tc>
          <w:tcPr>
            <w:tcW w:w="4530" w:type="dxa"/>
            <w:gridSpan w:val="4"/>
          </w:tcPr>
          <w:p w14:paraId="74255C6B" w14:textId="314FBC62" w:rsidR="64468F90" w:rsidRDefault="212F17EC">
            <w:r>
              <w:t>Date Completed: 05/08/2020</w:t>
            </w:r>
          </w:p>
          <w:p w14:paraId="55AE6C8C" w14:textId="69F62E2C" w:rsidR="64468F90" w:rsidRDefault="64468F90" w:rsidP="64468F90"/>
          <w:p w14:paraId="6AB152C0" w14:textId="3A48C304" w:rsidR="64468F90" w:rsidRDefault="64468F90" w:rsidP="64468F90"/>
          <w:p w14:paraId="03032407" w14:textId="7D85505C" w:rsidR="64468F90" w:rsidRDefault="64468F90" w:rsidP="64468F90"/>
        </w:tc>
      </w:tr>
    </w:tbl>
    <w:p w14:paraId="502DC504" w14:textId="2FBBD432" w:rsidR="64468F90" w:rsidRDefault="64468F90" w:rsidP="64468F90"/>
    <w:p w14:paraId="7051D83A" w14:textId="6BDC36D5" w:rsidR="64468F90" w:rsidRDefault="64468F90" w:rsidP="64468F90"/>
    <w:p w14:paraId="0498A3A2" w14:textId="4B1DD6D5" w:rsidR="7398ABC7" w:rsidRDefault="7398ABC7" w:rsidP="64468F90">
      <w:pPr>
        <w:pStyle w:val="Heading2"/>
        <w:numPr>
          <w:ilvl w:val="1"/>
          <w:numId w:val="0"/>
        </w:numPr>
      </w:pPr>
      <w:r>
        <w:t xml:space="preserve">7.3 </w:t>
      </w:r>
      <w:r w:rsidR="16A7CCC8">
        <w:t xml:space="preserve">Delete </w:t>
      </w:r>
      <w:r>
        <w:t>Node</w:t>
      </w:r>
    </w:p>
    <w:p w14:paraId="41E806A5" w14:textId="09BEE8D0" w:rsidR="64468F90" w:rsidRDefault="64468F90" w:rsidP="64468F90"/>
    <w:tbl>
      <w:tblPr>
        <w:tblW w:w="90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2250"/>
        <w:gridCol w:w="1253"/>
        <w:gridCol w:w="12"/>
        <w:gridCol w:w="495"/>
        <w:gridCol w:w="1980"/>
        <w:gridCol w:w="2043"/>
      </w:tblGrid>
      <w:tr w:rsidR="64468F90" w14:paraId="3234D596" w14:textId="77777777" w:rsidTr="713AC0CF">
        <w:trPr>
          <w:trHeight w:val="300"/>
        </w:trPr>
        <w:tc>
          <w:tcPr>
            <w:tcW w:w="4511" w:type="dxa"/>
            <w:gridSpan w:val="4"/>
          </w:tcPr>
          <w:p w14:paraId="320E726E" w14:textId="5B771F6A" w:rsidR="64468F90" w:rsidRDefault="64468F90">
            <w:r>
              <w:t>Test No.: GC</w:t>
            </w:r>
            <w:r w:rsidR="5FDFFB61">
              <w:t>3</w:t>
            </w:r>
          </w:p>
        </w:tc>
        <w:tc>
          <w:tcPr>
            <w:tcW w:w="4518" w:type="dxa"/>
            <w:gridSpan w:val="3"/>
          </w:tcPr>
          <w:p w14:paraId="6F6A9D1D" w14:textId="3FD4F09E" w:rsidR="64468F90" w:rsidRDefault="64468F90">
            <w:r>
              <w:t xml:space="preserve">Current Status: </w:t>
            </w:r>
            <w:r w:rsidR="65955788">
              <w:t>Completed</w:t>
            </w:r>
          </w:p>
        </w:tc>
      </w:tr>
      <w:tr w:rsidR="64468F90" w14:paraId="639A6178" w14:textId="77777777" w:rsidTr="713AC0CF">
        <w:trPr>
          <w:trHeight w:val="300"/>
        </w:trPr>
        <w:tc>
          <w:tcPr>
            <w:tcW w:w="9029" w:type="dxa"/>
            <w:gridSpan w:val="7"/>
          </w:tcPr>
          <w:p w14:paraId="7570A735" w14:textId="5D699B14" w:rsidR="64468F90" w:rsidRDefault="64468F90" w:rsidP="64468F90">
            <w:r>
              <w:t xml:space="preserve">Test title:  </w:t>
            </w:r>
            <w:r w:rsidR="3EEA5270">
              <w:t xml:space="preserve">Delete </w:t>
            </w:r>
            <w:r>
              <w:t>Node</w:t>
            </w:r>
          </w:p>
          <w:p w14:paraId="0D0E19B5" w14:textId="77777777" w:rsidR="64468F90" w:rsidRDefault="64468F90"/>
        </w:tc>
      </w:tr>
      <w:tr w:rsidR="64468F90" w14:paraId="1D5676B9" w14:textId="77777777" w:rsidTr="713AC0CF">
        <w:trPr>
          <w:trHeight w:val="1070"/>
        </w:trPr>
        <w:tc>
          <w:tcPr>
            <w:tcW w:w="9029" w:type="dxa"/>
            <w:gridSpan w:val="7"/>
          </w:tcPr>
          <w:p w14:paraId="4674ECAB" w14:textId="2EE9DE57" w:rsidR="64468F90" w:rsidRDefault="64468F90">
            <w:r>
              <w:t>Testing approach:</w:t>
            </w:r>
            <w:r w:rsidR="4210E45B">
              <w:t xml:space="preserve"> There must be a</w:t>
            </w:r>
            <w:r w:rsidR="675E561D">
              <w:t xml:space="preserve">t least one node in existence. The user will delete a node by selecting a node and clicking </w:t>
            </w:r>
            <w:r w:rsidR="3061AE81">
              <w:t>delete button.</w:t>
            </w:r>
            <w:r w:rsidR="783B4AD2">
              <w:t xml:space="preserve"> Ingestion must have taken place.</w:t>
            </w:r>
          </w:p>
        </w:tc>
      </w:tr>
      <w:tr w:rsidR="64468F90" w14:paraId="4381458B" w14:textId="77777777" w:rsidTr="713AC0CF">
        <w:trPr>
          <w:trHeight w:val="4130"/>
        </w:trPr>
        <w:tc>
          <w:tcPr>
            <w:tcW w:w="996" w:type="dxa"/>
          </w:tcPr>
          <w:p w14:paraId="14485F34" w14:textId="4904BA69" w:rsidR="64468F90" w:rsidRDefault="64468F90">
            <w:r>
              <w:t>STEP</w:t>
            </w:r>
          </w:p>
          <w:p w14:paraId="1EB8E7FA" w14:textId="6F7452AF" w:rsidR="64468F90" w:rsidRDefault="64468F90" w:rsidP="64468F90"/>
          <w:p w14:paraId="5C66A23A" w14:textId="1A4CEDB1" w:rsidR="64468F90" w:rsidRDefault="64468F90" w:rsidP="64468F90"/>
          <w:p w14:paraId="14D7CE91" w14:textId="27334A8F" w:rsidR="64468F90" w:rsidRDefault="64468F90" w:rsidP="64468F90">
            <w:r>
              <w:t>1.</w:t>
            </w:r>
          </w:p>
          <w:p w14:paraId="7D37381C" w14:textId="76B07826" w:rsidR="64468F90" w:rsidRDefault="64468F90" w:rsidP="64468F90"/>
          <w:p w14:paraId="2F248BE4" w14:textId="768A8B88" w:rsidR="64468F90" w:rsidRDefault="64468F90" w:rsidP="64468F90"/>
          <w:p w14:paraId="434FCE27" w14:textId="55BCD807" w:rsidR="64468F90" w:rsidRDefault="64468F90" w:rsidP="64468F90"/>
          <w:p w14:paraId="690E11A3" w14:textId="1443B809" w:rsidR="7664AE1A" w:rsidRDefault="7664AE1A" w:rsidP="7664AE1A"/>
          <w:p w14:paraId="7A9F2F58" w14:textId="184DEA30" w:rsidR="64468F90" w:rsidRDefault="64468F90" w:rsidP="64468F90">
            <w:r>
              <w:t>2.</w:t>
            </w:r>
          </w:p>
          <w:p w14:paraId="3E08CBE7" w14:textId="6CFDADCD" w:rsidR="64468F90" w:rsidRDefault="64468F90" w:rsidP="64468F90"/>
          <w:p w14:paraId="6118E079" w14:textId="48313EB3" w:rsidR="64468F90" w:rsidRDefault="64468F90" w:rsidP="64468F90"/>
          <w:p w14:paraId="3336A64A" w14:textId="5D724B9B" w:rsidR="64468F90" w:rsidRDefault="64468F90" w:rsidP="64468F90"/>
          <w:p w14:paraId="7AFA4416" w14:textId="1AAA5CDA" w:rsidR="64468F90" w:rsidRDefault="64468F90" w:rsidP="64468F90"/>
          <w:p w14:paraId="7A95CB0E" w14:textId="6AEF55B6" w:rsidR="64468F90" w:rsidRDefault="64468F90" w:rsidP="64468F90"/>
          <w:p w14:paraId="1F1AB02A" w14:textId="2B047810" w:rsidR="64468F90" w:rsidRDefault="64468F90" w:rsidP="64468F90">
            <w:r>
              <w:t>3.</w:t>
            </w:r>
          </w:p>
          <w:p w14:paraId="61170A22" w14:textId="483A2423" w:rsidR="64468F90" w:rsidRDefault="64468F90" w:rsidP="64468F90"/>
          <w:p w14:paraId="41F0F6BD" w14:textId="6AA50069" w:rsidR="64468F90" w:rsidRDefault="64468F90" w:rsidP="64468F90"/>
          <w:p w14:paraId="227B65AB" w14:textId="3B677982" w:rsidR="64468F90" w:rsidRDefault="64468F90" w:rsidP="64468F90"/>
        </w:tc>
        <w:tc>
          <w:tcPr>
            <w:tcW w:w="2250" w:type="dxa"/>
          </w:tcPr>
          <w:p w14:paraId="19E521DF" w14:textId="77777777" w:rsidR="64468F90" w:rsidRDefault="64468F90">
            <w:r>
              <w:t>OPERATOR ACTION</w:t>
            </w:r>
          </w:p>
          <w:p w14:paraId="1FE529CF" w14:textId="77777777" w:rsidR="64468F90" w:rsidRDefault="64468F90"/>
          <w:p w14:paraId="44A23D39" w14:textId="6BF683B9" w:rsidR="64468F90" w:rsidRDefault="7AA30BA2" w:rsidP="64468F90">
            <w:pPr>
              <w:spacing w:line="259" w:lineRule="auto"/>
            </w:pPr>
            <w:r>
              <w:t>Operator</w:t>
            </w:r>
            <w:r w:rsidR="457FA5BA">
              <w:t xml:space="preserve"> </w:t>
            </w:r>
            <w:r w:rsidR="615D2E2F">
              <w:t>clicks on the node that he wants to delete.</w:t>
            </w:r>
          </w:p>
          <w:p w14:paraId="4CC13D4C" w14:textId="7FB6FAC7" w:rsidR="64468F90" w:rsidRDefault="64468F90" w:rsidP="64468F90">
            <w:pPr>
              <w:spacing w:line="259" w:lineRule="auto"/>
            </w:pPr>
          </w:p>
          <w:p w14:paraId="1C68B31A" w14:textId="7FB6FAC7" w:rsidR="64468F90" w:rsidRDefault="64468F90" w:rsidP="64468F90">
            <w:pPr>
              <w:spacing w:line="259" w:lineRule="auto"/>
            </w:pPr>
          </w:p>
          <w:p w14:paraId="78BCB318" w14:textId="412EE100" w:rsidR="64468F90" w:rsidRDefault="7AA30BA2" w:rsidP="64468F90">
            <w:pPr>
              <w:spacing w:line="259" w:lineRule="auto"/>
            </w:pPr>
            <w:r>
              <w:t>Operator</w:t>
            </w:r>
            <w:r w:rsidR="457FA5BA">
              <w:t xml:space="preserve"> should then proceed to right click</w:t>
            </w:r>
            <w:r w:rsidR="00123B97">
              <w:t xml:space="preserve"> on</w:t>
            </w:r>
            <w:r w:rsidR="457FA5BA">
              <w:t xml:space="preserve"> the node.</w:t>
            </w:r>
          </w:p>
          <w:p w14:paraId="48DD5216" w14:textId="54970F15" w:rsidR="64468F90" w:rsidRDefault="64468F90" w:rsidP="64468F90">
            <w:pPr>
              <w:spacing w:line="259" w:lineRule="auto"/>
            </w:pPr>
          </w:p>
          <w:p w14:paraId="4141F8F0" w14:textId="050C8ECC" w:rsidR="64468F90" w:rsidRDefault="64468F90" w:rsidP="64468F90">
            <w:pPr>
              <w:spacing w:line="259" w:lineRule="auto"/>
            </w:pPr>
          </w:p>
          <w:p w14:paraId="55BBBA1E" w14:textId="696076E4" w:rsidR="64468F90" w:rsidRDefault="64468F90" w:rsidP="64468F90">
            <w:pPr>
              <w:spacing w:line="259" w:lineRule="auto"/>
            </w:pPr>
          </w:p>
          <w:p w14:paraId="627B6B83" w14:textId="4A4E6CB0" w:rsidR="64468F90" w:rsidRDefault="7AA30BA2" w:rsidP="64468F90">
            <w:pPr>
              <w:spacing w:line="259" w:lineRule="auto"/>
            </w:pPr>
            <w:r>
              <w:t>Operator</w:t>
            </w:r>
            <w:r w:rsidR="62A98CBA">
              <w:t xml:space="preserve"> selects “Delete Node” from</w:t>
            </w:r>
            <w:r w:rsidR="762FB72B">
              <w:t xml:space="preserve"> the </w:t>
            </w:r>
            <w:r w:rsidR="6CC4BBB4">
              <w:t xml:space="preserve">context </w:t>
            </w:r>
            <w:r w:rsidR="762FB72B">
              <w:t>menu.</w:t>
            </w:r>
          </w:p>
        </w:tc>
        <w:tc>
          <w:tcPr>
            <w:tcW w:w="1760" w:type="dxa"/>
            <w:gridSpan w:val="3"/>
          </w:tcPr>
          <w:p w14:paraId="249A73C6" w14:textId="77777777" w:rsidR="64468F90" w:rsidRDefault="64468F90">
            <w:r>
              <w:t>PURPOSE</w:t>
            </w:r>
          </w:p>
          <w:p w14:paraId="143B55D3" w14:textId="328C41F5" w:rsidR="64468F90" w:rsidRDefault="64468F90"/>
          <w:p w14:paraId="18625D39" w14:textId="0333DA64" w:rsidR="64468F90" w:rsidRDefault="64468F90" w:rsidP="64468F90">
            <w:pPr>
              <w:spacing w:line="259" w:lineRule="auto"/>
            </w:pPr>
          </w:p>
          <w:p w14:paraId="212B5014" w14:textId="71BA901E" w:rsidR="64468F90" w:rsidRDefault="38A1E470" w:rsidP="64468F90">
            <w:pPr>
              <w:spacing w:line="259" w:lineRule="auto"/>
            </w:pPr>
            <w:r>
              <w:t>Selects</w:t>
            </w:r>
            <w:r w:rsidR="035D9B26">
              <w:t xml:space="preserve"> the node th</w:t>
            </w:r>
            <w:r w:rsidR="428EF972">
              <w:t>at the</w:t>
            </w:r>
            <w:r w:rsidR="035D9B26">
              <w:t xml:space="preserve"> </w:t>
            </w:r>
            <w:r w:rsidR="7AA30BA2">
              <w:t>operator</w:t>
            </w:r>
            <w:r w:rsidR="035D9B26">
              <w:t xml:space="preserve"> wants to delete.</w:t>
            </w:r>
          </w:p>
          <w:p w14:paraId="369C5DF1" w14:textId="7FB6FAC7" w:rsidR="64468F90" w:rsidRDefault="64468F90" w:rsidP="64468F90">
            <w:pPr>
              <w:spacing w:line="259" w:lineRule="auto"/>
            </w:pPr>
          </w:p>
          <w:p w14:paraId="7BF91FCB" w14:textId="7FB6FAC7" w:rsidR="7664AE1A" w:rsidRDefault="7664AE1A" w:rsidP="7664AE1A">
            <w:pPr>
              <w:spacing w:line="259" w:lineRule="auto"/>
            </w:pPr>
          </w:p>
          <w:p w14:paraId="15D0A8AB" w14:textId="1A0AAD81" w:rsidR="64468F90" w:rsidRDefault="3D1AE510" w:rsidP="64468F90">
            <w:pPr>
              <w:spacing w:line="259" w:lineRule="auto"/>
            </w:pPr>
            <w:r>
              <w:t>Displays the</w:t>
            </w:r>
            <w:r w:rsidR="035D9B26">
              <w:t xml:space="preserve"> </w:t>
            </w:r>
            <w:r w:rsidR="56704D0C">
              <w:t xml:space="preserve">context </w:t>
            </w:r>
            <w:r w:rsidR="035D9B26">
              <w:t>menu.</w:t>
            </w:r>
          </w:p>
          <w:p w14:paraId="0636574E" w14:textId="70A53D4F" w:rsidR="64468F90" w:rsidRDefault="64468F90" w:rsidP="64468F90">
            <w:pPr>
              <w:spacing w:line="259" w:lineRule="auto"/>
            </w:pPr>
          </w:p>
          <w:p w14:paraId="45C2FB42" w14:textId="70A53D4F" w:rsidR="7664AE1A" w:rsidRDefault="7664AE1A" w:rsidP="7664AE1A">
            <w:pPr>
              <w:spacing w:line="259" w:lineRule="auto"/>
            </w:pPr>
          </w:p>
          <w:p w14:paraId="78B8E964" w14:textId="68DD6661" w:rsidR="7664AE1A" w:rsidRDefault="7664AE1A" w:rsidP="7664AE1A">
            <w:pPr>
              <w:spacing w:line="259" w:lineRule="auto"/>
            </w:pPr>
          </w:p>
          <w:p w14:paraId="7DCA946D" w14:textId="1FD8E1B6" w:rsidR="7664AE1A" w:rsidRDefault="7664AE1A" w:rsidP="7664AE1A">
            <w:pPr>
              <w:spacing w:line="259" w:lineRule="auto"/>
            </w:pPr>
          </w:p>
          <w:p w14:paraId="32D2ECA8" w14:textId="1DFEAF60" w:rsidR="64468F90" w:rsidRDefault="0FB488C9" w:rsidP="64468F90">
            <w:pPr>
              <w:spacing w:line="259" w:lineRule="auto"/>
            </w:pPr>
            <w:r>
              <w:t>D</w:t>
            </w:r>
            <w:r w:rsidR="035D9B26">
              <w:t>elete</w:t>
            </w:r>
            <w:r w:rsidR="7E56CC96">
              <w:t>s</w:t>
            </w:r>
            <w:r w:rsidR="035D9B26">
              <w:t xml:space="preserve"> the node from the graph.</w:t>
            </w:r>
          </w:p>
        </w:tc>
        <w:tc>
          <w:tcPr>
            <w:tcW w:w="1980" w:type="dxa"/>
          </w:tcPr>
          <w:p w14:paraId="4D4F00E3" w14:textId="096604E9" w:rsidR="64468F90" w:rsidRDefault="64468F90">
            <w:r>
              <w:t>EX</w:t>
            </w:r>
            <w:r w:rsidR="47D91D78">
              <w:t>PE</w:t>
            </w:r>
            <w:r>
              <w:t>CTED RESULTS</w:t>
            </w:r>
          </w:p>
          <w:p w14:paraId="04BA6B2D" w14:textId="08779670" w:rsidR="64468F90" w:rsidRDefault="64468F90" w:rsidP="64468F90"/>
          <w:p w14:paraId="60FB3F7E" w14:textId="19D0B847" w:rsidR="64468F90" w:rsidRDefault="6C521980" w:rsidP="64468F90">
            <w:r>
              <w:t xml:space="preserve">The </w:t>
            </w:r>
            <w:r w:rsidR="11C004A6">
              <w:t>outline of the node will become blue.</w:t>
            </w:r>
          </w:p>
          <w:p w14:paraId="0683468B" w14:textId="7FD5BEE2" w:rsidR="64468F90" w:rsidRDefault="64468F90" w:rsidP="64468F90"/>
          <w:p w14:paraId="1388B15A" w14:textId="639BF605" w:rsidR="7664AE1A" w:rsidRDefault="7664AE1A" w:rsidP="7664AE1A"/>
          <w:p w14:paraId="35EBC4B7" w14:textId="15381D14" w:rsidR="64468F90" w:rsidRDefault="363800BC" w:rsidP="64468F90">
            <w:r>
              <w:t xml:space="preserve">Context </w:t>
            </w:r>
            <w:r w:rsidR="72A9115B">
              <w:t>menu</w:t>
            </w:r>
            <w:r w:rsidR="26D93A27">
              <w:t xml:space="preserve"> </w:t>
            </w:r>
            <w:r w:rsidR="3E943D47">
              <w:t>with different</w:t>
            </w:r>
            <w:r w:rsidR="26D93A27">
              <w:t xml:space="preserve"> options</w:t>
            </w:r>
            <w:r w:rsidR="0CF7D32D">
              <w:t xml:space="preserve"> related to the node</w:t>
            </w:r>
            <w:r w:rsidR="26D93A27">
              <w:t xml:space="preserve"> should </w:t>
            </w:r>
            <w:r w:rsidR="769CE099">
              <w:t>pop up</w:t>
            </w:r>
            <w:r w:rsidR="26D93A27">
              <w:t>.</w:t>
            </w:r>
          </w:p>
          <w:p w14:paraId="169A489C" w14:textId="5DA571F9" w:rsidR="64468F90" w:rsidRDefault="64468F90" w:rsidP="64468F90"/>
          <w:p w14:paraId="1FD8F476" w14:textId="07225B15" w:rsidR="7664AE1A" w:rsidRDefault="7664AE1A" w:rsidP="7664AE1A"/>
          <w:p w14:paraId="65ED09F6" w14:textId="36CF894A" w:rsidR="64468F90" w:rsidRDefault="5D881FE8" w:rsidP="7664AE1A">
            <w:pPr>
              <w:spacing w:line="259" w:lineRule="auto"/>
            </w:pPr>
            <w:r>
              <w:t>Node will disa</w:t>
            </w:r>
            <w:r w:rsidR="32C66BF0">
              <w:t>p</w:t>
            </w:r>
            <w:r>
              <w:t>pear from the graph.</w:t>
            </w:r>
          </w:p>
          <w:p w14:paraId="2E850F79" w14:textId="1A4ECE3F" w:rsidR="64468F90" w:rsidRDefault="64468F90" w:rsidP="7664AE1A">
            <w:pPr>
              <w:spacing w:line="259" w:lineRule="auto"/>
            </w:pPr>
          </w:p>
        </w:tc>
        <w:tc>
          <w:tcPr>
            <w:tcW w:w="2043" w:type="dxa"/>
          </w:tcPr>
          <w:p w14:paraId="6C28759D" w14:textId="77777777" w:rsidR="64468F90" w:rsidRDefault="64468F90">
            <w:r>
              <w:t>COMMENTS</w:t>
            </w:r>
          </w:p>
          <w:p w14:paraId="78D6DF6D" w14:textId="778319DD" w:rsidR="64468F90" w:rsidRDefault="64468F90" w:rsidP="64468F90"/>
        </w:tc>
      </w:tr>
      <w:tr w:rsidR="64468F90" w14:paraId="57C6142B" w14:textId="77777777" w:rsidTr="713AC0CF">
        <w:trPr>
          <w:trHeight w:val="1250"/>
        </w:trPr>
        <w:tc>
          <w:tcPr>
            <w:tcW w:w="9029" w:type="dxa"/>
            <w:gridSpan w:val="7"/>
            <w:tcBorders>
              <w:bottom w:val="single" w:sz="4" w:space="0" w:color="auto"/>
            </w:tcBorders>
          </w:tcPr>
          <w:p w14:paraId="60CD0789" w14:textId="4A532576" w:rsidR="64468F90" w:rsidRDefault="64468F90">
            <w:r>
              <w:t xml:space="preserve">Concluding Remarks: </w:t>
            </w:r>
            <w:r w:rsidR="4AE44872">
              <w:t>Selecting the delete option and clicking on a node removes the node from the graph.</w:t>
            </w:r>
          </w:p>
          <w:p w14:paraId="1B9A0CDF" w14:textId="25CEEFA8" w:rsidR="64468F90" w:rsidRDefault="64468F90" w:rsidP="713AC0CF"/>
          <w:p w14:paraId="071A5AC9" w14:textId="4DD6420F" w:rsidR="64468F90" w:rsidRDefault="4AE44872" w:rsidP="713AC0CF">
            <w:r>
              <w:rPr>
                <w:noProof/>
              </w:rPr>
              <w:drawing>
                <wp:inline distT="0" distB="0" distL="0" distR="0" wp14:anchorId="358FD7DE" wp14:editId="14038EFA">
                  <wp:extent cx="3667125" cy="4572000"/>
                  <wp:effectExtent l="0" t="0" r="0" b="0"/>
                  <wp:docPr id="80956021" name="Picture 8095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3667125" cy="4572000"/>
                          </a:xfrm>
                          <a:prstGeom prst="rect">
                            <a:avLst/>
                          </a:prstGeom>
                        </pic:spPr>
                      </pic:pic>
                    </a:graphicData>
                  </a:graphic>
                </wp:inline>
              </w:drawing>
            </w:r>
          </w:p>
          <w:p w14:paraId="5CEBF8F0" w14:textId="23CB85C5" w:rsidR="64468F90" w:rsidRDefault="4AE44872" w:rsidP="713AC0CF">
            <w:r>
              <w:rPr>
                <w:noProof/>
              </w:rPr>
              <w:drawing>
                <wp:inline distT="0" distB="0" distL="0" distR="0" wp14:anchorId="7439004A" wp14:editId="5BDF47E1">
                  <wp:extent cx="3676650" cy="4572000"/>
                  <wp:effectExtent l="0" t="0" r="0" b="0"/>
                  <wp:docPr id="1200027203" name="Picture 1200027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676650" cy="4572000"/>
                          </a:xfrm>
                          <a:prstGeom prst="rect">
                            <a:avLst/>
                          </a:prstGeom>
                        </pic:spPr>
                      </pic:pic>
                    </a:graphicData>
                  </a:graphic>
                </wp:inline>
              </w:drawing>
            </w:r>
          </w:p>
        </w:tc>
      </w:tr>
      <w:tr w:rsidR="64468F90" w14:paraId="0A4254CE" w14:textId="77777777" w:rsidTr="713AC0CF">
        <w:trPr>
          <w:trHeight w:val="890"/>
        </w:trPr>
        <w:tc>
          <w:tcPr>
            <w:tcW w:w="4499" w:type="dxa"/>
            <w:gridSpan w:val="3"/>
          </w:tcPr>
          <w:p w14:paraId="7C27DD1C" w14:textId="2C1E08E0" w:rsidR="64468F90" w:rsidRDefault="558A8220" w:rsidP="64468F90">
            <w:pPr>
              <w:spacing w:line="259" w:lineRule="auto"/>
            </w:pPr>
            <w:r>
              <w:t xml:space="preserve">Testing Team: Adrian, Sergio, Cristian, Jesus, Jay </w:t>
            </w:r>
          </w:p>
        </w:tc>
        <w:tc>
          <w:tcPr>
            <w:tcW w:w="4530" w:type="dxa"/>
            <w:gridSpan w:val="4"/>
          </w:tcPr>
          <w:p w14:paraId="7E2C1B38" w14:textId="182B5512" w:rsidR="64468F90" w:rsidRDefault="212F17EC">
            <w:r>
              <w:t>Date Completed: 05/08/2020</w:t>
            </w:r>
          </w:p>
          <w:p w14:paraId="55B19770" w14:textId="69F62E2C" w:rsidR="64468F90" w:rsidRDefault="64468F90" w:rsidP="64468F90"/>
          <w:p w14:paraId="532175AC" w14:textId="3A48C304" w:rsidR="64468F90" w:rsidRDefault="64468F90" w:rsidP="64468F90"/>
          <w:p w14:paraId="0B372813" w14:textId="7D85505C" w:rsidR="64468F90" w:rsidRDefault="64468F90" w:rsidP="64468F90"/>
        </w:tc>
      </w:tr>
    </w:tbl>
    <w:p w14:paraId="6787B757" w14:textId="6EE634C3" w:rsidR="64468F90" w:rsidRDefault="64468F90" w:rsidP="64468F90"/>
    <w:p w14:paraId="0976AFA1" w14:textId="68E17ED7" w:rsidR="5FA19F32" w:rsidRDefault="5FA19F32" w:rsidP="64468F90">
      <w:pPr>
        <w:pStyle w:val="Heading2"/>
        <w:numPr>
          <w:ilvl w:val="1"/>
          <w:numId w:val="0"/>
        </w:numPr>
      </w:pPr>
      <w:r>
        <w:t>7.4 Add Relationship</w:t>
      </w:r>
    </w:p>
    <w:p w14:paraId="05FBD8BA" w14:textId="4CEFBD96"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9"/>
        <w:gridCol w:w="1249"/>
        <w:gridCol w:w="12"/>
        <w:gridCol w:w="492"/>
        <w:gridCol w:w="2238"/>
        <w:gridCol w:w="1768"/>
      </w:tblGrid>
      <w:tr w:rsidR="64468F90" w14:paraId="669D2007" w14:textId="77777777" w:rsidTr="713AC0CF">
        <w:trPr>
          <w:trHeight w:val="300"/>
        </w:trPr>
        <w:tc>
          <w:tcPr>
            <w:tcW w:w="4511" w:type="dxa"/>
            <w:gridSpan w:val="4"/>
          </w:tcPr>
          <w:p w14:paraId="5A6B056B" w14:textId="20D9CF58" w:rsidR="64468F90" w:rsidRDefault="64468F90">
            <w:r>
              <w:t>Test No.: GC</w:t>
            </w:r>
            <w:r w:rsidR="51838B6A">
              <w:t>4</w:t>
            </w:r>
          </w:p>
        </w:tc>
        <w:tc>
          <w:tcPr>
            <w:tcW w:w="4518" w:type="dxa"/>
            <w:gridSpan w:val="3"/>
          </w:tcPr>
          <w:p w14:paraId="0A39DA14" w14:textId="7A4A160F" w:rsidR="64468F90" w:rsidRDefault="64468F90">
            <w:r>
              <w:t xml:space="preserve">Current Status: </w:t>
            </w:r>
            <w:r w:rsidR="7ECB2294">
              <w:t>Completed</w:t>
            </w:r>
          </w:p>
        </w:tc>
      </w:tr>
      <w:tr w:rsidR="64468F90" w14:paraId="33306E85" w14:textId="77777777" w:rsidTr="713AC0CF">
        <w:trPr>
          <w:trHeight w:val="300"/>
        </w:trPr>
        <w:tc>
          <w:tcPr>
            <w:tcW w:w="9029" w:type="dxa"/>
            <w:gridSpan w:val="7"/>
          </w:tcPr>
          <w:p w14:paraId="38DB0C7E" w14:textId="1C3232A3" w:rsidR="64468F90" w:rsidRDefault="64468F90" w:rsidP="64468F90">
            <w:r>
              <w:t xml:space="preserve">Test title:  Add </w:t>
            </w:r>
            <w:r w:rsidR="6A639B9E">
              <w:t>Relationship</w:t>
            </w:r>
          </w:p>
          <w:p w14:paraId="6434EC51" w14:textId="77777777" w:rsidR="64468F90" w:rsidRDefault="64468F90"/>
        </w:tc>
      </w:tr>
      <w:tr w:rsidR="64468F90" w14:paraId="3E0FCDB2" w14:textId="77777777" w:rsidTr="713AC0CF">
        <w:trPr>
          <w:trHeight w:val="1070"/>
        </w:trPr>
        <w:tc>
          <w:tcPr>
            <w:tcW w:w="9029" w:type="dxa"/>
            <w:gridSpan w:val="7"/>
          </w:tcPr>
          <w:p w14:paraId="3A31965A" w14:textId="58824159" w:rsidR="64468F90" w:rsidRDefault="64468F90">
            <w:r>
              <w:t>Testing approach:</w:t>
            </w:r>
            <w:r w:rsidR="7CCB04D1">
              <w:t xml:space="preserve"> There are at least two nodes in existence. The user</w:t>
            </w:r>
            <w:r w:rsidR="6FAC6881">
              <w:t xml:space="preserve"> connects two nodes with a relationship.</w:t>
            </w:r>
            <w:r w:rsidR="1928AE2F">
              <w:t xml:space="preserve"> </w:t>
            </w:r>
            <w:r w:rsidR="668F3279">
              <w:t>Ingestion must have taken place.</w:t>
            </w:r>
          </w:p>
        </w:tc>
      </w:tr>
      <w:tr w:rsidR="64468F90" w14:paraId="7A5264F3" w14:textId="77777777" w:rsidTr="713AC0CF">
        <w:trPr>
          <w:trHeight w:val="4130"/>
        </w:trPr>
        <w:tc>
          <w:tcPr>
            <w:tcW w:w="996" w:type="dxa"/>
          </w:tcPr>
          <w:p w14:paraId="15DF4DFE" w14:textId="4904BA69" w:rsidR="64468F90" w:rsidRDefault="64468F90">
            <w:r>
              <w:t>STEP</w:t>
            </w:r>
          </w:p>
          <w:p w14:paraId="413FC50C" w14:textId="6F7452AF" w:rsidR="64468F90" w:rsidRDefault="64468F90" w:rsidP="64468F90"/>
          <w:p w14:paraId="6CEC0CF9" w14:textId="1A4CEDB1" w:rsidR="64468F90" w:rsidRDefault="64468F90" w:rsidP="64468F90"/>
          <w:p w14:paraId="04FBFCB6" w14:textId="27334A8F" w:rsidR="64468F90" w:rsidRDefault="64468F90" w:rsidP="64468F90">
            <w:r>
              <w:t>1.</w:t>
            </w:r>
          </w:p>
          <w:p w14:paraId="07314B7C" w14:textId="76B07826" w:rsidR="64468F90" w:rsidRDefault="64468F90" w:rsidP="64468F90"/>
          <w:p w14:paraId="74102EFD" w14:textId="768A8B88" w:rsidR="64468F90" w:rsidRDefault="64468F90" w:rsidP="64468F90"/>
          <w:p w14:paraId="381B7B80" w14:textId="55BCD807" w:rsidR="64468F90" w:rsidRDefault="64468F90" w:rsidP="64468F90"/>
          <w:p w14:paraId="3EC4E910" w14:textId="63D56810" w:rsidR="7664AE1A" w:rsidRDefault="7664AE1A" w:rsidP="7664AE1A"/>
          <w:p w14:paraId="65B84DAC" w14:textId="78E0694C" w:rsidR="7664AE1A" w:rsidRDefault="7664AE1A" w:rsidP="7664AE1A"/>
          <w:p w14:paraId="1F3956A0" w14:textId="78E0694C" w:rsidR="7664AE1A" w:rsidRDefault="7664AE1A" w:rsidP="7664AE1A"/>
          <w:p w14:paraId="03D337A0" w14:textId="184DEA30" w:rsidR="64468F90" w:rsidRDefault="64468F90" w:rsidP="64468F90">
            <w:r>
              <w:t>2.</w:t>
            </w:r>
          </w:p>
          <w:p w14:paraId="0DD942F1" w14:textId="36D08FA6" w:rsidR="7664AE1A" w:rsidRDefault="7664AE1A" w:rsidP="7664AE1A"/>
          <w:p w14:paraId="266C078F" w14:textId="3F25D91D" w:rsidR="7664AE1A" w:rsidRDefault="7664AE1A" w:rsidP="7664AE1A"/>
          <w:p w14:paraId="07370E41" w14:textId="4C557DC1" w:rsidR="7664AE1A" w:rsidRDefault="7664AE1A" w:rsidP="7664AE1A"/>
          <w:p w14:paraId="0D379004" w14:textId="0D8256A6" w:rsidR="7664AE1A" w:rsidRDefault="7664AE1A" w:rsidP="7664AE1A"/>
          <w:p w14:paraId="71F6E143" w14:textId="4B944914" w:rsidR="7664AE1A" w:rsidRDefault="7664AE1A" w:rsidP="7664AE1A"/>
          <w:p w14:paraId="4BD48600" w14:textId="721EC668" w:rsidR="7664AE1A" w:rsidRDefault="7664AE1A" w:rsidP="7664AE1A"/>
          <w:p w14:paraId="330C08FD" w14:textId="0A7DBA68" w:rsidR="7664AE1A" w:rsidRDefault="7664AE1A" w:rsidP="7664AE1A"/>
          <w:p w14:paraId="7B294ADF" w14:textId="59478B42" w:rsidR="7664AE1A" w:rsidRDefault="7664AE1A" w:rsidP="7664AE1A"/>
          <w:p w14:paraId="5FBB8E1E" w14:textId="0E692D96" w:rsidR="4A0B0BEF" w:rsidRDefault="4A0B0BEF" w:rsidP="7664AE1A">
            <w:r>
              <w:t>3.</w:t>
            </w:r>
          </w:p>
          <w:p w14:paraId="4E8AF92F" w14:textId="6CFDADCD" w:rsidR="64468F90" w:rsidRDefault="64468F90" w:rsidP="64468F90"/>
          <w:p w14:paraId="358D4952" w14:textId="48313EB3" w:rsidR="64468F90" w:rsidRDefault="64468F90" w:rsidP="64468F90"/>
          <w:p w14:paraId="19A8053D" w14:textId="7C770224" w:rsidR="64468F90" w:rsidRDefault="64468F90" w:rsidP="64468F90"/>
          <w:p w14:paraId="059B2DDE" w14:textId="483A2423" w:rsidR="64468F90" w:rsidRDefault="64468F90" w:rsidP="64468F90"/>
          <w:p w14:paraId="794A132A" w14:textId="5BB6FC85" w:rsidR="64468F90" w:rsidRDefault="64468F90" w:rsidP="64468F90"/>
          <w:p w14:paraId="674C3B23" w14:textId="4DCDA8B4" w:rsidR="64468F90" w:rsidRDefault="37AFB54D" w:rsidP="64468F90">
            <w:r>
              <w:t>4.</w:t>
            </w:r>
          </w:p>
          <w:p w14:paraId="078B0D69" w14:textId="01142FEF" w:rsidR="64468F90" w:rsidRDefault="64468F90" w:rsidP="64468F90"/>
          <w:p w14:paraId="28C30B8A" w14:textId="1713AFEC" w:rsidR="64468F90" w:rsidRDefault="64468F90" w:rsidP="64468F90"/>
          <w:p w14:paraId="64606968" w14:textId="189FE3E3" w:rsidR="64468F90" w:rsidRDefault="64468F90" w:rsidP="64468F90"/>
          <w:p w14:paraId="62D4DCDA" w14:textId="021C1D03" w:rsidR="64468F90" w:rsidRDefault="64468F90" w:rsidP="64468F90"/>
          <w:p w14:paraId="218AF8F0" w14:textId="0B3CA08D" w:rsidR="64468F90" w:rsidRDefault="64468F90" w:rsidP="64468F90"/>
        </w:tc>
        <w:tc>
          <w:tcPr>
            <w:tcW w:w="2250" w:type="dxa"/>
          </w:tcPr>
          <w:p w14:paraId="524A33FD" w14:textId="77777777" w:rsidR="64468F90" w:rsidRDefault="64468F90">
            <w:r>
              <w:t>OPERATOR ACTION</w:t>
            </w:r>
          </w:p>
          <w:p w14:paraId="765F1CC7" w14:textId="77777777" w:rsidR="64468F90" w:rsidRDefault="64468F90"/>
          <w:p w14:paraId="6A145417" w14:textId="1431ACCF" w:rsidR="64468F90" w:rsidRDefault="0ACC9805" w:rsidP="64468F90">
            <w:pPr>
              <w:spacing w:line="259" w:lineRule="auto"/>
            </w:pPr>
            <w:r>
              <w:t xml:space="preserve">An </w:t>
            </w:r>
            <w:r w:rsidR="7AA30BA2">
              <w:t>operator</w:t>
            </w:r>
            <w:r>
              <w:t xml:space="preserve"> clicks on a node and drags the cursor to another node</w:t>
            </w:r>
            <w:r w:rsidR="63F9539E">
              <w:t>. Go to step 3.</w:t>
            </w:r>
          </w:p>
          <w:p w14:paraId="1DAF40C5" w14:textId="734EAD33" w:rsidR="64468F90" w:rsidRDefault="611D6D37" w:rsidP="64468F90">
            <w:pPr>
              <w:spacing w:line="259" w:lineRule="auto"/>
            </w:pPr>
            <w:r>
              <w:t xml:space="preserve"> </w:t>
            </w:r>
          </w:p>
          <w:p w14:paraId="4BAC2016" w14:textId="520FC25B" w:rsidR="64468F90" w:rsidRDefault="64468F90" w:rsidP="64468F90">
            <w:pPr>
              <w:spacing w:line="259" w:lineRule="auto"/>
            </w:pPr>
          </w:p>
          <w:p w14:paraId="2970A22E" w14:textId="520FC25B" w:rsidR="64468F90" w:rsidRDefault="64468F90" w:rsidP="64468F90">
            <w:pPr>
              <w:spacing w:line="259" w:lineRule="auto"/>
            </w:pPr>
          </w:p>
          <w:p w14:paraId="687587E3" w14:textId="0F8AEA2A" w:rsidR="64468F90" w:rsidRDefault="611D6D37" w:rsidP="64468F90">
            <w:pPr>
              <w:spacing w:line="259" w:lineRule="auto"/>
            </w:pPr>
            <w:r>
              <w:t>“Add Relationship” button.</w:t>
            </w:r>
          </w:p>
          <w:p w14:paraId="6C6C8A1C" w14:textId="2BAA1946" w:rsidR="64468F90" w:rsidRDefault="64468F90" w:rsidP="64468F90">
            <w:pPr>
              <w:spacing w:line="259" w:lineRule="auto"/>
            </w:pPr>
          </w:p>
          <w:p w14:paraId="3B265A7D" w14:textId="007698A9" w:rsidR="64468F90" w:rsidRDefault="64468F90" w:rsidP="64468F90">
            <w:pPr>
              <w:spacing w:line="259" w:lineRule="auto"/>
            </w:pPr>
          </w:p>
          <w:p w14:paraId="5E699B32" w14:textId="76B8CCA2" w:rsidR="64468F90" w:rsidRDefault="64468F90" w:rsidP="64468F90">
            <w:pPr>
              <w:spacing w:line="259" w:lineRule="auto"/>
            </w:pPr>
          </w:p>
          <w:p w14:paraId="4AF1E59F" w14:textId="4C21FA76" w:rsidR="64468F90" w:rsidRDefault="64468F90" w:rsidP="64468F90">
            <w:pPr>
              <w:spacing w:line="259" w:lineRule="auto"/>
            </w:pPr>
          </w:p>
          <w:p w14:paraId="771F58EF" w14:textId="658FABBE" w:rsidR="64468F90" w:rsidRDefault="64468F90" w:rsidP="64468F90">
            <w:pPr>
              <w:spacing w:line="259" w:lineRule="auto"/>
            </w:pPr>
          </w:p>
          <w:p w14:paraId="21B9FC69" w14:textId="3F30642D" w:rsidR="64468F90" w:rsidRDefault="64468F90" w:rsidP="64468F90">
            <w:pPr>
              <w:spacing w:line="259" w:lineRule="auto"/>
            </w:pPr>
          </w:p>
          <w:p w14:paraId="51C05B2A" w14:textId="131A3F94" w:rsidR="64468F90" w:rsidRDefault="64468F90" w:rsidP="64468F90">
            <w:pPr>
              <w:spacing w:line="259" w:lineRule="auto"/>
            </w:pPr>
          </w:p>
          <w:p w14:paraId="357E7617" w14:textId="4ED92413" w:rsidR="64468F90" w:rsidRDefault="7AA30BA2" w:rsidP="64468F90">
            <w:pPr>
              <w:spacing w:line="259" w:lineRule="auto"/>
            </w:pPr>
            <w:r>
              <w:t>Operator</w:t>
            </w:r>
            <w:r w:rsidR="0CDCB9A5">
              <w:t xml:space="preserve"> enter</w:t>
            </w:r>
            <w:r w:rsidR="58906A84">
              <w:t>s</w:t>
            </w:r>
            <w:r w:rsidR="0CDCB9A5">
              <w:t xml:space="preserve"> the</w:t>
            </w:r>
            <w:r w:rsidR="0471824B">
              <w:t xml:space="preserve"> desired relationship properties.</w:t>
            </w:r>
          </w:p>
          <w:p w14:paraId="4F8EC5FC" w14:textId="61600876" w:rsidR="64468F90" w:rsidRDefault="64468F90" w:rsidP="64468F90">
            <w:pPr>
              <w:spacing w:line="259" w:lineRule="auto"/>
            </w:pPr>
          </w:p>
          <w:p w14:paraId="74482A49" w14:textId="7B59D8B0" w:rsidR="64468F90" w:rsidRDefault="64468F90" w:rsidP="64468F90">
            <w:pPr>
              <w:spacing w:line="259" w:lineRule="auto"/>
            </w:pPr>
          </w:p>
          <w:p w14:paraId="463D4235" w14:textId="4775AD29" w:rsidR="64468F90" w:rsidRDefault="64468F90" w:rsidP="64468F90">
            <w:pPr>
              <w:spacing w:line="259" w:lineRule="auto"/>
            </w:pPr>
          </w:p>
          <w:p w14:paraId="14313AF2" w14:textId="2405664A" w:rsidR="64468F90" w:rsidRDefault="7AA30BA2" w:rsidP="64468F90">
            <w:pPr>
              <w:spacing w:line="259" w:lineRule="auto"/>
            </w:pPr>
            <w:r>
              <w:t>Operator</w:t>
            </w:r>
            <w:r w:rsidR="74553D12">
              <w:t xml:space="preserve"> clicks the “ok” button.</w:t>
            </w:r>
          </w:p>
        </w:tc>
        <w:tc>
          <w:tcPr>
            <w:tcW w:w="1760" w:type="dxa"/>
            <w:gridSpan w:val="3"/>
          </w:tcPr>
          <w:p w14:paraId="2AE055DE" w14:textId="77777777" w:rsidR="64468F90" w:rsidRDefault="64468F90">
            <w:r>
              <w:t>PURPOSE</w:t>
            </w:r>
          </w:p>
          <w:p w14:paraId="03AEC96B" w14:textId="328C41F5" w:rsidR="64468F90" w:rsidRDefault="64468F90"/>
          <w:p w14:paraId="0DE2D9FB" w14:textId="0333DA64" w:rsidR="64468F90" w:rsidRDefault="64468F90" w:rsidP="64468F90">
            <w:pPr>
              <w:spacing w:line="259" w:lineRule="auto"/>
            </w:pPr>
          </w:p>
          <w:p w14:paraId="4FBA939A" w14:textId="150FF470" w:rsidR="64468F90" w:rsidRDefault="262BB70C" w:rsidP="64468F90">
            <w:pPr>
              <w:spacing w:line="259" w:lineRule="auto"/>
            </w:pPr>
            <w:r>
              <w:t>To create a relationship between two nodes.</w:t>
            </w:r>
          </w:p>
          <w:p w14:paraId="5ABA74B5" w14:textId="3195CDFF" w:rsidR="7664AE1A" w:rsidRDefault="7664AE1A" w:rsidP="7664AE1A">
            <w:pPr>
              <w:spacing w:line="259" w:lineRule="auto"/>
            </w:pPr>
          </w:p>
          <w:p w14:paraId="00B84C8D" w14:textId="56A949B5" w:rsidR="7664AE1A" w:rsidRDefault="7664AE1A" w:rsidP="7664AE1A">
            <w:pPr>
              <w:spacing w:line="259" w:lineRule="auto"/>
            </w:pPr>
          </w:p>
          <w:p w14:paraId="73A64A80" w14:textId="20DED9DD" w:rsidR="7664AE1A" w:rsidRDefault="7664AE1A" w:rsidP="7664AE1A">
            <w:pPr>
              <w:spacing w:line="259" w:lineRule="auto"/>
            </w:pPr>
          </w:p>
          <w:p w14:paraId="0CB22A99" w14:textId="5B99E43B" w:rsidR="64468F90" w:rsidRDefault="7EA20A27" w:rsidP="64468F90">
            <w:pPr>
              <w:spacing w:line="259" w:lineRule="auto"/>
            </w:pPr>
            <w:r>
              <w:t>To create a relationship with the entered properties.</w:t>
            </w:r>
          </w:p>
          <w:p w14:paraId="03493201" w14:textId="19751A49" w:rsidR="64468F90" w:rsidRDefault="7E877818" w:rsidP="64468F90">
            <w:pPr>
              <w:spacing w:line="259" w:lineRule="auto"/>
            </w:pPr>
            <w:r>
              <w:t>Confirm the entered properties.</w:t>
            </w:r>
          </w:p>
          <w:p w14:paraId="5781F4A2" w14:textId="476E2D10" w:rsidR="64468F90" w:rsidRDefault="64468F90" w:rsidP="64468F90">
            <w:pPr>
              <w:spacing w:line="259" w:lineRule="auto"/>
            </w:pPr>
          </w:p>
          <w:p w14:paraId="4EF1775A" w14:textId="27CF836E" w:rsidR="64468F90" w:rsidRDefault="64468F90" w:rsidP="64468F90">
            <w:pPr>
              <w:spacing w:line="259" w:lineRule="auto"/>
            </w:pPr>
          </w:p>
          <w:p w14:paraId="35E5ABDA" w14:textId="1D45A3BD" w:rsidR="64468F90" w:rsidRDefault="30594CD4" w:rsidP="64468F90">
            <w:pPr>
              <w:spacing w:line="259" w:lineRule="auto"/>
            </w:pPr>
            <w:r>
              <w:t>In order to input desired relationship details.</w:t>
            </w:r>
          </w:p>
          <w:p w14:paraId="2D6C30DB" w14:textId="4BBAB3F2" w:rsidR="64468F90" w:rsidRDefault="64468F90" w:rsidP="64468F90">
            <w:pPr>
              <w:spacing w:line="259" w:lineRule="auto"/>
            </w:pPr>
          </w:p>
          <w:p w14:paraId="41B61B4F" w14:textId="5F2F9A23" w:rsidR="64468F90" w:rsidRDefault="64468F90" w:rsidP="64468F90">
            <w:pPr>
              <w:spacing w:line="259" w:lineRule="auto"/>
            </w:pPr>
          </w:p>
          <w:p w14:paraId="563840FB" w14:textId="122A73F0" w:rsidR="64468F90" w:rsidRDefault="44A80B85" w:rsidP="64468F90">
            <w:pPr>
              <w:spacing w:line="259" w:lineRule="auto"/>
            </w:pPr>
            <w:r>
              <w:t xml:space="preserve">Saves the changes done by the </w:t>
            </w:r>
            <w:r w:rsidR="7AA30BA2">
              <w:t>operator</w:t>
            </w:r>
            <w:r>
              <w:t>.</w:t>
            </w:r>
          </w:p>
        </w:tc>
        <w:tc>
          <w:tcPr>
            <w:tcW w:w="2250" w:type="dxa"/>
          </w:tcPr>
          <w:p w14:paraId="20B03C1A" w14:textId="58BAAF21" w:rsidR="64468F90" w:rsidRDefault="64468F90">
            <w:r>
              <w:t>EX</w:t>
            </w:r>
            <w:r w:rsidR="4049D94A">
              <w:t>PE</w:t>
            </w:r>
            <w:r>
              <w:t>CTED RESULTS</w:t>
            </w:r>
          </w:p>
          <w:p w14:paraId="400EBD4C" w14:textId="08779670" w:rsidR="64468F90" w:rsidRDefault="64468F90" w:rsidP="64468F90"/>
          <w:p w14:paraId="47F5E817" w14:textId="750BDCCB" w:rsidR="64468F90" w:rsidRDefault="771A74E5" w:rsidP="64468F90">
            <w:r>
              <w:t xml:space="preserve">A </w:t>
            </w:r>
            <w:r w:rsidR="05D9470B">
              <w:t>window will display for the user to enter the desired relationship properties.</w:t>
            </w:r>
          </w:p>
          <w:p w14:paraId="43A9597F" w14:textId="4A62384A" w:rsidR="64468F90" w:rsidRDefault="64468F90" w:rsidP="64468F90"/>
          <w:p w14:paraId="7020BBE5" w14:textId="4A62384A" w:rsidR="7664AE1A" w:rsidRDefault="7664AE1A" w:rsidP="7664AE1A"/>
          <w:p w14:paraId="6BA2073E" w14:textId="57C853A0" w:rsidR="64468F90" w:rsidRDefault="5370FAB9" w:rsidP="64468F90">
            <w:pPr>
              <w:spacing w:line="259" w:lineRule="auto"/>
            </w:pPr>
            <w:r>
              <w:t>Entered properties will display in the fields of the prompt.</w:t>
            </w:r>
          </w:p>
          <w:p w14:paraId="16114A6A" w14:textId="177130BB" w:rsidR="64468F90" w:rsidRDefault="64468F90" w:rsidP="64468F90">
            <w:pPr>
              <w:spacing w:line="259" w:lineRule="auto"/>
            </w:pPr>
          </w:p>
          <w:p w14:paraId="1644E9C3" w14:textId="7EBC3FC8" w:rsidR="7664AE1A" w:rsidRDefault="7664AE1A" w:rsidP="7664AE1A"/>
          <w:p w14:paraId="6F3CFEEC" w14:textId="5FE912C8" w:rsidR="7664AE1A" w:rsidRDefault="7664AE1A" w:rsidP="7664AE1A"/>
          <w:p w14:paraId="1FC13F6D" w14:textId="272AF3E9" w:rsidR="7664AE1A" w:rsidRDefault="7664AE1A" w:rsidP="7664AE1A"/>
          <w:p w14:paraId="67F66029" w14:textId="33D00827" w:rsidR="7664AE1A" w:rsidRDefault="7664AE1A" w:rsidP="7664AE1A"/>
          <w:p w14:paraId="05F1C2F5" w14:textId="75B28130" w:rsidR="7664AE1A" w:rsidRDefault="7664AE1A" w:rsidP="7664AE1A"/>
          <w:p w14:paraId="3A28969E" w14:textId="1A38B10B" w:rsidR="64468F90" w:rsidRDefault="41BA1387" w:rsidP="64468F90">
            <w:r>
              <w:t>A relationship with the entered properties will disp</w:t>
            </w:r>
            <w:r w:rsidR="1E4FC334">
              <w:t>lay on the graph.</w:t>
            </w:r>
          </w:p>
          <w:p w14:paraId="6C532A1D" w14:textId="6E6CD92E" w:rsidR="64468F90" w:rsidRDefault="64468F90" w:rsidP="64468F90"/>
          <w:p w14:paraId="79D81CF5" w14:textId="69F24A76" w:rsidR="64468F90" w:rsidRDefault="64468F90" w:rsidP="64468F90"/>
          <w:p w14:paraId="0776CC1E" w14:textId="5FD2E92D" w:rsidR="64468F90" w:rsidRDefault="64468F90" w:rsidP="64468F90"/>
          <w:p w14:paraId="667F9613" w14:textId="6647584F" w:rsidR="64468F90" w:rsidRDefault="75752741" w:rsidP="64468F90">
            <w:r>
              <w:t>Relationship properties should update.</w:t>
            </w:r>
          </w:p>
        </w:tc>
        <w:tc>
          <w:tcPr>
            <w:tcW w:w="1773" w:type="dxa"/>
          </w:tcPr>
          <w:p w14:paraId="0D27A26B" w14:textId="77777777" w:rsidR="64468F90" w:rsidRDefault="64468F90">
            <w:r>
              <w:t>COMMENTS</w:t>
            </w:r>
          </w:p>
          <w:p w14:paraId="30A24ADE" w14:textId="778319DD" w:rsidR="64468F90" w:rsidRDefault="64468F90" w:rsidP="64468F90"/>
        </w:tc>
      </w:tr>
      <w:tr w:rsidR="64468F90" w14:paraId="210477BD" w14:textId="77777777" w:rsidTr="713AC0CF">
        <w:trPr>
          <w:trHeight w:val="1250"/>
        </w:trPr>
        <w:tc>
          <w:tcPr>
            <w:tcW w:w="9029" w:type="dxa"/>
            <w:gridSpan w:val="7"/>
            <w:tcBorders>
              <w:bottom w:val="single" w:sz="4" w:space="0" w:color="auto"/>
            </w:tcBorders>
          </w:tcPr>
          <w:p w14:paraId="16617832" w14:textId="033D38F6" w:rsidR="64468F90" w:rsidRDefault="64468F90">
            <w:r>
              <w:t xml:space="preserve">Concluding Remarks: </w:t>
            </w:r>
            <w:r w:rsidR="24286C30">
              <w:t>Selecting the “Add Edge” option and dragging from one node to another creates a relationship between the two.</w:t>
            </w:r>
          </w:p>
          <w:p w14:paraId="2051C8E1" w14:textId="2F8BD06C" w:rsidR="64468F90" w:rsidRDefault="64468F90" w:rsidP="713AC0CF"/>
          <w:p w14:paraId="15A6BF81" w14:textId="0CD47B6C" w:rsidR="64468F90" w:rsidRDefault="24286C30" w:rsidP="713AC0CF">
            <w:r>
              <w:rPr>
                <w:noProof/>
              </w:rPr>
              <w:drawing>
                <wp:inline distT="0" distB="0" distL="0" distR="0" wp14:anchorId="10AAFDB7" wp14:editId="73BDFFE4">
                  <wp:extent cx="3695700" cy="4572000"/>
                  <wp:effectExtent l="0" t="0" r="0" b="0"/>
                  <wp:docPr id="1550513696" name="Picture 15505136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695700" cy="4572000"/>
                          </a:xfrm>
                          <a:prstGeom prst="rect">
                            <a:avLst/>
                          </a:prstGeom>
                        </pic:spPr>
                      </pic:pic>
                    </a:graphicData>
                  </a:graphic>
                </wp:inline>
              </w:drawing>
            </w:r>
          </w:p>
        </w:tc>
      </w:tr>
      <w:tr w:rsidR="64468F90" w14:paraId="2B1159BC" w14:textId="77777777" w:rsidTr="713AC0CF">
        <w:trPr>
          <w:trHeight w:val="890"/>
        </w:trPr>
        <w:tc>
          <w:tcPr>
            <w:tcW w:w="4499" w:type="dxa"/>
            <w:gridSpan w:val="3"/>
          </w:tcPr>
          <w:p w14:paraId="4A250399" w14:textId="78DBF988" w:rsidR="64468F90" w:rsidRDefault="558A8220" w:rsidP="64468F90">
            <w:pPr>
              <w:spacing w:line="259" w:lineRule="auto"/>
            </w:pPr>
            <w:r>
              <w:t xml:space="preserve">Testing Team: Adrian, Sergio, Cristian, Jesus, Jay </w:t>
            </w:r>
          </w:p>
        </w:tc>
        <w:tc>
          <w:tcPr>
            <w:tcW w:w="4530" w:type="dxa"/>
            <w:gridSpan w:val="4"/>
          </w:tcPr>
          <w:p w14:paraId="447BF3B2" w14:textId="3BDAE142" w:rsidR="64468F90" w:rsidRDefault="212F17EC">
            <w:r>
              <w:t>Date Completed: 05/08/2020</w:t>
            </w:r>
          </w:p>
          <w:p w14:paraId="4C5AE0F4" w14:textId="69F62E2C" w:rsidR="64468F90" w:rsidRDefault="64468F90" w:rsidP="64468F90"/>
          <w:p w14:paraId="44CC213E" w14:textId="3A48C304" w:rsidR="64468F90" w:rsidRDefault="64468F90" w:rsidP="64468F90"/>
          <w:p w14:paraId="1DD8DACB" w14:textId="7D85505C" w:rsidR="64468F90" w:rsidRDefault="64468F90" w:rsidP="64468F90"/>
        </w:tc>
      </w:tr>
    </w:tbl>
    <w:p w14:paraId="7FC0EA6F" w14:textId="1D90E981" w:rsidR="64468F90" w:rsidRDefault="64468F90" w:rsidP="64468F90"/>
    <w:p w14:paraId="726FE7D8" w14:textId="5E4CCA2F" w:rsidR="3CAE9844" w:rsidRDefault="3CAE9844" w:rsidP="64468F90">
      <w:pPr>
        <w:pStyle w:val="Heading2"/>
        <w:numPr>
          <w:ilvl w:val="1"/>
          <w:numId w:val="0"/>
        </w:numPr>
      </w:pPr>
      <w:r>
        <w:t>7.5 Edit Relationship</w:t>
      </w:r>
    </w:p>
    <w:p w14:paraId="0D20552E" w14:textId="776FC38C"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1"/>
        <w:gridCol w:w="2140"/>
        <w:gridCol w:w="1356"/>
        <w:gridCol w:w="17"/>
        <w:gridCol w:w="438"/>
        <w:gridCol w:w="2120"/>
        <w:gridCol w:w="1898"/>
      </w:tblGrid>
      <w:tr w:rsidR="64468F90" w14:paraId="2459FE92" w14:textId="77777777" w:rsidTr="713AC0CF">
        <w:trPr>
          <w:trHeight w:val="300"/>
        </w:trPr>
        <w:tc>
          <w:tcPr>
            <w:tcW w:w="4511" w:type="dxa"/>
            <w:gridSpan w:val="4"/>
          </w:tcPr>
          <w:p w14:paraId="633AAF3F" w14:textId="14576CBD" w:rsidR="64468F90" w:rsidRDefault="64468F90">
            <w:r>
              <w:t>Test No.: GC</w:t>
            </w:r>
            <w:r w:rsidR="70003B23">
              <w:t>5</w:t>
            </w:r>
          </w:p>
        </w:tc>
        <w:tc>
          <w:tcPr>
            <w:tcW w:w="4518" w:type="dxa"/>
            <w:gridSpan w:val="3"/>
          </w:tcPr>
          <w:p w14:paraId="6E2BDBA3" w14:textId="5003AF47" w:rsidR="64468F90" w:rsidRDefault="64468F90">
            <w:r>
              <w:t xml:space="preserve">Current Status: </w:t>
            </w:r>
            <w:r w:rsidR="40CBDDC2">
              <w:t>Completed</w:t>
            </w:r>
            <w:r>
              <w:t xml:space="preserve"> </w:t>
            </w:r>
          </w:p>
        </w:tc>
      </w:tr>
      <w:tr w:rsidR="64468F90" w14:paraId="5F493301" w14:textId="77777777" w:rsidTr="713AC0CF">
        <w:trPr>
          <w:trHeight w:val="300"/>
        </w:trPr>
        <w:tc>
          <w:tcPr>
            <w:tcW w:w="9029" w:type="dxa"/>
            <w:gridSpan w:val="7"/>
          </w:tcPr>
          <w:p w14:paraId="2DCADD99" w14:textId="4D2DCE47" w:rsidR="64468F90" w:rsidRDefault="64468F90" w:rsidP="64468F90">
            <w:r>
              <w:t xml:space="preserve">Test title:  </w:t>
            </w:r>
            <w:r w:rsidR="52A56380">
              <w:t>Edit Relationship</w:t>
            </w:r>
          </w:p>
          <w:p w14:paraId="24C400EA" w14:textId="77777777" w:rsidR="64468F90" w:rsidRDefault="64468F90"/>
        </w:tc>
      </w:tr>
      <w:tr w:rsidR="64468F90" w14:paraId="43908DD2" w14:textId="77777777" w:rsidTr="713AC0CF">
        <w:trPr>
          <w:trHeight w:val="1070"/>
        </w:trPr>
        <w:tc>
          <w:tcPr>
            <w:tcW w:w="9029" w:type="dxa"/>
            <w:gridSpan w:val="7"/>
          </w:tcPr>
          <w:p w14:paraId="0633874E" w14:textId="20D47752" w:rsidR="64468F90" w:rsidRDefault="64468F90">
            <w:r>
              <w:t xml:space="preserve">Testing approach: </w:t>
            </w:r>
            <w:r w:rsidR="3CDF45A5">
              <w:t xml:space="preserve">Event configuration has been completed. Validation, </w:t>
            </w:r>
            <w:r w:rsidR="2F106982">
              <w:t>I</w:t>
            </w:r>
            <w:r w:rsidR="3CDF45A5">
              <w:t xml:space="preserve">ngestion, and </w:t>
            </w:r>
            <w:r w:rsidR="0523F598">
              <w:t>Cleansing</w:t>
            </w:r>
            <w:r w:rsidR="3CDF45A5">
              <w:t xml:space="preserve"> ha</w:t>
            </w:r>
            <w:r w:rsidR="5CAFD51C">
              <w:t>ve</w:t>
            </w:r>
            <w:r w:rsidR="3CDF45A5">
              <w:t xml:space="preserve"> been comple</w:t>
            </w:r>
            <w:r w:rsidR="0E01A679">
              <w:t>t</w:t>
            </w:r>
            <w:r w:rsidR="3CDF45A5">
              <w:t xml:space="preserve">ed. </w:t>
            </w:r>
            <w:r w:rsidR="33DE240D">
              <w:t xml:space="preserve">The </w:t>
            </w:r>
            <w:r w:rsidR="7AA30BA2">
              <w:t>operator</w:t>
            </w:r>
            <w:r w:rsidR="33DE240D">
              <w:t xml:space="preserve"> create</w:t>
            </w:r>
            <w:r w:rsidR="43BDE536">
              <w:t>s</w:t>
            </w:r>
            <w:r w:rsidR="33DE240D">
              <w:t xml:space="preserve"> a graph and add</w:t>
            </w:r>
            <w:r w:rsidR="39ACC28B">
              <w:t>s</w:t>
            </w:r>
            <w:r w:rsidR="33DE240D">
              <w:t xml:space="preserve"> at least one relationship to the graph.</w:t>
            </w:r>
            <w:r w:rsidR="0D224700">
              <w:t xml:space="preserve"> </w:t>
            </w:r>
          </w:p>
        </w:tc>
      </w:tr>
      <w:tr w:rsidR="64468F90" w14:paraId="4D6A93EE" w14:textId="77777777" w:rsidTr="713AC0CF">
        <w:trPr>
          <w:trHeight w:val="4130"/>
        </w:trPr>
        <w:tc>
          <w:tcPr>
            <w:tcW w:w="996" w:type="dxa"/>
          </w:tcPr>
          <w:p w14:paraId="52CD1E4F" w14:textId="4904BA69" w:rsidR="64468F90" w:rsidRDefault="64468F90">
            <w:r>
              <w:t>STEP</w:t>
            </w:r>
          </w:p>
          <w:p w14:paraId="0ACC1C21" w14:textId="6F7452AF" w:rsidR="64468F90" w:rsidRDefault="64468F90" w:rsidP="64468F90"/>
          <w:p w14:paraId="3C8CB21E" w14:textId="1A4CEDB1" w:rsidR="64468F90" w:rsidRDefault="64468F90" w:rsidP="64468F90"/>
          <w:p w14:paraId="15FA94A6" w14:textId="27334A8F" w:rsidR="64468F90" w:rsidRDefault="64468F90" w:rsidP="64468F90">
            <w:r>
              <w:t>1.</w:t>
            </w:r>
          </w:p>
          <w:p w14:paraId="3CD62167" w14:textId="76B07826" w:rsidR="64468F90" w:rsidRDefault="64468F90" w:rsidP="64468F90"/>
          <w:p w14:paraId="318F928B" w14:textId="07A41BD8" w:rsidR="64468F90" w:rsidRDefault="64468F90" w:rsidP="64468F90"/>
          <w:p w14:paraId="6FFC9118" w14:textId="55BCD807" w:rsidR="64468F90" w:rsidRDefault="64468F90" w:rsidP="64468F90"/>
          <w:p w14:paraId="48073D5E" w14:textId="02A63EA4" w:rsidR="7664AE1A" w:rsidRDefault="7664AE1A" w:rsidP="7664AE1A"/>
          <w:p w14:paraId="18DE13CD" w14:textId="184DEA30" w:rsidR="64468F90" w:rsidRDefault="64468F90" w:rsidP="64468F90">
            <w:r>
              <w:t>2.</w:t>
            </w:r>
          </w:p>
          <w:p w14:paraId="57FF88CB" w14:textId="6CFDADCD" w:rsidR="64468F90" w:rsidRDefault="64468F90" w:rsidP="64468F90"/>
          <w:p w14:paraId="37526058" w14:textId="48313EB3" w:rsidR="64468F90" w:rsidRDefault="64468F90" w:rsidP="64468F90"/>
          <w:p w14:paraId="3F7CEBAC" w14:textId="7947917E" w:rsidR="64468F90" w:rsidRDefault="64468F90" w:rsidP="64468F90"/>
          <w:p w14:paraId="6DCF4BCA" w14:textId="44FE2A08" w:rsidR="7664AE1A" w:rsidRDefault="7664AE1A" w:rsidP="7664AE1A"/>
          <w:p w14:paraId="06E6D6B4" w14:textId="37535A52" w:rsidR="7664AE1A" w:rsidRDefault="7664AE1A" w:rsidP="7664AE1A"/>
          <w:p w14:paraId="149AEC06" w14:textId="62D2036F" w:rsidR="64468F90" w:rsidRDefault="64468F90" w:rsidP="64468F90">
            <w:r>
              <w:t>3.</w:t>
            </w:r>
          </w:p>
          <w:p w14:paraId="75951D78" w14:textId="78ADD27A" w:rsidR="64468F90" w:rsidRDefault="64468F90" w:rsidP="64468F90"/>
          <w:p w14:paraId="1FF54709" w14:textId="15007F06" w:rsidR="64468F90" w:rsidRDefault="64468F90" w:rsidP="64468F90"/>
          <w:p w14:paraId="73C61383" w14:textId="5FF68086" w:rsidR="7664AE1A" w:rsidRDefault="7664AE1A" w:rsidP="7664AE1A"/>
          <w:p w14:paraId="4D124CD0" w14:textId="6D6B5FB8" w:rsidR="64468F90" w:rsidRDefault="64468F90" w:rsidP="64468F90"/>
          <w:p w14:paraId="636DF4FE" w14:textId="04DDFF45" w:rsidR="7664AE1A" w:rsidRDefault="7664AE1A" w:rsidP="7664AE1A"/>
          <w:p w14:paraId="45CDE461" w14:textId="149D0D3C" w:rsidR="7664AE1A" w:rsidRDefault="7664AE1A" w:rsidP="7664AE1A"/>
          <w:p w14:paraId="7E3B7893" w14:textId="76A7A23B" w:rsidR="64468F90" w:rsidRDefault="64468F90" w:rsidP="64468F90">
            <w:r>
              <w:t>4.</w:t>
            </w:r>
          </w:p>
          <w:p w14:paraId="7CA61ED8" w14:textId="614B9346" w:rsidR="64468F90" w:rsidRDefault="64468F90" w:rsidP="64468F90"/>
          <w:p w14:paraId="07BBE559" w14:textId="663FE7C5" w:rsidR="64468F90" w:rsidRDefault="64468F90" w:rsidP="64468F90"/>
          <w:p w14:paraId="77C9E60F" w14:textId="663FE7C5" w:rsidR="7664AE1A" w:rsidRDefault="7664AE1A" w:rsidP="7664AE1A"/>
          <w:p w14:paraId="3C4D236B" w14:textId="47FCBC39" w:rsidR="64468F90" w:rsidRDefault="64468F90" w:rsidP="64468F90"/>
          <w:p w14:paraId="3A566423" w14:textId="7528DF7C" w:rsidR="7664AE1A" w:rsidRDefault="7664AE1A" w:rsidP="7664AE1A"/>
          <w:p w14:paraId="12EB3212" w14:textId="14D4BB3D" w:rsidR="7664AE1A" w:rsidRDefault="7664AE1A" w:rsidP="7664AE1A"/>
          <w:p w14:paraId="70F57C81" w14:textId="6CC28279" w:rsidR="64468F90" w:rsidRDefault="64468F90" w:rsidP="64468F90">
            <w:r>
              <w:t>5.</w:t>
            </w:r>
          </w:p>
          <w:p w14:paraId="64EC2E0C" w14:textId="483A2423" w:rsidR="64468F90" w:rsidRDefault="64468F90" w:rsidP="64468F90"/>
          <w:p w14:paraId="66E86486" w14:textId="6AA50069" w:rsidR="64468F90" w:rsidRDefault="64468F90" w:rsidP="64468F90"/>
          <w:p w14:paraId="3C7FB672" w14:textId="74974AB7" w:rsidR="64468F90" w:rsidRDefault="64468F90" w:rsidP="64468F90"/>
          <w:p w14:paraId="7DDF85A8" w14:textId="7149C0B0" w:rsidR="64468F90" w:rsidRDefault="64468F90" w:rsidP="64468F90"/>
          <w:p w14:paraId="4CC14693" w14:textId="14DC565F" w:rsidR="64468F90" w:rsidRDefault="64468F90" w:rsidP="64468F90"/>
          <w:p w14:paraId="7B1CF4A7" w14:textId="29346B64" w:rsidR="64468F90" w:rsidRDefault="7DB5AA1D" w:rsidP="64468F90">
            <w:r>
              <w:t>6.</w:t>
            </w:r>
          </w:p>
        </w:tc>
        <w:tc>
          <w:tcPr>
            <w:tcW w:w="2250" w:type="dxa"/>
          </w:tcPr>
          <w:p w14:paraId="3AFE2365" w14:textId="77777777" w:rsidR="64468F90" w:rsidRDefault="64468F90">
            <w:r>
              <w:t>OPERATOR ACTION</w:t>
            </w:r>
          </w:p>
          <w:p w14:paraId="2EF36300" w14:textId="77777777" w:rsidR="64468F90" w:rsidRDefault="64468F90"/>
          <w:p w14:paraId="4A39CB42" w14:textId="45A0B912" w:rsidR="64468F90" w:rsidRDefault="59CF954D" w:rsidP="64468F90">
            <w:pPr>
              <w:spacing w:line="259" w:lineRule="auto"/>
            </w:pPr>
            <w:r>
              <w:t xml:space="preserve">The </w:t>
            </w:r>
            <w:r w:rsidR="7AA30BA2">
              <w:t>operator</w:t>
            </w:r>
            <w:r>
              <w:t xml:space="preserve"> right clicks on the relationship.</w:t>
            </w:r>
          </w:p>
          <w:p w14:paraId="6837E09C" w14:textId="75E102E4" w:rsidR="64468F90" w:rsidRDefault="64468F90" w:rsidP="64468F90">
            <w:pPr>
              <w:spacing w:line="259" w:lineRule="auto"/>
            </w:pPr>
          </w:p>
          <w:p w14:paraId="635DCEB5" w14:textId="0B006E79" w:rsidR="64468F90" w:rsidRDefault="64468F90" w:rsidP="64468F90">
            <w:pPr>
              <w:spacing w:line="259" w:lineRule="auto"/>
            </w:pPr>
          </w:p>
          <w:p w14:paraId="1A84FB80" w14:textId="29FA66F0" w:rsidR="64468F90" w:rsidRDefault="2BE15869" w:rsidP="64468F90">
            <w:pPr>
              <w:spacing w:line="259" w:lineRule="auto"/>
            </w:pPr>
            <w:r>
              <w:t xml:space="preserve">For editing the label, the </w:t>
            </w:r>
            <w:r w:rsidR="7AA30BA2">
              <w:t>operator</w:t>
            </w:r>
            <w:r>
              <w:t xml:space="preserve"> selects “Label” option.</w:t>
            </w:r>
            <w:r w:rsidR="3E4DC762">
              <w:t xml:space="preserve"> Go to </w:t>
            </w:r>
            <w:r w:rsidR="411DB6E7">
              <w:t>S</w:t>
            </w:r>
            <w:r w:rsidR="3E4DC762">
              <w:t>tep 5.</w:t>
            </w:r>
          </w:p>
          <w:p w14:paraId="37F2DFF9" w14:textId="6EF6E66D" w:rsidR="64468F90" w:rsidRDefault="64468F90" w:rsidP="64468F90">
            <w:pPr>
              <w:spacing w:line="259" w:lineRule="auto"/>
            </w:pPr>
          </w:p>
          <w:p w14:paraId="333919EB" w14:textId="456E0745" w:rsidR="64468F90" w:rsidRDefault="64468F90" w:rsidP="64468F90">
            <w:pPr>
              <w:spacing w:line="259" w:lineRule="auto"/>
            </w:pPr>
          </w:p>
          <w:p w14:paraId="23202A47" w14:textId="3815F57C" w:rsidR="64468F90" w:rsidRDefault="0C6C1534" w:rsidP="64468F90">
            <w:pPr>
              <w:spacing w:line="259" w:lineRule="auto"/>
            </w:pPr>
            <w:r>
              <w:t xml:space="preserve">For editing the parent node ID, the </w:t>
            </w:r>
            <w:r w:rsidR="7AA30BA2">
              <w:t>operator</w:t>
            </w:r>
            <w:r>
              <w:t xml:space="preserve"> selects “Parent ID” option.</w:t>
            </w:r>
            <w:r w:rsidR="4B080DAB">
              <w:t xml:space="preserve"> Go to </w:t>
            </w:r>
            <w:r w:rsidR="7D4EA2FF">
              <w:t>S</w:t>
            </w:r>
            <w:r w:rsidR="4B080DAB">
              <w:t>tep 5.</w:t>
            </w:r>
          </w:p>
          <w:p w14:paraId="1ED35B84" w14:textId="66D657F5" w:rsidR="64468F90" w:rsidRDefault="64468F90" w:rsidP="64468F90">
            <w:pPr>
              <w:spacing w:line="259" w:lineRule="auto"/>
            </w:pPr>
          </w:p>
          <w:p w14:paraId="35C813D5" w14:textId="730EA775" w:rsidR="64468F90" w:rsidRDefault="64468F90" w:rsidP="64468F90">
            <w:pPr>
              <w:spacing w:line="259" w:lineRule="auto"/>
            </w:pPr>
          </w:p>
          <w:p w14:paraId="4A2A1587" w14:textId="39B3AED0" w:rsidR="64468F90" w:rsidRDefault="64468F90" w:rsidP="64468F90">
            <w:pPr>
              <w:spacing w:line="259" w:lineRule="auto"/>
            </w:pPr>
          </w:p>
          <w:p w14:paraId="459426AA" w14:textId="33F3AB70" w:rsidR="64468F90" w:rsidRDefault="0C6C1534" w:rsidP="64468F90">
            <w:pPr>
              <w:spacing w:line="259" w:lineRule="auto"/>
            </w:pPr>
            <w:r>
              <w:t xml:space="preserve">For editing the child node ID, the </w:t>
            </w:r>
            <w:r w:rsidR="7AA30BA2">
              <w:t>operator</w:t>
            </w:r>
            <w:r>
              <w:t xml:space="preserve"> selects “Child ID” option.</w:t>
            </w:r>
            <w:r w:rsidR="468F3E58">
              <w:t xml:space="preserve"> Go to Step 5.</w:t>
            </w:r>
          </w:p>
          <w:p w14:paraId="7DE5CF1D" w14:textId="57E9BC1E" w:rsidR="64468F90" w:rsidRDefault="64468F90" w:rsidP="64468F90">
            <w:pPr>
              <w:spacing w:line="259" w:lineRule="auto"/>
            </w:pPr>
          </w:p>
          <w:p w14:paraId="6820266E" w14:textId="0CD3A0C2" w:rsidR="64468F90" w:rsidRDefault="64468F90" w:rsidP="64468F90">
            <w:pPr>
              <w:spacing w:line="259" w:lineRule="auto"/>
            </w:pPr>
          </w:p>
          <w:p w14:paraId="58B9AEE8" w14:textId="01CA9383" w:rsidR="64468F90" w:rsidRDefault="64468F90" w:rsidP="64468F90">
            <w:pPr>
              <w:spacing w:line="259" w:lineRule="auto"/>
            </w:pPr>
          </w:p>
          <w:p w14:paraId="3D81C1AE" w14:textId="04870034" w:rsidR="64468F90" w:rsidRDefault="0C6C1534" w:rsidP="64468F90">
            <w:pPr>
              <w:spacing w:line="259" w:lineRule="auto"/>
            </w:pPr>
            <w:r>
              <w:t xml:space="preserve">The </w:t>
            </w:r>
            <w:r w:rsidR="7AA30BA2">
              <w:t>operator</w:t>
            </w:r>
            <w:r w:rsidR="06617BAD">
              <w:t xml:space="preserve"> enters a string input. Example input: “</w:t>
            </w:r>
            <w:r w:rsidR="3B25C36A">
              <w:t>1223, or New Label</w:t>
            </w:r>
            <w:r w:rsidR="06617BAD">
              <w:t>”</w:t>
            </w:r>
          </w:p>
          <w:p w14:paraId="7102A62F" w14:textId="58CFB920" w:rsidR="64468F90" w:rsidRDefault="64468F90" w:rsidP="64468F90">
            <w:pPr>
              <w:spacing w:line="259" w:lineRule="auto"/>
            </w:pPr>
          </w:p>
          <w:p w14:paraId="656D6778" w14:textId="2A1CCC5D" w:rsidR="64468F90" w:rsidRDefault="64468F90" w:rsidP="64468F90">
            <w:pPr>
              <w:spacing w:line="259" w:lineRule="auto"/>
            </w:pPr>
          </w:p>
          <w:p w14:paraId="76EB28A4" w14:textId="32A737BD" w:rsidR="64468F90" w:rsidRDefault="580966ED" w:rsidP="64468F90">
            <w:pPr>
              <w:spacing w:line="259" w:lineRule="auto"/>
            </w:pPr>
            <w:r>
              <w:t xml:space="preserve">The </w:t>
            </w:r>
            <w:r w:rsidR="7AA30BA2">
              <w:t>operator</w:t>
            </w:r>
            <w:r>
              <w:t xml:space="preserve"> left clicks.</w:t>
            </w:r>
          </w:p>
          <w:p w14:paraId="422A4B8B" w14:textId="29CBC2B6" w:rsidR="64468F90" w:rsidRDefault="64468F90" w:rsidP="64468F90">
            <w:pPr>
              <w:spacing w:line="259" w:lineRule="auto"/>
            </w:pPr>
          </w:p>
        </w:tc>
        <w:tc>
          <w:tcPr>
            <w:tcW w:w="1760" w:type="dxa"/>
            <w:gridSpan w:val="3"/>
          </w:tcPr>
          <w:p w14:paraId="09F96AD1" w14:textId="77777777" w:rsidR="64468F90" w:rsidRDefault="64468F90">
            <w:r>
              <w:t>PURPOSE</w:t>
            </w:r>
          </w:p>
          <w:p w14:paraId="46A07EE2" w14:textId="328C41F5" w:rsidR="64468F90" w:rsidRDefault="64468F90"/>
          <w:p w14:paraId="6AC01517" w14:textId="0333DA64" w:rsidR="64468F90" w:rsidRDefault="64468F90" w:rsidP="64468F90">
            <w:pPr>
              <w:spacing w:line="259" w:lineRule="auto"/>
            </w:pPr>
          </w:p>
          <w:p w14:paraId="69B5F914" w14:textId="009EB434" w:rsidR="64468F90" w:rsidRDefault="2F303198" w:rsidP="64468F90">
            <w:pPr>
              <w:spacing w:line="259" w:lineRule="auto"/>
            </w:pPr>
            <w:r>
              <w:t>Select the relationship to edit.</w:t>
            </w:r>
          </w:p>
          <w:p w14:paraId="18CD55B3" w14:textId="6D1C7A1C" w:rsidR="64468F90" w:rsidRDefault="64468F90" w:rsidP="64468F90">
            <w:pPr>
              <w:spacing w:line="259" w:lineRule="auto"/>
            </w:pPr>
          </w:p>
          <w:p w14:paraId="18DB1667" w14:textId="52F641F7" w:rsidR="7664AE1A" w:rsidRDefault="7664AE1A" w:rsidP="7664AE1A">
            <w:pPr>
              <w:spacing w:line="259" w:lineRule="auto"/>
            </w:pPr>
          </w:p>
          <w:p w14:paraId="292A6EDC" w14:textId="69D6ED4A" w:rsidR="64468F90" w:rsidRDefault="2F303198" w:rsidP="64468F90">
            <w:pPr>
              <w:spacing w:line="259" w:lineRule="auto"/>
            </w:pPr>
            <w:r>
              <w:t>Sets the change to happen to the string in Label for that relationship.</w:t>
            </w:r>
          </w:p>
          <w:p w14:paraId="7250337E" w14:textId="7BE34AAB" w:rsidR="64468F90" w:rsidRDefault="64468F90" w:rsidP="64468F90">
            <w:pPr>
              <w:spacing w:line="259" w:lineRule="auto"/>
            </w:pPr>
          </w:p>
          <w:p w14:paraId="733F76D2" w14:textId="4DD3F8E7" w:rsidR="64468F90" w:rsidRDefault="64468F90" w:rsidP="64468F90">
            <w:pPr>
              <w:spacing w:line="259" w:lineRule="auto"/>
            </w:pPr>
          </w:p>
          <w:p w14:paraId="264C8F67" w14:textId="765B3C53" w:rsidR="64468F90" w:rsidRDefault="2F303198" w:rsidP="64468F90">
            <w:pPr>
              <w:spacing w:line="259" w:lineRule="auto"/>
            </w:pPr>
            <w:r>
              <w:t>Sets the change to happen to the string in Parent ID for that relationship.</w:t>
            </w:r>
          </w:p>
          <w:p w14:paraId="0BEF80D6" w14:textId="4F1180F7" w:rsidR="64468F90" w:rsidRDefault="64468F90" w:rsidP="64468F90">
            <w:pPr>
              <w:spacing w:line="259" w:lineRule="auto"/>
            </w:pPr>
          </w:p>
          <w:p w14:paraId="56F823CC" w14:textId="12379F64" w:rsidR="64468F90" w:rsidRDefault="64468F90" w:rsidP="64468F90">
            <w:pPr>
              <w:spacing w:line="259" w:lineRule="auto"/>
            </w:pPr>
          </w:p>
          <w:p w14:paraId="3F360CC7" w14:textId="7B97B587" w:rsidR="64468F90" w:rsidRDefault="2F303198" w:rsidP="64468F90">
            <w:pPr>
              <w:spacing w:line="259" w:lineRule="auto"/>
            </w:pPr>
            <w:r>
              <w:t>Sets the change to happen to the string in Child ID for that relationship.</w:t>
            </w:r>
          </w:p>
          <w:p w14:paraId="67B0ACE4" w14:textId="43243AF2" w:rsidR="64468F90" w:rsidRDefault="64468F90" w:rsidP="64468F90">
            <w:pPr>
              <w:spacing w:line="259" w:lineRule="auto"/>
            </w:pPr>
          </w:p>
          <w:p w14:paraId="13D0140F" w14:textId="46AED45C" w:rsidR="64468F90" w:rsidRDefault="64468F90" w:rsidP="64468F90">
            <w:pPr>
              <w:spacing w:line="259" w:lineRule="auto"/>
            </w:pPr>
          </w:p>
          <w:p w14:paraId="50EA2F8E" w14:textId="61B34787" w:rsidR="64468F90" w:rsidRDefault="795E1D4E" w:rsidP="64468F90">
            <w:pPr>
              <w:spacing w:line="259" w:lineRule="auto"/>
            </w:pPr>
            <w:r>
              <w:t>Set input.</w:t>
            </w:r>
          </w:p>
          <w:p w14:paraId="1B6979D2" w14:textId="6274F699" w:rsidR="64468F90" w:rsidRDefault="64468F90" w:rsidP="64468F90">
            <w:pPr>
              <w:spacing w:line="259" w:lineRule="auto"/>
            </w:pPr>
          </w:p>
          <w:p w14:paraId="2B488B42" w14:textId="68E1B3FB" w:rsidR="64468F90" w:rsidRDefault="64468F90" w:rsidP="64468F90">
            <w:pPr>
              <w:spacing w:line="259" w:lineRule="auto"/>
            </w:pPr>
          </w:p>
          <w:p w14:paraId="6D0005B3" w14:textId="27BBF69E" w:rsidR="64468F90" w:rsidRDefault="64468F90" w:rsidP="64468F90">
            <w:pPr>
              <w:spacing w:line="259" w:lineRule="auto"/>
            </w:pPr>
          </w:p>
          <w:p w14:paraId="1FDE7E31" w14:textId="38B851F9" w:rsidR="64468F90" w:rsidRDefault="64468F90" w:rsidP="64468F90">
            <w:pPr>
              <w:spacing w:line="259" w:lineRule="auto"/>
            </w:pPr>
          </w:p>
          <w:p w14:paraId="40BFDA20" w14:textId="64505C07" w:rsidR="64468F90" w:rsidRDefault="64468F90" w:rsidP="64468F90">
            <w:pPr>
              <w:spacing w:line="259" w:lineRule="auto"/>
            </w:pPr>
          </w:p>
          <w:p w14:paraId="08C37B35" w14:textId="0844A54C" w:rsidR="64468F90" w:rsidRDefault="045D4662" w:rsidP="64468F90">
            <w:pPr>
              <w:spacing w:line="259" w:lineRule="auto"/>
            </w:pPr>
            <w:r>
              <w:t xml:space="preserve">Finalizes </w:t>
            </w:r>
            <w:r w:rsidR="084F4DBC">
              <w:t>input into the</w:t>
            </w:r>
            <w:r w:rsidR="7733E313">
              <w:t xml:space="preserve"> attribute</w:t>
            </w:r>
            <w:r>
              <w:t xml:space="preserve"> in the relationship.</w:t>
            </w:r>
          </w:p>
        </w:tc>
        <w:tc>
          <w:tcPr>
            <w:tcW w:w="2250" w:type="dxa"/>
          </w:tcPr>
          <w:p w14:paraId="02C08E08" w14:textId="5D0BAE5E" w:rsidR="64468F90" w:rsidRDefault="64468F90">
            <w:r>
              <w:t>EX</w:t>
            </w:r>
            <w:r w:rsidR="0C24201F">
              <w:t>PE</w:t>
            </w:r>
            <w:r>
              <w:t>CTED RESULTS</w:t>
            </w:r>
          </w:p>
          <w:p w14:paraId="52AECD7B" w14:textId="08779670" w:rsidR="64468F90" w:rsidRDefault="64468F90" w:rsidP="64468F90"/>
          <w:p w14:paraId="29E05ED5" w14:textId="348FEF35" w:rsidR="64468F90" w:rsidRDefault="50A83572" w:rsidP="64468F90">
            <w:r>
              <w:t>The system disp</w:t>
            </w:r>
            <w:r w:rsidR="5930F3A7">
              <w:t>lays a menu.</w:t>
            </w:r>
          </w:p>
          <w:p w14:paraId="75F907DF" w14:textId="7FD5BEE2" w:rsidR="64468F90" w:rsidRDefault="64468F90" w:rsidP="64468F90"/>
          <w:p w14:paraId="3D6D8F21" w14:textId="1A689BFF" w:rsidR="64468F90" w:rsidRDefault="64468F90" w:rsidP="64468F90"/>
          <w:p w14:paraId="233BB4B0" w14:textId="357FC08E" w:rsidR="7664AE1A" w:rsidRDefault="7664AE1A" w:rsidP="7664AE1A"/>
          <w:p w14:paraId="6DB2D92C" w14:textId="5B06BC7A" w:rsidR="64468F90" w:rsidRDefault="5930F3A7" w:rsidP="64468F90">
            <w:r>
              <w:t>The system displays a text box.</w:t>
            </w:r>
          </w:p>
          <w:p w14:paraId="3F5A5E26" w14:textId="54805BA8" w:rsidR="64468F90" w:rsidRDefault="64468F90" w:rsidP="64468F90"/>
          <w:p w14:paraId="686F1F6E" w14:textId="01750841" w:rsidR="64468F90" w:rsidRDefault="64468F90" w:rsidP="64468F90"/>
          <w:p w14:paraId="3BF635ED" w14:textId="6EB23376" w:rsidR="64468F90" w:rsidRDefault="64468F90" w:rsidP="64468F90"/>
          <w:p w14:paraId="4CB382DC" w14:textId="6EB23376" w:rsidR="64468F90" w:rsidRDefault="64468F90" w:rsidP="64468F90"/>
          <w:p w14:paraId="4714EF19" w14:textId="06217BCC" w:rsidR="64468F90" w:rsidRDefault="5930F3A7" w:rsidP="64468F90">
            <w:r>
              <w:t>The system displays a text box.</w:t>
            </w:r>
          </w:p>
          <w:p w14:paraId="57CBED56" w14:textId="562F8BDC" w:rsidR="64468F90" w:rsidRDefault="64468F90" w:rsidP="64468F90"/>
          <w:p w14:paraId="3522C925" w14:textId="101E690F" w:rsidR="64468F90" w:rsidRDefault="64468F90" w:rsidP="64468F90">
            <w:pPr>
              <w:spacing w:line="259" w:lineRule="auto"/>
            </w:pPr>
          </w:p>
          <w:p w14:paraId="03365C64" w14:textId="36CFE152" w:rsidR="64468F90" w:rsidRDefault="64468F90" w:rsidP="64468F90">
            <w:pPr>
              <w:spacing w:line="259" w:lineRule="auto"/>
            </w:pPr>
          </w:p>
          <w:p w14:paraId="6308F020" w14:textId="6B71829B" w:rsidR="64468F90" w:rsidRDefault="64468F90" w:rsidP="64468F90">
            <w:pPr>
              <w:spacing w:line="259" w:lineRule="auto"/>
            </w:pPr>
          </w:p>
          <w:p w14:paraId="4667CB2E" w14:textId="6540A0DF" w:rsidR="64468F90" w:rsidRDefault="64468F90" w:rsidP="64468F90">
            <w:pPr>
              <w:spacing w:line="259" w:lineRule="auto"/>
            </w:pPr>
          </w:p>
          <w:p w14:paraId="2D41DC95" w14:textId="3E5BE5E1" w:rsidR="64468F90" w:rsidRDefault="5930F3A7" w:rsidP="64468F90">
            <w:r>
              <w:t>The system displays a text box.</w:t>
            </w:r>
          </w:p>
          <w:p w14:paraId="616A5158" w14:textId="6026DF88" w:rsidR="64468F90" w:rsidRDefault="64468F90" w:rsidP="64468F90"/>
          <w:p w14:paraId="0FAE8115" w14:textId="49F0B4CD" w:rsidR="64468F90" w:rsidRDefault="64468F90" w:rsidP="64468F90"/>
          <w:p w14:paraId="0EA0779D" w14:textId="431FF43B" w:rsidR="64468F90" w:rsidRDefault="64468F90" w:rsidP="64468F90"/>
          <w:p w14:paraId="74C7192E" w14:textId="37FCD52C" w:rsidR="64468F90" w:rsidRDefault="64468F90" w:rsidP="64468F90"/>
          <w:p w14:paraId="5D04139B" w14:textId="66288112" w:rsidR="64468F90" w:rsidRDefault="64468F90" w:rsidP="64468F90"/>
          <w:p w14:paraId="18E74F5A" w14:textId="7C1684D3" w:rsidR="64468F90" w:rsidRDefault="5930F3A7" w:rsidP="64468F90">
            <w:r>
              <w:t>The systems display the characters in the text box.</w:t>
            </w:r>
          </w:p>
          <w:p w14:paraId="0910D7A4" w14:textId="39BEF188" w:rsidR="64468F90" w:rsidRDefault="64468F90" w:rsidP="64468F90"/>
          <w:p w14:paraId="7E7CD98F" w14:textId="0FE0C859" w:rsidR="64468F90" w:rsidRDefault="64468F90" w:rsidP="64468F90"/>
          <w:p w14:paraId="1E23C356" w14:textId="660EA7C5" w:rsidR="64468F90" w:rsidRDefault="64468F90" w:rsidP="64468F90"/>
          <w:p w14:paraId="16F0291B" w14:textId="596BB0AA" w:rsidR="64468F90" w:rsidRDefault="5930F3A7" w:rsidP="64468F90">
            <w:r>
              <w:t>The system displays a redraws of the relationship.</w:t>
            </w:r>
          </w:p>
        </w:tc>
        <w:tc>
          <w:tcPr>
            <w:tcW w:w="1773" w:type="dxa"/>
          </w:tcPr>
          <w:p w14:paraId="5FAFBFBB" w14:textId="77777777" w:rsidR="64468F90" w:rsidRDefault="64468F90">
            <w:r>
              <w:t>COMMENTS</w:t>
            </w:r>
          </w:p>
          <w:p w14:paraId="7E6F31F9" w14:textId="778319DD" w:rsidR="64468F90" w:rsidRDefault="64468F90" w:rsidP="64468F90"/>
        </w:tc>
      </w:tr>
      <w:tr w:rsidR="64468F90" w14:paraId="7802B1D5" w14:textId="77777777" w:rsidTr="713AC0CF">
        <w:trPr>
          <w:trHeight w:val="1250"/>
        </w:trPr>
        <w:tc>
          <w:tcPr>
            <w:tcW w:w="9029" w:type="dxa"/>
            <w:gridSpan w:val="7"/>
            <w:tcBorders>
              <w:bottom w:val="single" w:sz="4" w:space="0" w:color="auto"/>
            </w:tcBorders>
          </w:tcPr>
          <w:p w14:paraId="7A4FBC21" w14:textId="688BA2AD" w:rsidR="64468F90" w:rsidRDefault="64468F90">
            <w:r>
              <w:t xml:space="preserve">Concluding Remarks: </w:t>
            </w:r>
            <w:r w:rsidR="50A79630">
              <w:t>The system does not support any functionality to edit the relationship of a node. The system only all</w:t>
            </w:r>
            <w:r w:rsidR="42E4A644">
              <w:t xml:space="preserve">ows the operator to select the </w:t>
            </w:r>
            <w:r w:rsidR="5553BA33">
              <w:t xml:space="preserve">relationship </w:t>
            </w:r>
            <w:r w:rsidR="42E4A644">
              <w:t>to delete.</w:t>
            </w:r>
          </w:p>
          <w:p w14:paraId="28D96547" w14:textId="393D2DD3" w:rsidR="64468F90" w:rsidRDefault="64468F90" w:rsidP="713AC0CF"/>
          <w:p w14:paraId="20D5A4B4" w14:textId="52C35088" w:rsidR="64468F90" w:rsidRDefault="42E4A644" w:rsidP="713AC0CF">
            <w:r>
              <w:rPr>
                <w:noProof/>
              </w:rPr>
              <w:drawing>
                <wp:inline distT="0" distB="0" distL="0" distR="0" wp14:anchorId="0D5DE6D5" wp14:editId="3ECA060D">
                  <wp:extent cx="2530910" cy="2205217"/>
                  <wp:effectExtent l="0" t="0" r="0" b="0"/>
                  <wp:docPr id="1950630524" name="Picture 195063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530910" cy="2205217"/>
                          </a:xfrm>
                          <a:prstGeom prst="rect">
                            <a:avLst/>
                          </a:prstGeom>
                        </pic:spPr>
                      </pic:pic>
                    </a:graphicData>
                  </a:graphic>
                </wp:inline>
              </w:drawing>
            </w:r>
          </w:p>
          <w:p w14:paraId="58A00E75" w14:textId="64DC01C8" w:rsidR="64468F90" w:rsidRDefault="42E4A644" w:rsidP="713AC0CF">
            <w:r>
              <w:rPr>
                <w:noProof/>
              </w:rPr>
              <w:drawing>
                <wp:inline distT="0" distB="0" distL="0" distR="0" wp14:anchorId="25C84B5B" wp14:editId="4380DC2C">
                  <wp:extent cx="5610225" cy="771406"/>
                  <wp:effectExtent l="0" t="0" r="0" b="0"/>
                  <wp:docPr id="339598060" name="Picture 339598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610225" cy="771406"/>
                          </a:xfrm>
                          <a:prstGeom prst="rect">
                            <a:avLst/>
                          </a:prstGeom>
                        </pic:spPr>
                      </pic:pic>
                    </a:graphicData>
                  </a:graphic>
                </wp:inline>
              </w:drawing>
            </w:r>
          </w:p>
          <w:p w14:paraId="319DD271" w14:textId="361F823A" w:rsidR="64468F90" w:rsidRDefault="64468F90" w:rsidP="713AC0CF"/>
        </w:tc>
      </w:tr>
      <w:tr w:rsidR="64468F90" w14:paraId="1A4B23B9" w14:textId="77777777" w:rsidTr="713AC0CF">
        <w:trPr>
          <w:trHeight w:val="890"/>
        </w:trPr>
        <w:tc>
          <w:tcPr>
            <w:tcW w:w="4499" w:type="dxa"/>
            <w:gridSpan w:val="3"/>
          </w:tcPr>
          <w:p w14:paraId="65AF242B" w14:textId="04E41A3C" w:rsidR="64468F90" w:rsidRDefault="558A8220" w:rsidP="64468F90">
            <w:pPr>
              <w:spacing w:line="259" w:lineRule="auto"/>
            </w:pPr>
            <w:r>
              <w:t xml:space="preserve">Testing Team: Adrian, Sergio, Cristian, Jesus, Jay </w:t>
            </w:r>
          </w:p>
        </w:tc>
        <w:tc>
          <w:tcPr>
            <w:tcW w:w="4530" w:type="dxa"/>
            <w:gridSpan w:val="4"/>
          </w:tcPr>
          <w:p w14:paraId="14C44AFC" w14:textId="1AC25621" w:rsidR="64468F90" w:rsidRDefault="212F17EC">
            <w:r>
              <w:t>Date Completed: 05/08/2020</w:t>
            </w:r>
          </w:p>
          <w:p w14:paraId="7ACB9EFF" w14:textId="69F62E2C" w:rsidR="64468F90" w:rsidRDefault="64468F90" w:rsidP="64468F90"/>
          <w:p w14:paraId="1B973D11" w14:textId="3A48C304" w:rsidR="64468F90" w:rsidRDefault="64468F90" w:rsidP="64468F90"/>
          <w:p w14:paraId="3B963FA6" w14:textId="7D85505C" w:rsidR="64468F90" w:rsidRDefault="64468F90" w:rsidP="64468F90"/>
        </w:tc>
      </w:tr>
    </w:tbl>
    <w:p w14:paraId="79BE78BE" w14:textId="013C5186" w:rsidR="64468F90" w:rsidRDefault="64468F90" w:rsidP="64468F90"/>
    <w:p w14:paraId="78EA413A" w14:textId="2B7C2B7F" w:rsidR="1144B76B" w:rsidRDefault="1144B76B" w:rsidP="64468F90">
      <w:pPr>
        <w:pStyle w:val="Heading2"/>
        <w:numPr>
          <w:ilvl w:val="1"/>
          <w:numId w:val="0"/>
        </w:numPr>
      </w:pPr>
      <w:r>
        <w:t xml:space="preserve">7.6 </w:t>
      </w:r>
      <w:r w:rsidR="1C4AEBE1">
        <w:t xml:space="preserve">Delete </w:t>
      </w:r>
      <w:r>
        <w:t>Relationship</w:t>
      </w:r>
    </w:p>
    <w:p w14:paraId="3C957B2D" w14:textId="013C5186"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8"/>
        <w:gridCol w:w="1250"/>
        <w:gridCol w:w="12"/>
        <w:gridCol w:w="492"/>
        <w:gridCol w:w="2238"/>
        <w:gridCol w:w="1768"/>
      </w:tblGrid>
      <w:tr w:rsidR="64468F90" w14:paraId="15B6EE6C" w14:textId="77777777" w:rsidTr="713AC0CF">
        <w:trPr>
          <w:trHeight w:val="300"/>
        </w:trPr>
        <w:tc>
          <w:tcPr>
            <w:tcW w:w="4511" w:type="dxa"/>
            <w:gridSpan w:val="4"/>
          </w:tcPr>
          <w:p w14:paraId="6AFFC543" w14:textId="66E47411" w:rsidR="64468F90" w:rsidRDefault="64468F90">
            <w:r>
              <w:t>Test No.: GC</w:t>
            </w:r>
            <w:r w:rsidR="5838D826">
              <w:t>6</w:t>
            </w:r>
          </w:p>
        </w:tc>
        <w:tc>
          <w:tcPr>
            <w:tcW w:w="4518" w:type="dxa"/>
            <w:gridSpan w:val="3"/>
          </w:tcPr>
          <w:p w14:paraId="5ADEBFFE" w14:textId="74810904" w:rsidR="64468F90" w:rsidRDefault="64468F90">
            <w:r>
              <w:t xml:space="preserve">Current Status: </w:t>
            </w:r>
            <w:r w:rsidR="3E7C82EA">
              <w:t>Completed</w:t>
            </w:r>
          </w:p>
        </w:tc>
      </w:tr>
      <w:tr w:rsidR="64468F90" w14:paraId="38437B0F" w14:textId="77777777" w:rsidTr="713AC0CF">
        <w:trPr>
          <w:trHeight w:val="300"/>
        </w:trPr>
        <w:tc>
          <w:tcPr>
            <w:tcW w:w="9029" w:type="dxa"/>
            <w:gridSpan w:val="7"/>
          </w:tcPr>
          <w:p w14:paraId="5590F000" w14:textId="262CCD63" w:rsidR="64468F90" w:rsidRDefault="64468F90" w:rsidP="64468F90">
            <w:r>
              <w:t xml:space="preserve">Test title:  </w:t>
            </w:r>
            <w:r w:rsidR="7D40F857">
              <w:t xml:space="preserve">Delete </w:t>
            </w:r>
            <w:r w:rsidR="562151C4">
              <w:t>Relationship</w:t>
            </w:r>
          </w:p>
          <w:p w14:paraId="3AEE371D" w14:textId="77777777" w:rsidR="64468F90" w:rsidRDefault="64468F90"/>
        </w:tc>
      </w:tr>
      <w:tr w:rsidR="64468F90" w14:paraId="78185E74" w14:textId="77777777" w:rsidTr="713AC0CF">
        <w:trPr>
          <w:trHeight w:val="1070"/>
        </w:trPr>
        <w:tc>
          <w:tcPr>
            <w:tcW w:w="9029" w:type="dxa"/>
            <w:gridSpan w:val="7"/>
          </w:tcPr>
          <w:p w14:paraId="12EE6238" w14:textId="7099AE2D" w:rsidR="64468F90" w:rsidRDefault="64468F90" w:rsidP="7664AE1A">
            <w:r>
              <w:t xml:space="preserve">Testing approach: </w:t>
            </w:r>
            <w:r w:rsidR="3A01E75A">
              <w:t xml:space="preserve">In order to complete this test, there must be </w:t>
            </w:r>
            <w:r w:rsidR="2B84F64E">
              <w:t>an existing relationship between two nodes.</w:t>
            </w:r>
            <w:r w:rsidR="3A98B0A2">
              <w:t xml:space="preserve"> Results will be observed in the graph-view</w:t>
            </w:r>
            <w:r w:rsidR="50A2B8A7">
              <w:t>. Ingestion must have taken place.</w:t>
            </w:r>
          </w:p>
        </w:tc>
      </w:tr>
      <w:tr w:rsidR="64468F90" w14:paraId="53E086F8" w14:textId="77777777" w:rsidTr="713AC0CF">
        <w:trPr>
          <w:trHeight w:val="4130"/>
        </w:trPr>
        <w:tc>
          <w:tcPr>
            <w:tcW w:w="996" w:type="dxa"/>
          </w:tcPr>
          <w:p w14:paraId="2A9C3BCD" w14:textId="4904BA69" w:rsidR="64468F90" w:rsidRDefault="64468F90">
            <w:r>
              <w:t>STEP</w:t>
            </w:r>
          </w:p>
          <w:p w14:paraId="6A543D7A" w14:textId="6F7452AF" w:rsidR="64468F90" w:rsidRDefault="64468F90" w:rsidP="64468F90"/>
          <w:p w14:paraId="2B2E35A4" w14:textId="1A4CEDB1" w:rsidR="64468F90" w:rsidRDefault="64468F90" w:rsidP="64468F90"/>
          <w:p w14:paraId="03ACBE66" w14:textId="27334A8F" w:rsidR="64468F90" w:rsidRDefault="64468F90" w:rsidP="64468F90">
            <w:r>
              <w:t>1.</w:t>
            </w:r>
          </w:p>
          <w:p w14:paraId="269AA865" w14:textId="76B07826" w:rsidR="64468F90" w:rsidRDefault="64468F90" w:rsidP="64468F90"/>
          <w:p w14:paraId="65FBE8DE" w14:textId="0EEEC556" w:rsidR="64468F90" w:rsidRDefault="64468F90" w:rsidP="64468F90"/>
          <w:p w14:paraId="2CA79A6C" w14:textId="2CCBC0CA" w:rsidR="7664AE1A" w:rsidRDefault="7664AE1A" w:rsidP="7664AE1A"/>
          <w:p w14:paraId="7F4B3183" w14:textId="01EC6993" w:rsidR="7664AE1A" w:rsidRDefault="7664AE1A" w:rsidP="7664AE1A"/>
          <w:p w14:paraId="041F7A66" w14:textId="6691D1F3" w:rsidR="7664AE1A" w:rsidRDefault="7664AE1A" w:rsidP="7664AE1A"/>
          <w:p w14:paraId="210E3901" w14:textId="55BCD807" w:rsidR="64468F90" w:rsidRDefault="64468F90" w:rsidP="64468F90"/>
          <w:p w14:paraId="5BEECC16" w14:textId="184DEA30" w:rsidR="64468F90" w:rsidRDefault="64468F90" w:rsidP="64468F90">
            <w:r>
              <w:t>2.</w:t>
            </w:r>
          </w:p>
          <w:p w14:paraId="14855171" w14:textId="51494884" w:rsidR="64468F90" w:rsidRDefault="64468F90" w:rsidP="64468F90"/>
          <w:p w14:paraId="786CDB48" w14:textId="483A2423" w:rsidR="64468F90" w:rsidRDefault="64468F90" w:rsidP="64468F90"/>
          <w:p w14:paraId="6449B942" w14:textId="6AA50069" w:rsidR="64468F90" w:rsidRDefault="64468F90" w:rsidP="64468F90"/>
          <w:p w14:paraId="7880C49E" w14:textId="3B677982" w:rsidR="64468F90" w:rsidRDefault="64468F90" w:rsidP="64468F90"/>
        </w:tc>
        <w:tc>
          <w:tcPr>
            <w:tcW w:w="2250" w:type="dxa"/>
          </w:tcPr>
          <w:p w14:paraId="51872ACD" w14:textId="77777777" w:rsidR="64468F90" w:rsidRDefault="64468F90">
            <w:r>
              <w:t>OPERATOR ACTION</w:t>
            </w:r>
          </w:p>
          <w:p w14:paraId="64D73B7C" w14:textId="77777777" w:rsidR="64468F90" w:rsidRDefault="64468F90"/>
          <w:p w14:paraId="488B34F0" w14:textId="7F4F893C" w:rsidR="64468F90" w:rsidRDefault="5A4ADFE8" w:rsidP="64468F90">
            <w:pPr>
              <w:spacing w:line="259" w:lineRule="auto"/>
            </w:pPr>
            <w:r>
              <w:t xml:space="preserve">While on the graph-view, right click the </w:t>
            </w:r>
            <w:r w:rsidR="30297105">
              <w:t>relationship</w:t>
            </w:r>
            <w:r w:rsidR="734556B1">
              <w:t xml:space="preserve"> to be deleted</w:t>
            </w:r>
            <w:r w:rsidR="7496669D">
              <w:t>.</w:t>
            </w:r>
          </w:p>
          <w:p w14:paraId="39BAB0AE" w14:textId="608C5315" w:rsidR="64468F90" w:rsidRDefault="64468F90" w:rsidP="64468F90">
            <w:pPr>
              <w:spacing w:line="259" w:lineRule="auto"/>
            </w:pPr>
          </w:p>
          <w:p w14:paraId="407F8E36" w14:textId="2713D24E" w:rsidR="64468F90" w:rsidRDefault="64468F90" w:rsidP="64468F90">
            <w:pPr>
              <w:spacing w:line="259" w:lineRule="auto"/>
            </w:pPr>
          </w:p>
          <w:p w14:paraId="551DECA2" w14:textId="04AC2D62" w:rsidR="64468F90" w:rsidRDefault="64468F90" w:rsidP="64468F90">
            <w:pPr>
              <w:spacing w:line="259" w:lineRule="auto"/>
            </w:pPr>
          </w:p>
          <w:p w14:paraId="798EB6B3" w14:textId="1FDED53B" w:rsidR="64468F90" w:rsidRDefault="39B99615" w:rsidP="64468F90">
            <w:pPr>
              <w:spacing w:line="259" w:lineRule="auto"/>
            </w:pPr>
            <w:r>
              <w:t>Click the “delete relationship” option</w:t>
            </w:r>
            <w:r w:rsidR="0DF508FF">
              <w:t>.</w:t>
            </w:r>
          </w:p>
        </w:tc>
        <w:tc>
          <w:tcPr>
            <w:tcW w:w="1760" w:type="dxa"/>
            <w:gridSpan w:val="3"/>
          </w:tcPr>
          <w:p w14:paraId="344C543E" w14:textId="77777777" w:rsidR="64468F90" w:rsidRDefault="64468F90">
            <w:r>
              <w:t>PURPOSE</w:t>
            </w:r>
          </w:p>
          <w:p w14:paraId="290F3708" w14:textId="328C41F5" w:rsidR="64468F90" w:rsidRDefault="64468F90"/>
          <w:p w14:paraId="6AC82894" w14:textId="0333DA64" w:rsidR="64468F90" w:rsidRDefault="64468F90" w:rsidP="64468F90">
            <w:pPr>
              <w:spacing w:line="259" w:lineRule="auto"/>
            </w:pPr>
          </w:p>
          <w:p w14:paraId="53EAB857" w14:textId="1E25157E" w:rsidR="64468F90" w:rsidRDefault="75E1A81C" w:rsidP="64468F90">
            <w:pPr>
              <w:spacing w:line="259" w:lineRule="auto"/>
            </w:pPr>
            <w:r>
              <w:t>To select the relationship to be deleted</w:t>
            </w:r>
            <w:r w:rsidR="5D80A68B">
              <w:t>.</w:t>
            </w:r>
          </w:p>
          <w:p w14:paraId="01382D6D" w14:textId="6D1C7A1C" w:rsidR="64468F90" w:rsidRDefault="64468F90" w:rsidP="64468F90">
            <w:pPr>
              <w:spacing w:line="259" w:lineRule="auto"/>
            </w:pPr>
          </w:p>
          <w:p w14:paraId="01058DC5" w14:textId="43EAEB51" w:rsidR="64468F90" w:rsidRDefault="64468F90" w:rsidP="64468F90">
            <w:pPr>
              <w:spacing w:line="259" w:lineRule="auto"/>
            </w:pPr>
          </w:p>
          <w:p w14:paraId="116F0CE4" w14:textId="5682F313" w:rsidR="7664AE1A" w:rsidRDefault="7664AE1A" w:rsidP="7664AE1A">
            <w:pPr>
              <w:spacing w:line="259" w:lineRule="auto"/>
            </w:pPr>
          </w:p>
          <w:p w14:paraId="5087735D" w14:textId="21067497" w:rsidR="64468F90" w:rsidRDefault="64468F90" w:rsidP="64468F90">
            <w:pPr>
              <w:spacing w:line="259" w:lineRule="auto"/>
            </w:pPr>
          </w:p>
          <w:p w14:paraId="17D2A738" w14:textId="3B13E6D7" w:rsidR="64468F90" w:rsidRDefault="6274FC37" w:rsidP="64468F90">
            <w:pPr>
              <w:spacing w:line="259" w:lineRule="auto"/>
            </w:pPr>
            <w:r>
              <w:t>Delete</w:t>
            </w:r>
            <w:r w:rsidR="0903A442">
              <w:t>s</w:t>
            </w:r>
            <w:r>
              <w:t xml:space="preserve"> the relationship</w:t>
            </w:r>
            <w:r w:rsidR="740AA087">
              <w:t>.</w:t>
            </w:r>
          </w:p>
        </w:tc>
        <w:tc>
          <w:tcPr>
            <w:tcW w:w="2250" w:type="dxa"/>
          </w:tcPr>
          <w:p w14:paraId="37CC9318" w14:textId="5DB0CE93" w:rsidR="64468F90" w:rsidRDefault="64468F90">
            <w:r>
              <w:t>EX</w:t>
            </w:r>
            <w:r w:rsidR="51CA9761">
              <w:t>PE</w:t>
            </w:r>
            <w:r>
              <w:t>CTED RESULTS</w:t>
            </w:r>
          </w:p>
          <w:p w14:paraId="27E9F58A" w14:textId="08779670" w:rsidR="64468F90" w:rsidRDefault="64468F90" w:rsidP="64468F90"/>
          <w:p w14:paraId="617AC0C3" w14:textId="07B253A8" w:rsidR="64468F90" w:rsidRDefault="1D9C160E" w:rsidP="64468F90">
            <w:r>
              <w:t xml:space="preserve">The relationship will be </w:t>
            </w:r>
            <w:r w:rsidR="1940E202">
              <w:t>highlighted,</w:t>
            </w:r>
            <w:r>
              <w:t xml:space="preserve"> and a </w:t>
            </w:r>
            <w:r w:rsidR="28D6B204">
              <w:t>context</w:t>
            </w:r>
            <w:r>
              <w:t xml:space="preserve"> menu shall appear</w:t>
            </w:r>
            <w:r w:rsidR="088AE6B1">
              <w:t xml:space="preserve"> containing a “delete relationship” option</w:t>
            </w:r>
            <w:r w:rsidR="3BF7F188">
              <w:t>.</w:t>
            </w:r>
          </w:p>
          <w:p w14:paraId="5EAD41AB" w14:textId="2F89748B" w:rsidR="64468F90" w:rsidRDefault="64468F90" w:rsidP="64468F90"/>
          <w:p w14:paraId="26E669DD" w14:textId="444A3E89" w:rsidR="64468F90" w:rsidRDefault="675A24E3" w:rsidP="64468F90">
            <w:r>
              <w:t>The selected relationship shall disappear from the graph-view</w:t>
            </w:r>
            <w:r w:rsidR="6D823608">
              <w:t>.</w:t>
            </w:r>
          </w:p>
        </w:tc>
        <w:tc>
          <w:tcPr>
            <w:tcW w:w="1773" w:type="dxa"/>
          </w:tcPr>
          <w:p w14:paraId="439E8660" w14:textId="77777777" w:rsidR="64468F90" w:rsidRDefault="64468F90">
            <w:r>
              <w:t>COMMENTS</w:t>
            </w:r>
          </w:p>
          <w:p w14:paraId="385D7081" w14:textId="778319DD" w:rsidR="64468F90" w:rsidRDefault="64468F90" w:rsidP="64468F90"/>
        </w:tc>
      </w:tr>
      <w:tr w:rsidR="64468F90" w14:paraId="1B857897" w14:textId="77777777" w:rsidTr="713AC0CF">
        <w:trPr>
          <w:trHeight w:val="1250"/>
        </w:trPr>
        <w:tc>
          <w:tcPr>
            <w:tcW w:w="9029" w:type="dxa"/>
            <w:gridSpan w:val="7"/>
            <w:tcBorders>
              <w:bottom w:val="single" w:sz="4" w:space="0" w:color="auto"/>
            </w:tcBorders>
          </w:tcPr>
          <w:p w14:paraId="7A20A170" w14:textId="797F1E85" w:rsidR="64468F90" w:rsidRDefault="64468F90">
            <w:r>
              <w:t xml:space="preserve">Concluding Remarks: </w:t>
            </w:r>
            <w:r w:rsidR="4C5117A6">
              <w:t>Selecting “Remove Edge” and hovering above an edge highlights it. Clicking on the edge removes it.</w:t>
            </w:r>
          </w:p>
          <w:p w14:paraId="216BE820" w14:textId="5758597E" w:rsidR="64468F90" w:rsidRDefault="64468F90" w:rsidP="713AC0CF"/>
          <w:p w14:paraId="5AE39732" w14:textId="55FC90BE" w:rsidR="64468F90" w:rsidRDefault="4C5117A6" w:rsidP="713AC0CF">
            <w:r>
              <w:rPr>
                <w:noProof/>
              </w:rPr>
              <w:drawing>
                <wp:inline distT="0" distB="0" distL="0" distR="0" wp14:anchorId="5E98608E" wp14:editId="5DD9394A">
                  <wp:extent cx="2590800" cy="3196874"/>
                  <wp:effectExtent l="0" t="0" r="0" b="0"/>
                  <wp:docPr id="1850395122" name="Picture 185039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590800" cy="3196874"/>
                          </a:xfrm>
                          <a:prstGeom prst="rect">
                            <a:avLst/>
                          </a:prstGeom>
                        </pic:spPr>
                      </pic:pic>
                    </a:graphicData>
                  </a:graphic>
                </wp:inline>
              </w:drawing>
            </w:r>
          </w:p>
          <w:p w14:paraId="24DBDBDE" w14:textId="64F56B95" w:rsidR="64468F90" w:rsidRDefault="31F302D9" w:rsidP="713AC0CF">
            <w:r>
              <w:rPr>
                <w:noProof/>
              </w:rPr>
              <w:drawing>
                <wp:inline distT="0" distB="0" distL="0" distR="0" wp14:anchorId="64E911BF" wp14:editId="675B1E0F">
                  <wp:extent cx="3314700" cy="2513647"/>
                  <wp:effectExtent l="0" t="0" r="0" b="0"/>
                  <wp:docPr id="182157261" name="Picture 182157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3314700" cy="2513647"/>
                          </a:xfrm>
                          <a:prstGeom prst="rect">
                            <a:avLst/>
                          </a:prstGeom>
                        </pic:spPr>
                      </pic:pic>
                    </a:graphicData>
                  </a:graphic>
                </wp:inline>
              </w:drawing>
            </w:r>
          </w:p>
        </w:tc>
      </w:tr>
      <w:tr w:rsidR="64468F90" w14:paraId="1B5A5C36" w14:textId="77777777" w:rsidTr="713AC0CF">
        <w:trPr>
          <w:trHeight w:val="890"/>
        </w:trPr>
        <w:tc>
          <w:tcPr>
            <w:tcW w:w="4499" w:type="dxa"/>
            <w:gridSpan w:val="3"/>
          </w:tcPr>
          <w:p w14:paraId="466EAA4B" w14:textId="2CFBD7B5" w:rsidR="64468F90" w:rsidRDefault="558A8220" w:rsidP="64468F90">
            <w:pPr>
              <w:spacing w:line="259" w:lineRule="auto"/>
            </w:pPr>
            <w:r>
              <w:t xml:space="preserve">Testing Team: Adrian, Sergio, Cristian, Jesus, Jay </w:t>
            </w:r>
          </w:p>
        </w:tc>
        <w:tc>
          <w:tcPr>
            <w:tcW w:w="4530" w:type="dxa"/>
            <w:gridSpan w:val="4"/>
          </w:tcPr>
          <w:p w14:paraId="728D02EA" w14:textId="571148B3" w:rsidR="64468F90" w:rsidRDefault="212F17EC">
            <w:r>
              <w:t>Date Completed: 05/08/2020</w:t>
            </w:r>
          </w:p>
          <w:p w14:paraId="1382E6B5" w14:textId="69F62E2C" w:rsidR="64468F90" w:rsidRDefault="64468F90" w:rsidP="64468F90"/>
          <w:p w14:paraId="71FB2F0C" w14:textId="3A48C304" w:rsidR="64468F90" w:rsidRDefault="64468F90" w:rsidP="64468F90"/>
          <w:p w14:paraId="2270D4EB" w14:textId="7D85505C" w:rsidR="64468F90" w:rsidRDefault="64468F90" w:rsidP="64468F90"/>
        </w:tc>
      </w:tr>
    </w:tbl>
    <w:p w14:paraId="4D276D84" w14:textId="1EBD6E6A" w:rsidR="64468F90" w:rsidRDefault="64468F90" w:rsidP="64468F90"/>
    <w:p w14:paraId="292CC5DB" w14:textId="40C71F5A" w:rsidR="0AAF5A85" w:rsidRDefault="0AAF5A85" w:rsidP="64468F90">
      <w:pPr>
        <w:pStyle w:val="Heading2"/>
        <w:numPr>
          <w:ilvl w:val="1"/>
          <w:numId w:val="0"/>
        </w:numPr>
      </w:pPr>
      <w:r>
        <w:t>7</w:t>
      </w:r>
      <w:r w:rsidR="41238F74">
        <w:t>.</w:t>
      </w:r>
      <w:r w:rsidR="14A8DBE7">
        <w:t>7</w:t>
      </w:r>
      <w:r w:rsidR="41238F74">
        <w:t xml:space="preserve"> </w:t>
      </w:r>
      <w:r w:rsidR="7D99CEBC">
        <w:t>Export Graph</w:t>
      </w:r>
    </w:p>
    <w:p w14:paraId="64B97119" w14:textId="76DD71F1"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2238"/>
        <w:gridCol w:w="1251"/>
        <w:gridCol w:w="12"/>
        <w:gridCol w:w="491"/>
        <w:gridCol w:w="2233"/>
        <w:gridCol w:w="1769"/>
      </w:tblGrid>
      <w:tr w:rsidR="64468F90" w14:paraId="49C050F2" w14:textId="77777777" w:rsidTr="713AC0CF">
        <w:trPr>
          <w:trHeight w:val="300"/>
        </w:trPr>
        <w:tc>
          <w:tcPr>
            <w:tcW w:w="4511" w:type="dxa"/>
            <w:gridSpan w:val="4"/>
          </w:tcPr>
          <w:p w14:paraId="3574A618" w14:textId="387058A6" w:rsidR="64468F90" w:rsidRDefault="64468F90">
            <w:r>
              <w:t xml:space="preserve">Test No.: </w:t>
            </w:r>
            <w:r w:rsidR="0F4DAFBE">
              <w:t>GC</w:t>
            </w:r>
            <w:r w:rsidR="50F8B3C4">
              <w:t>7</w:t>
            </w:r>
          </w:p>
        </w:tc>
        <w:tc>
          <w:tcPr>
            <w:tcW w:w="4518" w:type="dxa"/>
            <w:gridSpan w:val="3"/>
          </w:tcPr>
          <w:p w14:paraId="219F3D7D" w14:textId="3888EE58" w:rsidR="64468F90" w:rsidRDefault="64468F90">
            <w:r>
              <w:t xml:space="preserve">Current Status: </w:t>
            </w:r>
            <w:r w:rsidR="4673207E">
              <w:t>Completed</w:t>
            </w:r>
          </w:p>
        </w:tc>
      </w:tr>
      <w:tr w:rsidR="64468F90" w14:paraId="06CF6C66" w14:textId="77777777" w:rsidTr="713AC0CF">
        <w:trPr>
          <w:trHeight w:val="300"/>
        </w:trPr>
        <w:tc>
          <w:tcPr>
            <w:tcW w:w="9029" w:type="dxa"/>
            <w:gridSpan w:val="7"/>
          </w:tcPr>
          <w:p w14:paraId="283F0CFB" w14:textId="42C7002E" w:rsidR="64468F90" w:rsidRDefault="64468F90">
            <w:r>
              <w:t xml:space="preserve">Test title:  </w:t>
            </w:r>
            <w:r w:rsidR="2621EF8A">
              <w:t>Export Graph</w:t>
            </w:r>
          </w:p>
          <w:p w14:paraId="1C9E8322" w14:textId="77777777" w:rsidR="64468F90" w:rsidRDefault="64468F90"/>
        </w:tc>
      </w:tr>
      <w:tr w:rsidR="64468F90" w14:paraId="4B6D8DCB" w14:textId="77777777" w:rsidTr="713AC0CF">
        <w:trPr>
          <w:trHeight w:val="1070"/>
        </w:trPr>
        <w:tc>
          <w:tcPr>
            <w:tcW w:w="9029" w:type="dxa"/>
            <w:gridSpan w:val="7"/>
          </w:tcPr>
          <w:p w14:paraId="2C905EF1" w14:textId="2CA5F56F" w:rsidR="64468F90" w:rsidRDefault="64468F90">
            <w:r>
              <w:t>Testing approach:</w:t>
            </w:r>
            <w:r w:rsidR="4F16FC44">
              <w:t xml:space="preserve"> The </w:t>
            </w:r>
            <w:r w:rsidR="7AA30BA2">
              <w:t>operator</w:t>
            </w:r>
            <w:r w:rsidR="4F16FC44">
              <w:t xml:space="preserve"> has configured the event, has created a vector, and has opened the graph for said vector.</w:t>
            </w:r>
            <w:r w:rsidR="56E0DA1E">
              <w:t xml:space="preserve"> Ingestion must have taken place.</w:t>
            </w:r>
          </w:p>
        </w:tc>
      </w:tr>
      <w:tr w:rsidR="64468F90" w14:paraId="1DCB34A2" w14:textId="77777777" w:rsidTr="713AC0CF">
        <w:trPr>
          <w:trHeight w:val="4130"/>
        </w:trPr>
        <w:tc>
          <w:tcPr>
            <w:tcW w:w="996" w:type="dxa"/>
          </w:tcPr>
          <w:p w14:paraId="316D56D0" w14:textId="4904BA69" w:rsidR="64468F90" w:rsidRDefault="64468F90">
            <w:r>
              <w:t>STEP</w:t>
            </w:r>
          </w:p>
          <w:p w14:paraId="6E1918A5" w14:textId="6F7452AF" w:rsidR="64468F90" w:rsidRDefault="64468F90" w:rsidP="64468F90"/>
          <w:p w14:paraId="4A185016" w14:textId="1A4CEDB1" w:rsidR="64468F90" w:rsidRDefault="64468F90" w:rsidP="64468F90"/>
          <w:p w14:paraId="3D1D2450" w14:textId="27334A8F" w:rsidR="64468F90" w:rsidRDefault="64468F90" w:rsidP="64468F90">
            <w:r>
              <w:t>1.</w:t>
            </w:r>
          </w:p>
          <w:p w14:paraId="0E510C8C" w14:textId="76B07826" w:rsidR="64468F90" w:rsidRDefault="64468F90" w:rsidP="64468F90"/>
          <w:p w14:paraId="6E0B38AD" w14:textId="768A8B88" w:rsidR="64468F90" w:rsidRDefault="64468F90" w:rsidP="64468F90"/>
          <w:p w14:paraId="5A9EF25C" w14:textId="55BCD807" w:rsidR="64468F90" w:rsidRDefault="64468F90" w:rsidP="64468F90"/>
          <w:p w14:paraId="743414FC" w14:textId="6ECEE72F" w:rsidR="7664AE1A" w:rsidRDefault="7664AE1A" w:rsidP="7664AE1A"/>
          <w:p w14:paraId="67D2F439" w14:textId="4FAD04EB" w:rsidR="7664AE1A" w:rsidRDefault="7664AE1A" w:rsidP="7664AE1A"/>
          <w:p w14:paraId="7264F70D" w14:textId="763682D3" w:rsidR="7664AE1A" w:rsidRDefault="7664AE1A" w:rsidP="7664AE1A"/>
          <w:p w14:paraId="36E7A7F9" w14:textId="184DEA30" w:rsidR="64468F90" w:rsidRDefault="64468F90" w:rsidP="64468F90">
            <w:r>
              <w:t>2.</w:t>
            </w:r>
          </w:p>
          <w:p w14:paraId="2FF46413" w14:textId="6CFDADCD" w:rsidR="64468F90" w:rsidRDefault="64468F90" w:rsidP="64468F90"/>
          <w:p w14:paraId="590F7742" w14:textId="48313EB3" w:rsidR="64468F90" w:rsidRDefault="64468F90" w:rsidP="64468F90"/>
          <w:p w14:paraId="5268A4F5" w14:textId="0B478F3A" w:rsidR="64468F90" w:rsidRDefault="64468F90" w:rsidP="64468F90"/>
          <w:p w14:paraId="42733E42" w14:textId="18C45FF3" w:rsidR="64468F90" w:rsidRDefault="64468F90" w:rsidP="64468F90"/>
          <w:p w14:paraId="753C88BD" w14:textId="0FEE0139" w:rsidR="64468F90" w:rsidRDefault="64468F90" w:rsidP="64468F90"/>
          <w:p w14:paraId="721CE0CF" w14:textId="27DD0DD7" w:rsidR="64468F90" w:rsidRDefault="40EBDECE" w:rsidP="64468F90">
            <w:r>
              <w:t>3.</w:t>
            </w:r>
          </w:p>
          <w:p w14:paraId="16209E57" w14:textId="483A2423" w:rsidR="64468F90" w:rsidRDefault="64468F90" w:rsidP="64468F90"/>
          <w:p w14:paraId="2E392F7A" w14:textId="26B0FC34" w:rsidR="64468F90" w:rsidRDefault="64468F90" w:rsidP="64468F90"/>
        </w:tc>
        <w:tc>
          <w:tcPr>
            <w:tcW w:w="2250" w:type="dxa"/>
          </w:tcPr>
          <w:p w14:paraId="1ACF546C" w14:textId="77777777" w:rsidR="64468F90" w:rsidRDefault="64468F90">
            <w:r>
              <w:t>OPERATOR ACTION</w:t>
            </w:r>
          </w:p>
          <w:p w14:paraId="28FADAE8" w14:textId="77777777" w:rsidR="64468F90" w:rsidRDefault="64468F90"/>
          <w:p w14:paraId="222F6D6B" w14:textId="09018AC8" w:rsidR="1C9545C5" w:rsidRDefault="208932E0" w:rsidP="64468F90">
            <w:pPr>
              <w:spacing w:line="259" w:lineRule="auto"/>
            </w:pPr>
            <w:r>
              <w:t xml:space="preserve">The </w:t>
            </w:r>
            <w:r w:rsidR="7AA30BA2">
              <w:t>operator</w:t>
            </w:r>
            <w:r>
              <w:t xml:space="preserve"> selects</w:t>
            </w:r>
            <w:r w:rsidR="7E73178F">
              <w:t xml:space="preserve"> the export button on the graph window.</w:t>
            </w:r>
          </w:p>
          <w:p w14:paraId="23CBCFBC" w14:textId="6BD4B6A6" w:rsidR="64468F90" w:rsidRDefault="64468F90" w:rsidP="64468F90">
            <w:pPr>
              <w:spacing w:line="259" w:lineRule="auto"/>
            </w:pPr>
          </w:p>
          <w:p w14:paraId="6404877C" w14:textId="0A384DE4" w:rsidR="64468F90" w:rsidRDefault="64468F90" w:rsidP="64468F90">
            <w:pPr>
              <w:spacing w:line="259" w:lineRule="auto"/>
            </w:pPr>
          </w:p>
          <w:p w14:paraId="79989D52" w14:textId="0FE04D65" w:rsidR="7664AE1A" w:rsidRDefault="7664AE1A" w:rsidP="7664AE1A">
            <w:pPr>
              <w:spacing w:line="259" w:lineRule="auto"/>
            </w:pPr>
          </w:p>
          <w:p w14:paraId="7B18495D" w14:textId="35EE4298" w:rsidR="7664AE1A" w:rsidRDefault="7664AE1A" w:rsidP="7664AE1A">
            <w:pPr>
              <w:spacing w:line="259" w:lineRule="auto"/>
            </w:pPr>
          </w:p>
          <w:p w14:paraId="07552722" w14:textId="2D34C7E0" w:rsidR="266035A4" w:rsidRDefault="1D0C8000" w:rsidP="64468F90">
            <w:pPr>
              <w:spacing w:line="259" w:lineRule="auto"/>
            </w:pPr>
            <w:r>
              <w:t xml:space="preserve">The </w:t>
            </w:r>
            <w:r w:rsidR="7AA30BA2">
              <w:t>operator</w:t>
            </w:r>
            <w:r>
              <w:t xml:space="preserve"> selects a format for exporting.</w:t>
            </w:r>
          </w:p>
          <w:p w14:paraId="791CD646" w14:textId="5AD34D9E" w:rsidR="7664AE1A" w:rsidRDefault="7664AE1A" w:rsidP="7664AE1A">
            <w:pPr>
              <w:spacing w:line="259" w:lineRule="auto"/>
            </w:pPr>
          </w:p>
          <w:p w14:paraId="3D3B8702" w14:textId="3EA72CDB" w:rsidR="7664AE1A" w:rsidRDefault="7664AE1A" w:rsidP="7664AE1A">
            <w:pPr>
              <w:spacing w:line="259" w:lineRule="auto"/>
            </w:pPr>
          </w:p>
          <w:p w14:paraId="58130EDA" w14:textId="781874EB" w:rsidR="7664AE1A" w:rsidRDefault="7664AE1A" w:rsidP="7664AE1A">
            <w:pPr>
              <w:spacing w:line="259" w:lineRule="auto"/>
            </w:pPr>
          </w:p>
          <w:p w14:paraId="008DF07F" w14:textId="781874EB" w:rsidR="7664AE1A" w:rsidRDefault="7664AE1A" w:rsidP="7664AE1A">
            <w:pPr>
              <w:spacing w:line="259" w:lineRule="auto"/>
            </w:pPr>
          </w:p>
          <w:p w14:paraId="2CA399D3" w14:textId="1980691C" w:rsidR="64468F90" w:rsidRDefault="6FDDF644" w:rsidP="64468F90">
            <w:pPr>
              <w:spacing w:line="259" w:lineRule="auto"/>
            </w:pPr>
            <w:r>
              <w:t xml:space="preserve">The </w:t>
            </w:r>
            <w:r w:rsidR="7AA30BA2">
              <w:t>operator</w:t>
            </w:r>
            <w:r>
              <w:t xml:space="preserve"> clicks “Export”.</w:t>
            </w:r>
          </w:p>
        </w:tc>
        <w:tc>
          <w:tcPr>
            <w:tcW w:w="1760" w:type="dxa"/>
            <w:gridSpan w:val="3"/>
          </w:tcPr>
          <w:p w14:paraId="1CDB9C32" w14:textId="77777777" w:rsidR="64468F90" w:rsidRDefault="64468F90">
            <w:r>
              <w:t>PURPOSE</w:t>
            </w:r>
          </w:p>
          <w:p w14:paraId="348CC4C1" w14:textId="328C41F5" w:rsidR="64468F90" w:rsidRDefault="64468F90"/>
          <w:p w14:paraId="1617FEC4" w14:textId="0333DA64" w:rsidR="64468F90" w:rsidRDefault="64468F90" w:rsidP="64468F90">
            <w:pPr>
              <w:spacing w:line="259" w:lineRule="auto"/>
            </w:pPr>
          </w:p>
          <w:p w14:paraId="171A21F8" w14:textId="077555DC" w:rsidR="64468F90" w:rsidRDefault="4DA16C58" w:rsidP="64468F90">
            <w:pPr>
              <w:spacing w:line="259" w:lineRule="auto"/>
            </w:pPr>
            <w:r>
              <w:t xml:space="preserve">The to display the window that allows the </w:t>
            </w:r>
            <w:r w:rsidR="7AA30BA2">
              <w:t>operator</w:t>
            </w:r>
            <w:r>
              <w:t xml:space="preserve"> to choose an export format.</w:t>
            </w:r>
          </w:p>
          <w:p w14:paraId="3816B909" w14:textId="62331C35" w:rsidR="64468F90" w:rsidRDefault="64468F90" w:rsidP="64468F90">
            <w:pPr>
              <w:spacing w:line="259" w:lineRule="auto"/>
            </w:pPr>
          </w:p>
          <w:p w14:paraId="3E66C631" w14:textId="1E3BB752" w:rsidR="64468F90" w:rsidRDefault="64468F90" w:rsidP="64468F90">
            <w:pPr>
              <w:spacing w:line="259" w:lineRule="auto"/>
            </w:pPr>
          </w:p>
          <w:p w14:paraId="1A2B95EE" w14:textId="081C6FA7" w:rsidR="64468F90" w:rsidRDefault="4DA16C58" w:rsidP="64468F90">
            <w:pPr>
              <w:spacing w:line="259" w:lineRule="auto"/>
            </w:pPr>
            <w:r>
              <w:t>To choose the specific format in which to display the graph.</w:t>
            </w:r>
          </w:p>
          <w:p w14:paraId="3F679FDD" w14:textId="37540DD8" w:rsidR="64468F90" w:rsidRDefault="64468F90" w:rsidP="64468F90">
            <w:pPr>
              <w:spacing w:line="259" w:lineRule="auto"/>
            </w:pPr>
          </w:p>
          <w:p w14:paraId="45B4C165" w14:textId="37540DD8" w:rsidR="64468F90" w:rsidRDefault="64468F90" w:rsidP="64468F90">
            <w:pPr>
              <w:spacing w:line="259" w:lineRule="auto"/>
            </w:pPr>
          </w:p>
          <w:p w14:paraId="765B9970" w14:textId="3BE4F467" w:rsidR="64468F90" w:rsidRDefault="4DA16C58" w:rsidP="64468F90">
            <w:pPr>
              <w:spacing w:line="259" w:lineRule="auto"/>
            </w:pPr>
            <w:r>
              <w:t>To export the graph</w:t>
            </w:r>
            <w:r w:rsidR="1D80197B">
              <w:t xml:space="preserve"> in the desired format.</w:t>
            </w:r>
          </w:p>
        </w:tc>
        <w:tc>
          <w:tcPr>
            <w:tcW w:w="2250" w:type="dxa"/>
          </w:tcPr>
          <w:p w14:paraId="20335EFC" w14:textId="28153761" w:rsidR="64468F90" w:rsidRDefault="64468F90">
            <w:r>
              <w:t>EX</w:t>
            </w:r>
            <w:r w:rsidR="48512954">
              <w:t>PE</w:t>
            </w:r>
            <w:r>
              <w:t>CTED RESULTS</w:t>
            </w:r>
          </w:p>
          <w:p w14:paraId="602C088C" w14:textId="5F6AC6D4" w:rsidR="7664AE1A" w:rsidRDefault="7664AE1A" w:rsidP="7664AE1A"/>
          <w:p w14:paraId="2278A4E6" w14:textId="232B7225" w:rsidR="1EE021C7" w:rsidRDefault="47149DBA" w:rsidP="64468F90">
            <w:r>
              <w:t xml:space="preserve">The </w:t>
            </w:r>
            <w:r w:rsidR="7AA30BA2">
              <w:t>operator</w:t>
            </w:r>
            <w:r>
              <w:t xml:space="preserve"> is prompted to select an export format.</w:t>
            </w:r>
          </w:p>
          <w:p w14:paraId="3002B027" w14:textId="0F727DAB" w:rsidR="64468F90" w:rsidRDefault="64468F90" w:rsidP="64468F90"/>
          <w:p w14:paraId="154567D2" w14:textId="5CDCCBA9" w:rsidR="64468F90" w:rsidRDefault="64468F90" w:rsidP="64468F90"/>
          <w:p w14:paraId="3A403474" w14:textId="64BC7781" w:rsidR="64468F90" w:rsidRDefault="64468F90" w:rsidP="64468F90"/>
          <w:p w14:paraId="67F503E1" w14:textId="7DEB48F9" w:rsidR="64468F90" w:rsidRDefault="64468F90" w:rsidP="64468F90"/>
          <w:p w14:paraId="43F86DBA" w14:textId="058A11AD" w:rsidR="64468F90" w:rsidRDefault="7DCC1F65" w:rsidP="64468F90">
            <w:r>
              <w:t>The window displays the selected export format</w:t>
            </w:r>
            <w:r w:rsidR="64468F90">
              <w:t>.</w:t>
            </w:r>
          </w:p>
          <w:p w14:paraId="560193F2" w14:textId="66CEC23E" w:rsidR="7664AE1A" w:rsidRDefault="7664AE1A" w:rsidP="7664AE1A"/>
          <w:p w14:paraId="0A76A698" w14:textId="21F8E921" w:rsidR="7664AE1A" w:rsidRDefault="7664AE1A" w:rsidP="7664AE1A"/>
          <w:p w14:paraId="1BFD2DC5" w14:textId="21F8E921" w:rsidR="7664AE1A" w:rsidRDefault="7664AE1A" w:rsidP="7664AE1A"/>
          <w:p w14:paraId="4CFAB1E0" w14:textId="364AF720" w:rsidR="5873852F" w:rsidRDefault="5873852F" w:rsidP="7664AE1A">
            <w:r>
              <w:t>The</w:t>
            </w:r>
            <w:r w:rsidR="045701FE">
              <w:t xml:space="preserve"> graph is exported in the selected format.</w:t>
            </w:r>
          </w:p>
          <w:p w14:paraId="69A9E8CF" w14:textId="77F76003" w:rsidR="64468F90" w:rsidRDefault="64468F90" w:rsidP="64468F90"/>
        </w:tc>
        <w:tc>
          <w:tcPr>
            <w:tcW w:w="1773" w:type="dxa"/>
          </w:tcPr>
          <w:p w14:paraId="0610EF51" w14:textId="77777777" w:rsidR="64468F90" w:rsidRDefault="64468F90">
            <w:r>
              <w:t>COMMENTS</w:t>
            </w:r>
          </w:p>
          <w:p w14:paraId="59074510" w14:textId="778319DD" w:rsidR="64468F90" w:rsidRDefault="64468F90" w:rsidP="64468F90"/>
        </w:tc>
      </w:tr>
      <w:tr w:rsidR="64468F90" w14:paraId="4CD8712A" w14:textId="77777777" w:rsidTr="713AC0CF">
        <w:trPr>
          <w:trHeight w:val="1250"/>
        </w:trPr>
        <w:tc>
          <w:tcPr>
            <w:tcW w:w="9029" w:type="dxa"/>
            <w:gridSpan w:val="7"/>
            <w:tcBorders>
              <w:bottom w:val="single" w:sz="4" w:space="0" w:color="auto"/>
            </w:tcBorders>
          </w:tcPr>
          <w:p w14:paraId="5C04715D" w14:textId="67412FFE" w:rsidR="64468F90" w:rsidRDefault="64468F90">
            <w:r>
              <w:t xml:space="preserve">Concluding Remarks: </w:t>
            </w:r>
            <w:r w:rsidR="2458B3F4">
              <w:t>Selecting Export Graph opens an export configuration window. Entering a file name and export format, and clicking export creates an image in the project directory.</w:t>
            </w:r>
          </w:p>
          <w:p w14:paraId="7E22215A" w14:textId="0F5BCF0D" w:rsidR="64468F90" w:rsidRDefault="2458B3F4" w:rsidP="713AC0CF">
            <w:r>
              <w:rPr>
                <w:noProof/>
              </w:rPr>
              <w:drawing>
                <wp:inline distT="0" distB="0" distL="0" distR="0" wp14:anchorId="5F49C159" wp14:editId="6007080C">
                  <wp:extent cx="4572000" cy="3543300"/>
                  <wp:effectExtent l="0" t="0" r="0" b="0"/>
                  <wp:docPr id="1880805072" name="Picture 1880805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4572000" cy="3543300"/>
                          </a:xfrm>
                          <a:prstGeom prst="rect">
                            <a:avLst/>
                          </a:prstGeom>
                        </pic:spPr>
                      </pic:pic>
                    </a:graphicData>
                  </a:graphic>
                </wp:inline>
              </w:drawing>
            </w:r>
          </w:p>
          <w:p w14:paraId="23DB0876" w14:textId="3E3602ED" w:rsidR="64468F90" w:rsidRDefault="41B6833C" w:rsidP="713AC0CF">
            <w:r>
              <w:rPr>
                <w:noProof/>
              </w:rPr>
              <w:drawing>
                <wp:inline distT="0" distB="0" distL="0" distR="0" wp14:anchorId="477BEE21" wp14:editId="075BAF16">
                  <wp:extent cx="2857500" cy="352425"/>
                  <wp:effectExtent l="0" t="0" r="0" b="0"/>
                  <wp:docPr id="755736976" name="Picture 755736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857500" cy="352425"/>
                          </a:xfrm>
                          <a:prstGeom prst="rect">
                            <a:avLst/>
                          </a:prstGeom>
                        </pic:spPr>
                      </pic:pic>
                    </a:graphicData>
                  </a:graphic>
                </wp:inline>
              </w:drawing>
            </w:r>
          </w:p>
          <w:p w14:paraId="3BE9B2C2" w14:textId="4DFE9ED5" w:rsidR="64468F90" w:rsidRDefault="41B6833C" w:rsidP="713AC0CF">
            <w:r>
              <w:rPr>
                <w:noProof/>
              </w:rPr>
              <w:drawing>
                <wp:inline distT="0" distB="0" distL="0" distR="0" wp14:anchorId="7E32032E" wp14:editId="78F7B07A">
                  <wp:extent cx="3641558" cy="2169762"/>
                  <wp:effectExtent l="0" t="0" r="0" b="0"/>
                  <wp:docPr id="1648817999" name="Picture 1648817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3641558" cy="2169762"/>
                          </a:xfrm>
                          <a:prstGeom prst="rect">
                            <a:avLst/>
                          </a:prstGeom>
                        </pic:spPr>
                      </pic:pic>
                    </a:graphicData>
                  </a:graphic>
                </wp:inline>
              </w:drawing>
            </w:r>
          </w:p>
        </w:tc>
      </w:tr>
      <w:tr w:rsidR="64468F90" w14:paraId="089C5FD5" w14:textId="77777777" w:rsidTr="713AC0CF">
        <w:trPr>
          <w:trHeight w:val="890"/>
        </w:trPr>
        <w:tc>
          <w:tcPr>
            <w:tcW w:w="4499" w:type="dxa"/>
            <w:gridSpan w:val="3"/>
          </w:tcPr>
          <w:p w14:paraId="3DF8586E" w14:textId="29D05C5E" w:rsidR="64468F90" w:rsidRDefault="558A8220" w:rsidP="64468F90">
            <w:pPr>
              <w:spacing w:line="259" w:lineRule="auto"/>
            </w:pPr>
            <w:r>
              <w:t xml:space="preserve">Testing Team: Adrian, Sergio, Cristian, Jesus, Jay </w:t>
            </w:r>
          </w:p>
        </w:tc>
        <w:tc>
          <w:tcPr>
            <w:tcW w:w="4530" w:type="dxa"/>
            <w:gridSpan w:val="4"/>
          </w:tcPr>
          <w:p w14:paraId="54F601C6" w14:textId="62C6000F" w:rsidR="64468F90" w:rsidRDefault="212F17EC">
            <w:r>
              <w:t>Date Completed: 05/08/2020</w:t>
            </w:r>
          </w:p>
          <w:p w14:paraId="4974F2D3" w14:textId="69F62E2C" w:rsidR="64468F90" w:rsidRDefault="64468F90" w:rsidP="64468F90"/>
          <w:p w14:paraId="7BB54D2F" w14:textId="3A48C304" w:rsidR="64468F90" w:rsidRDefault="64468F90" w:rsidP="64468F90"/>
          <w:p w14:paraId="5B94991E" w14:textId="7D85505C" w:rsidR="64468F90" w:rsidRDefault="64468F90" w:rsidP="64468F90"/>
        </w:tc>
      </w:tr>
    </w:tbl>
    <w:p w14:paraId="6681ED3F" w14:textId="5EEDA5B1" w:rsidR="64468F90" w:rsidRDefault="64468F90" w:rsidP="64468F90"/>
    <w:p w14:paraId="2C9F4542" w14:textId="5EEDA5B1" w:rsidR="64468F90" w:rsidRDefault="64468F90" w:rsidP="64468F90"/>
    <w:p w14:paraId="3834E0DB" w14:textId="55222C0F" w:rsidR="221D6EEF" w:rsidRDefault="221D6EEF" w:rsidP="64468F90">
      <w:pPr>
        <w:pStyle w:val="Heading1"/>
      </w:pPr>
      <w:r>
        <w:t>Enforcement Action Report Configuration</w:t>
      </w:r>
    </w:p>
    <w:p w14:paraId="155ADC43" w14:textId="50EEB875" w:rsidR="6B9F8FFF" w:rsidRDefault="6B9F8FFF" w:rsidP="7664AE1A">
      <w:r>
        <w:t>This section contains a set of tests for the Enforcement Action Report Configuration components.</w:t>
      </w:r>
    </w:p>
    <w:p w14:paraId="72D8DCB6" w14:textId="1C6CCFDE" w:rsidR="701BD6A5" w:rsidRDefault="701BD6A5" w:rsidP="64468F90">
      <w:pPr>
        <w:pStyle w:val="Heading2"/>
        <w:numPr>
          <w:ilvl w:val="1"/>
          <w:numId w:val="0"/>
        </w:numPr>
      </w:pPr>
      <w:r>
        <w:t>8.1 View Errors</w:t>
      </w:r>
    </w:p>
    <w:p w14:paraId="62879012" w14:textId="76DD71F1"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0"/>
        <w:gridCol w:w="2154"/>
        <w:gridCol w:w="1308"/>
        <w:gridCol w:w="21"/>
        <w:gridCol w:w="431"/>
        <w:gridCol w:w="2135"/>
        <w:gridCol w:w="1911"/>
      </w:tblGrid>
      <w:tr w:rsidR="64468F90" w14:paraId="18D192BF" w14:textId="77777777" w:rsidTr="713AC0CF">
        <w:trPr>
          <w:trHeight w:val="300"/>
        </w:trPr>
        <w:tc>
          <w:tcPr>
            <w:tcW w:w="4511" w:type="dxa"/>
            <w:gridSpan w:val="4"/>
          </w:tcPr>
          <w:p w14:paraId="279C8254" w14:textId="340F9BAF" w:rsidR="64468F90" w:rsidRDefault="64468F90">
            <w:r>
              <w:t xml:space="preserve">Test No.: </w:t>
            </w:r>
            <w:r w:rsidR="7E151786">
              <w:t>EAR1</w:t>
            </w:r>
          </w:p>
        </w:tc>
        <w:tc>
          <w:tcPr>
            <w:tcW w:w="4518" w:type="dxa"/>
            <w:gridSpan w:val="3"/>
          </w:tcPr>
          <w:p w14:paraId="7DDCA64F" w14:textId="047FEEC1" w:rsidR="64468F90" w:rsidRDefault="64468F90">
            <w:r>
              <w:t xml:space="preserve">Current Status: </w:t>
            </w:r>
            <w:r w:rsidR="0D326864">
              <w:t>Completed</w:t>
            </w:r>
          </w:p>
        </w:tc>
      </w:tr>
      <w:tr w:rsidR="64468F90" w14:paraId="1F6F4768" w14:textId="77777777" w:rsidTr="713AC0CF">
        <w:trPr>
          <w:trHeight w:val="300"/>
        </w:trPr>
        <w:tc>
          <w:tcPr>
            <w:tcW w:w="9029" w:type="dxa"/>
            <w:gridSpan w:val="7"/>
          </w:tcPr>
          <w:p w14:paraId="7A2B8ABE" w14:textId="652F0D7A" w:rsidR="64468F90" w:rsidRDefault="64468F90">
            <w:r>
              <w:t xml:space="preserve">Test title:  </w:t>
            </w:r>
            <w:r w:rsidR="17833625">
              <w:t>View Errors</w:t>
            </w:r>
          </w:p>
          <w:p w14:paraId="03E9750B" w14:textId="77777777" w:rsidR="64468F90" w:rsidRDefault="64468F90"/>
        </w:tc>
      </w:tr>
      <w:tr w:rsidR="64468F90" w14:paraId="47548092" w14:textId="77777777" w:rsidTr="713AC0CF">
        <w:trPr>
          <w:trHeight w:val="1070"/>
        </w:trPr>
        <w:tc>
          <w:tcPr>
            <w:tcW w:w="9029" w:type="dxa"/>
            <w:gridSpan w:val="7"/>
          </w:tcPr>
          <w:p w14:paraId="49E39310" w14:textId="11A0607E" w:rsidR="64468F90" w:rsidRDefault="64468F90">
            <w:r>
              <w:t>Testing approach:</w:t>
            </w:r>
            <w:r w:rsidR="2543525F">
              <w:t xml:space="preserve"> The </w:t>
            </w:r>
            <w:r w:rsidR="7AA30BA2">
              <w:t>operator</w:t>
            </w:r>
            <w:r w:rsidR="2543525F">
              <w:t xml:space="preserve"> has ingested log files into the system.</w:t>
            </w:r>
            <w:r w:rsidR="0F08CE2D">
              <w:t xml:space="preserve"> </w:t>
            </w:r>
          </w:p>
        </w:tc>
      </w:tr>
      <w:tr w:rsidR="64468F90" w14:paraId="71A4BB74" w14:textId="77777777" w:rsidTr="713AC0CF">
        <w:trPr>
          <w:trHeight w:val="4130"/>
        </w:trPr>
        <w:tc>
          <w:tcPr>
            <w:tcW w:w="996" w:type="dxa"/>
          </w:tcPr>
          <w:p w14:paraId="4CC8CE54" w14:textId="4904BA69" w:rsidR="64468F90" w:rsidRDefault="64468F90">
            <w:r>
              <w:t>STEP</w:t>
            </w:r>
          </w:p>
          <w:p w14:paraId="6DA635C2" w14:textId="6F7452AF" w:rsidR="64468F90" w:rsidRDefault="64468F90" w:rsidP="64468F90"/>
          <w:p w14:paraId="12362B48" w14:textId="1A4CEDB1" w:rsidR="64468F90" w:rsidRDefault="64468F90" w:rsidP="64468F90"/>
          <w:p w14:paraId="4F7AA216" w14:textId="27334A8F" w:rsidR="64468F90" w:rsidRDefault="64468F90" w:rsidP="64468F90">
            <w:r>
              <w:t>1.</w:t>
            </w:r>
          </w:p>
          <w:p w14:paraId="4DFF073E" w14:textId="76B07826" w:rsidR="64468F90" w:rsidRDefault="64468F90" w:rsidP="64468F90"/>
          <w:p w14:paraId="18B77A89" w14:textId="768A8B88" w:rsidR="64468F90" w:rsidRDefault="64468F90" w:rsidP="64468F90"/>
          <w:p w14:paraId="4B0945E5" w14:textId="1D16CCDD" w:rsidR="64468F90" w:rsidRDefault="64468F90" w:rsidP="64468F90"/>
          <w:p w14:paraId="5249F25F" w14:textId="1D16CCDD" w:rsidR="7664AE1A" w:rsidRDefault="7664AE1A" w:rsidP="7664AE1A"/>
          <w:p w14:paraId="1AB0AC7A" w14:textId="277C4628" w:rsidR="7664AE1A" w:rsidRDefault="7664AE1A" w:rsidP="7664AE1A"/>
          <w:p w14:paraId="21881E44" w14:textId="6BAB0CDC" w:rsidR="64468F90" w:rsidRDefault="64468F90" w:rsidP="64468F90">
            <w:r>
              <w:t>2.</w:t>
            </w:r>
          </w:p>
        </w:tc>
        <w:tc>
          <w:tcPr>
            <w:tcW w:w="2250" w:type="dxa"/>
          </w:tcPr>
          <w:p w14:paraId="16D1E220" w14:textId="77777777" w:rsidR="64468F90" w:rsidRDefault="64468F90">
            <w:r>
              <w:t>OPERATOR ACTION</w:t>
            </w:r>
          </w:p>
          <w:p w14:paraId="4192579C" w14:textId="77777777" w:rsidR="64468F90" w:rsidRDefault="64468F90"/>
          <w:p w14:paraId="4717CF1F" w14:textId="2D6DDF47" w:rsidR="64468F90" w:rsidRDefault="64196229" w:rsidP="7664AE1A">
            <w:pPr>
              <w:spacing w:line="259" w:lineRule="auto"/>
            </w:pPr>
            <w:r>
              <w:t xml:space="preserve">The </w:t>
            </w:r>
            <w:r w:rsidR="7AA30BA2">
              <w:t>operator</w:t>
            </w:r>
            <w:r>
              <w:t xml:space="preserve"> selects a file.</w:t>
            </w:r>
          </w:p>
          <w:p w14:paraId="7C68B87E" w14:textId="0CF5C743" w:rsidR="64468F90" w:rsidRDefault="64468F90" w:rsidP="7664AE1A">
            <w:pPr>
              <w:spacing w:line="259" w:lineRule="auto"/>
            </w:pPr>
          </w:p>
          <w:p w14:paraId="387C7FBF" w14:textId="58B71707" w:rsidR="64468F90" w:rsidRDefault="64468F90" w:rsidP="7664AE1A">
            <w:pPr>
              <w:spacing w:line="259" w:lineRule="auto"/>
            </w:pPr>
          </w:p>
          <w:p w14:paraId="7F5FEFDA" w14:textId="5A987773" w:rsidR="64468F90" w:rsidRDefault="64468F90" w:rsidP="7664AE1A">
            <w:pPr>
              <w:spacing w:line="259" w:lineRule="auto"/>
            </w:pPr>
          </w:p>
          <w:p w14:paraId="62A12250" w14:textId="55CBFC6C" w:rsidR="64468F90" w:rsidRDefault="64468F90" w:rsidP="7664AE1A">
            <w:pPr>
              <w:spacing w:line="259" w:lineRule="auto"/>
            </w:pPr>
          </w:p>
          <w:p w14:paraId="56FAD00C" w14:textId="24E30573" w:rsidR="64468F90" w:rsidRDefault="38BEE227" w:rsidP="7664AE1A">
            <w:pPr>
              <w:spacing w:line="259" w:lineRule="auto"/>
            </w:pPr>
            <w:r>
              <w:t xml:space="preserve">The </w:t>
            </w:r>
            <w:r w:rsidR="7AA30BA2">
              <w:t>operator</w:t>
            </w:r>
            <w:r>
              <w:t xml:space="preserve"> clicks the “View” button</w:t>
            </w:r>
          </w:p>
        </w:tc>
        <w:tc>
          <w:tcPr>
            <w:tcW w:w="1760" w:type="dxa"/>
            <w:gridSpan w:val="3"/>
          </w:tcPr>
          <w:p w14:paraId="07C46C7E" w14:textId="77777777" w:rsidR="64468F90" w:rsidRDefault="64468F90">
            <w:r>
              <w:t>PURPOSE</w:t>
            </w:r>
          </w:p>
          <w:p w14:paraId="46750E20" w14:textId="328C41F5" w:rsidR="64468F90" w:rsidRDefault="64468F90"/>
          <w:p w14:paraId="43516537" w14:textId="0333DA64" w:rsidR="64468F90" w:rsidRDefault="64468F90" w:rsidP="64468F90">
            <w:pPr>
              <w:spacing w:line="259" w:lineRule="auto"/>
            </w:pPr>
          </w:p>
          <w:p w14:paraId="4D1327EC" w14:textId="1FA6EABD" w:rsidR="64468F90" w:rsidRDefault="1249B1F9" w:rsidP="64468F90">
            <w:pPr>
              <w:spacing w:line="259" w:lineRule="auto"/>
            </w:pPr>
            <w:r>
              <w:t>To view the errors in a log file.</w:t>
            </w:r>
          </w:p>
          <w:p w14:paraId="402E73E8" w14:textId="4B6440BC" w:rsidR="64468F90" w:rsidRDefault="64468F90" w:rsidP="64468F90">
            <w:pPr>
              <w:spacing w:line="259" w:lineRule="auto"/>
            </w:pPr>
          </w:p>
          <w:p w14:paraId="0F464AD6" w14:textId="584CF585" w:rsidR="64468F90" w:rsidRDefault="64468F90" w:rsidP="64468F90">
            <w:pPr>
              <w:spacing w:line="259" w:lineRule="auto"/>
            </w:pPr>
          </w:p>
          <w:p w14:paraId="464B86B8" w14:textId="34CCE9EC" w:rsidR="64468F90" w:rsidRDefault="64468F90" w:rsidP="64468F90">
            <w:pPr>
              <w:spacing w:line="259" w:lineRule="auto"/>
            </w:pPr>
          </w:p>
          <w:p w14:paraId="7CDB97C7" w14:textId="57A96B22" w:rsidR="64468F90" w:rsidRDefault="64468F90" w:rsidP="64468F90">
            <w:pPr>
              <w:spacing w:line="259" w:lineRule="auto"/>
            </w:pPr>
          </w:p>
          <w:p w14:paraId="0CB7666E" w14:textId="1D1B6787" w:rsidR="64468F90" w:rsidRDefault="4D96E462" w:rsidP="64468F90">
            <w:pPr>
              <w:spacing w:line="259" w:lineRule="auto"/>
            </w:pPr>
            <w:r>
              <w:t>To display errors.</w:t>
            </w:r>
          </w:p>
        </w:tc>
        <w:tc>
          <w:tcPr>
            <w:tcW w:w="2250" w:type="dxa"/>
          </w:tcPr>
          <w:p w14:paraId="7E5360B0" w14:textId="65C19AA7" w:rsidR="64468F90" w:rsidRDefault="64468F90">
            <w:r>
              <w:t>EX</w:t>
            </w:r>
            <w:r w:rsidR="2101D860">
              <w:t>PE</w:t>
            </w:r>
            <w:r>
              <w:t>CTED RESULTS</w:t>
            </w:r>
          </w:p>
          <w:p w14:paraId="682FE2CD" w14:textId="08779670" w:rsidR="64468F90" w:rsidRDefault="64468F90" w:rsidP="64468F90"/>
          <w:p w14:paraId="7B487F6C" w14:textId="6DAD60FE" w:rsidR="64468F90" w:rsidRDefault="6C94438D" w:rsidP="64468F90">
            <w:r>
              <w:t>The enforcement action report displays a list of errors found for the selected file.</w:t>
            </w:r>
          </w:p>
          <w:p w14:paraId="2DAEFE06" w14:textId="6FB5F6BB" w:rsidR="64468F90" w:rsidRDefault="64468F90" w:rsidP="64468F90"/>
          <w:p w14:paraId="2E348CBE" w14:textId="5C23E097" w:rsidR="64468F90" w:rsidRDefault="64468F90" w:rsidP="64468F90"/>
          <w:p w14:paraId="333F021F" w14:textId="75CB0686" w:rsidR="64468F90" w:rsidRDefault="10D57905" w:rsidP="64468F90">
            <w:r>
              <w:t>Errors should then be displayed in a different window.</w:t>
            </w:r>
          </w:p>
        </w:tc>
        <w:tc>
          <w:tcPr>
            <w:tcW w:w="1773" w:type="dxa"/>
          </w:tcPr>
          <w:p w14:paraId="7A5B7991" w14:textId="77777777" w:rsidR="64468F90" w:rsidRDefault="64468F90">
            <w:r>
              <w:t>COMMENTS</w:t>
            </w:r>
          </w:p>
          <w:p w14:paraId="2973920A" w14:textId="778319DD" w:rsidR="64468F90" w:rsidRDefault="64468F90" w:rsidP="64468F90"/>
        </w:tc>
      </w:tr>
      <w:tr w:rsidR="64468F90" w14:paraId="0B2E9E70" w14:textId="77777777" w:rsidTr="713AC0CF">
        <w:trPr>
          <w:trHeight w:val="1250"/>
        </w:trPr>
        <w:tc>
          <w:tcPr>
            <w:tcW w:w="9029" w:type="dxa"/>
            <w:gridSpan w:val="7"/>
            <w:tcBorders>
              <w:bottom w:val="single" w:sz="4" w:space="0" w:color="auto"/>
            </w:tcBorders>
          </w:tcPr>
          <w:p w14:paraId="59C56E3F" w14:textId="2C96418A" w:rsidR="64468F90" w:rsidRDefault="64468F90">
            <w:r>
              <w:t xml:space="preserve">Concluding Remarks: </w:t>
            </w:r>
            <w:r w:rsidR="49FCEC79">
              <w:t>The operator only needs to select the “View” button that corresponds to the row of the wanted log file to view the Enforcement Action Report.</w:t>
            </w:r>
          </w:p>
          <w:p w14:paraId="606DF9C2" w14:textId="4257568E" w:rsidR="64468F90" w:rsidRDefault="64468F90" w:rsidP="713AC0CF"/>
          <w:p w14:paraId="23AD18D3" w14:textId="2EB69AC0" w:rsidR="64468F90" w:rsidRDefault="64468F90" w:rsidP="713AC0CF"/>
          <w:p w14:paraId="054C30A2" w14:textId="4EA8B265" w:rsidR="64468F90" w:rsidRDefault="64468F90" w:rsidP="713AC0CF"/>
          <w:p w14:paraId="25C55117" w14:textId="541C3444" w:rsidR="64468F90" w:rsidRDefault="49FCEC79" w:rsidP="713AC0CF">
            <w:r>
              <w:rPr>
                <w:noProof/>
              </w:rPr>
              <w:drawing>
                <wp:inline distT="0" distB="0" distL="0" distR="0" wp14:anchorId="256405C6" wp14:editId="7E5CF7A9">
                  <wp:extent cx="5706534" cy="3209925"/>
                  <wp:effectExtent l="0" t="0" r="0" b="0"/>
                  <wp:docPr id="1827077126" name="Picture 1827077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06534" cy="3209925"/>
                          </a:xfrm>
                          <a:prstGeom prst="rect">
                            <a:avLst/>
                          </a:prstGeom>
                        </pic:spPr>
                      </pic:pic>
                    </a:graphicData>
                  </a:graphic>
                </wp:inline>
              </w:drawing>
            </w:r>
          </w:p>
          <w:p w14:paraId="725625D7" w14:textId="5B5F5286" w:rsidR="64468F90" w:rsidRDefault="49FCEC79" w:rsidP="713AC0CF">
            <w:r>
              <w:rPr>
                <w:noProof/>
              </w:rPr>
              <w:drawing>
                <wp:inline distT="0" distB="0" distL="0" distR="0" wp14:anchorId="3398A919" wp14:editId="51F91552">
                  <wp:extent cx="3657600" cy="2225040"/>
                  <wp:effectExtent l="0" t="0" r="0" b="0"/>
                  <wp:docPr id="1404622230" name="Picture 1404622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657600" cy="2225040"/>
                          </a:xfrm>
                          <a:prstGeom prst="rect">
                            <a:avLst/>
                          </a:prstGeom>
                        </pic:spPr>
                      </pic:pic>
                    </a:graphicData>
                  </a:graphic>
                </wp:inline>
              </w:drawing>
            </w:r>
          </w:p>
          <w:p w14:paraId="27B4AD3B" w14:textId="13E87AF7" w:rsidR="64468F90" w:rsidRDefault="49FCEC79" w:rsidP="713AC0CF">
            <w:r>
              <w:rPr>
                <w:noProof/>
              </w:rPr>
              <w:drawing>
                <wp:inline distT="0" distB="0" distL="0" distR="0" wp14:anchorId="18FCA973" wp14:editId="31128F33">
                  <wp:extent cx="5657850" cy="813316"/>
                  <wp:effectExtent l="0" t="0" r="0" b="0"/>
                  <wp:docPr id="890481921" name="Picture 890481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57850" cy="813316"/>
                          </a:xfrm>
                          <a:prstGeom prst="rect">
                            <a:avLst/>
                          </a:prstGeom>
                        </pic:spPr>
                      </pic:pic>
                    </a:graphicData>
                  </a:graphic>
                </wp:inline>
              </w:drawing>
            </w:r>
          </w:p>
          <w:p w14:paraId="5A827A52" w14:textId="4BC12803" w:rsidR="64468F90" w:rsidRDefault="49FCEC79" w:rsidP="713AC0CF">
            <w:r>
              <w:rPr>
                <w:noProof/>
              </w:rPr>
              <w:drawing>
                <wp:inline distT="0" distB="0" distL="0" distR="0" wp14:anchorId="03BD30B8" wp14:editId="522C06DF">
                  <wp:extent cx="5657850" cy="565785"/>
                  <wp:effectExtent l="0" t="0" r="0" b="0"/>
                  <wp:docPr id="1772993784" name="Picture 1772993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657850" cy="565785"/>
                          </a:xfrm>
                          <a:prstGeom prst="rect">
                            <a:avLst/>
                          </a:prstGeom>
                        </pic:spPr>
                      </pic:pic>
                    </a:graphicData>
                  </a:graphic>
                </wp:inline>
              </w:drawing>
            </w:r>
          </w:p>
          <w:p w14:paraId="5F3F8F82" w14:textId="76A6DAAB" w:rsidR="64468F90" w:rsidRDefault="64468F90" w:rsidP="713AC0CF"/>
        </w:tc>
      </w:tr>
      <w:tr w:rsidR="64468F90" w14:paraId="2F79390B" w14:textId="77777777" w:rsidTr="713AC0CF">
        <w:trPr>
          <w:trHeight w:val="890"/>
        </w:trPr>
        <w:tc>
          <w:tcPr>
            <w:tcW w:w="4499" w:type="dxa"/>
            <w:gridSpan w:val="3"/>
          </w:tcPr>
          <w:p w14:paraId="1FE375BF" w14:textId="10153FB2" w:rsidR="64468F90" w:rsidRDefault="558A8220" w:rsidP="64468F90">
            <w:pPr>
              <w:spacing w:line="259" w:lineRule="auto"/>
            </w:pPr>
            <w:r>
              <w:t xml:space="preserve">Testing Team: Adrian, Sergio, Cristian, Jesus, Jay </w:t>
            </w:r>
          </w:p>
        </w:tc>
        <w:tc>
          <w:tcPr>
            <w:tcW w:w="4530" w:type="dxa"/>
            <w:gridSpan w:val="4"/>
          </w:tcPr>
          <w:p w14:paraId="351B93F3" w14:textId="5DE79E1D" w:rsidR="64468F90" w:rsidRDefault="212F17EC">
            <w:r>
              <w:t>Date Completed: 05/08/2020</w:t>
            </w:r>
          </w:p>
          <w:p w14:paraId="516431A6" w14:textId="69F62E2C" w:rsidR="64468F90" w:rsidRDefault="64468F90" w:rsidP="64468F90"/>
          <w:p w14:paraId="2A1C9C00" w14:textId="3A48C304" w:rsidR="64468F90" w:rsidRDefault="64468F90" w:rsidP="64468F90"/>
          <w:p w14:paraId="429E32D4" w14:textId="7D85505C" w:rsidR="64468F90" w:rsidRDefault="64468F90" w:rsidP="64468F90"/>
        </w:tc>
      </w:tr>
    </w:tbl>
    <w:p w14:paraId="5BDBAC5A" w14:textId="743381F5" w:rsidR="64468F90" w:rsidRDefault="64468F90" w:rsidP="64468F90"/>
    <w:p w14:paraId="095CE4CC" w14:textId="3132D4E8" w:rsidR="64468F90" w:rsidRDefault="64468F90" w:rsidP="64468F90"/>
    <w:p w14:paraId="358E42B4" w14:textId="013C5186" w:rsidR="64468F90" w:rsidRDefault="64468F90" w:rsidP="64468F90"/>
    <w:p w14:paraId="136BFE4C" w14:textId="07D32075" w:rsidR="05DC0C85" w:rsidRDefault="05DC0C85" w:rsidP="64468F90">
      <w:pPr>
        <w:pStyle w:val="Heading2"/>
        <w:numPr>
          <w:ilvl w:val="1"/>
          <w:numId w:val="0"/>
        </w:numPr>
      </w:pPr>
      <w:r>
        <w:t xml:space="preserve">8.2 Re-Validate </w:t>
      </w:r>
      <w:r w:rsidR="6D4E647E">
        <w:t>Log File</w:t>
      </w:r>
    </w:p>
    <w:p w14:paraId="7815B479" w14:textId="013C5186"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1"/>
        <w:gridCol w:w="2132"/>
        <w:gridCol w:w="1369"/>
        <w:gridCol w:w="21"/>
        <w:gridCol w:w="443"/>
        <w:gridCol w:w="2113"/>
        <w:gridCol w:w="1891"/>
      </w:tblGrid>
      <w:tr w:rsidR="64468F90" w14:paraId="0C6A8B2C" w14:textId="77777777" w:rsidTr="713AC0CF">
        <w:trPr>
          <w:trHeight w:val="300"/>
        </w:trPr>
        <w:tc>
          <w:tcPr>
            <w:tcW w:w="4511" w:type="dxa"/>
            <w:gridSpan w:val="4"/>
          </w:tcPr>
          <w:p w14:paraId="07592AFA" w14:textId="4FB3761A" w:rsidR="64468F90" w:rsidRDefault="64468F90">
            <w:r>
              <w:t xml:space="preserve">Test No.: </w:t>
            </w:r>
            <w:r w:rsidR="415B4FA7">
              <w:t>EAR2</w:t>
            </w:r>
          </w:p>
        </w:tc>
        <w:tc>
          <w:tcPr>
            <w:tcW w:w="4518" w:type="dxa"/>
            <w:gridSpan w:val="3"/>
          </w:tcPr>
          <w:p w14:paraId="7F66B049" w14:textId="1EE49EE6" w:rsidR="64468F90" w:rsidRDefault="64468F90">
            <w:r>
              <w:t xml:space="preserve">Current Status: </w:t>
            </w:r>
            <w:r w:rsidR="3C85297F">
              <w:t>Completed</w:t>
            </w:r>
          </w:p>
        </w:tc>
      </w:tr>
      <w:tr w:rsidR="64468F90" w14:paraId="08CD6B78" w14:textId="77777777" w:rsidTr="713AC0CF">
        <w:trPr>
          <w:trHeight w:val="300"/>
        </w:trPr>
        <w:tc>
          <w:tcPr>
            <w:tcW w:w="9029" w:type="dxa"/>
            <w:gridSpan w:val="7"/>
          </w:tcPr>
          <w:p w14:paraId="232BD05A" w14:textId="3E230DBB" w:rsidR="64468F90" w:rsidRDefault="64468F90">
            <w:r>
              <w:t xml:space="preserve">Test title:  </w:t>
            </w:r>
            <w:r w:rsidR="71F1CFE4">
              <w:t>Re-Validate Log File</w:t>
            </w:r>
          </w:p>
          <w:p w14:paraId="1880038A" w14:textId="77777777" w:rsidR="64468F90" w:rsidRDefault="64468F90"/>
        </w:tc>
      </w:tr>
      <w:tr w:rsidR="64468F90" w14:paraId="599DD3FA" w14:textId="77777777" w:rsidTr="713AC0CF">
        <w:trPr>
          <w:trHeight w:val="1070"/>
        </w:trPr>
        <w:tc>
          <w:tcPr>
            <w:tcW w:w="9029" w:type="dxa"/>
            <w:gridSpan w:val="7"/>
          </w:tcPr>
          <w:p w14:paraId="17AD1FF0" w14:textId="67E8CEBE" w:rsidR="64468F90" w:rsidRDefault="64468F90" w:rsidP="7664AE1A">
            <w:r>
              <w:t>Testing approach:</w:t>
            </w:r>
            <w:r w:rsidR="25A1E945">
              <w:t xml:space="preserve"> The </w:t>
            </w:r>
            <w:r w:rsidR="7AA30BA2">
              <w:t>operator</w:t>
            </w:r>
            <w:r w:rsidR="25A1E945">
              <w:t xml:space="preserve"> has ingested log files into the system.</w:t>
            </w:r>
          </w:p>
        </w:tc>
      </w:tr>
      <w:tr w:rsidR="64468F90" w14:paraId="7C36A7C9" w14:textId="77777777" w:rsidTr="713AC0CF">
        <w:trPr>
          <w:trHeight w:val="4130"/>
        </w:trPr>
        <w:tc>
          <w:tcPr>
            <w:tcW w:w="996" w:type="dxa"/>
          </w:tcPr>
          <w:p w14:paraId="5A6BEFB5" w14:textId="4904BA69" w:rsidR="64468F90" w:rsidRDefault="64468F90">
            <w:r>
              <w:t>STEP</w:t>
            </w:r>
          </w:p>
          <w:p w14:paraId="4B07DF68" w14:textId="6F7452AF" w:rsidR="64468F90" w:rsidRDefault="64468F90" w:rsidP="64468F90"/>
          <w:p w14:paraId="1E5CE44E" w14:textId="1A4CEDB1" w:rsidR="64468F90" w:rsidRDefault="64468F90" w:rsidP="64468F90"/>
          <w:p w14:paraId="236A4196" w14:textId="27334A8F" w:rsidR="64468F90" w:rsidRDefault="64468F90" w:rsidP="64468F90">
            <w:r>
              <w:t>1.</w:t>
            </w:r>
          </w:p>
          <w:p w14:paraId="1300EB20" w14:textId="76B07826" w:rsidR="64468F90" w:rsidRDefault="64468F90" w:rsidP="64468F90"/>
          <w:p w14:paraId="5BD3FABD" w14:textId="768A8B88" w:rsidR="64468F90" w:rsidRDefault="64468F90" w:rsidP="64468F90"/>
          <w:p w14:paraId="5A08A1EF" w14:textId="48B6E6E5" w:rsidR="64468F90" w:rsidRDefault="64468F90" w:rsidP="64468F90"/>
          <w:p w14:paraId="7A50EDC9" w14:textId="7084942D" w:rsidR="7664AE1A" w:rsidRDefault="7664AE1A" w:rsidP="7664AE1A"/>
          <w:p w14:paraId="613BE90C" w14:textId="4C499621" w:rsidR="7664AE1A" w:rsidRDefault="7664AE1A" w:rsidP="7664AE1A"/>
          <w:p w14:paraId="5780D825" w14:textId="184DEA30" w:rsidR="64468F90" w:rsidRDefault="64468F90" w:rsidP="64468F90">
            <w:r>
              <w:t>2.</w:t>
            </w:r>
          </w:p>
          <w:p w14:paraId="0A674550" w14:textId="6CFDADCD" w:rsidR="64468F90" w:rsidRDefault="64468F90" w:rsidP="64468F90"/>
          <w:p w14:paraId="33D69638" w14:textId="48313EB3" w:rsidR="64468F90" w:rsidRDefault="64468F90" w:rsidP="64468F90"/>
          <w:p w14:paraId="279AD3E2" w14:textId="31301259" w:rsidR="64468F90" w:rsidRDefault="64468F90" w:rsidP="64468F90"/>
          <w:p w14:paraId="5298C00C" w14:textId="154FEB92" w:rsidR="7664AE1A" w:rsidRDefault="7664AE1A" w:rsidP="7664AE1A"/>
          <w:p w14:paraId="4CED2934" w14:textId="62D2036F" w:rsidR="64468F90" w:rsidRDefault="64468F90" w:rsidP="64468F90">
            <w:r>
              <w:t>3.</w:t>
            </w:r>
          </w:p>
          <w:p w14:paraId="512CBC60" w14:textId="78ADD27A" w:rsidR="64468F90" w:rsidRDefault="64468F90" w:rsidP="64468F90"/>
          <w:p w14:paraId="50FD1209" w14:textId="49D8D056" w:rsidR="64468F90" w:rsidRDefault="64468F90" w:rsidP="64468F90"/>
          <w:p w14:paraId="38B2F49B" w14:textId="6DF18A8B" w:rsidR="64468F90" w:rsidRDefault="64468F90" w:rsidP="64468F90"/>
          <w:p w14:paraId="6CD4CE44" w14:textId="6DF18A8B" w:rsidR="7664AE1A" w:rsidRDefault="7664AE1A" w:rsidP="7664AE1A"/>
          <w:p w14:paraId="0B22440B" w14:textId="76A7A23B" w:rsidR="64468F90" w:rsidRDefault="64468F90" w:rsidP="64468F90">
            <w:r>
              <w:t>4.</w:t>
            </w:r>
          </w:p>
          <w:p w14:paraId="0F81B8C6" w14:textId="614B9346" w:rsidR="64468F90" w:rsidRDefault="64468F90" w:rsidP="64468F90"/>
          <w:p w14:paraId="356978FC" w14:textId="6670EF3B" w:rsidR="64468F90" w:rsidRDefault="64468F90" w:rsidP="64468F90"/>
          <w:p w14:paraId="3F33647D" w14:textId="2F2F8590" w:rsidR="64468F90" w:rsidRDefault="64468F90" w:rsidP="64468F90"/>
          <w:p w14:paraId="36F68F8B" w14:textId="222F34EF" w:rsidR="7664AE1A" w:rsidRDefault="7664AE1A" w:rsidP="7664AE1A"/>
          <w:p w14:paraId="6373CF1E" w14:textId="222F34EF" w:rsidR="7664AE1A" w:rsidRDefault="7664AE1A" w:rsidP="7664AE1A"/>
          <w:p w14:paraId="26F81AF5" w14:textId="312DD079" w:rsidR="7664AE1A" w:rsidRDefault="7664AE1A" w:rsidP="7664AE1A"/>
          <w:p w14:paraId="4C529360" w14:textId="5A3F98C3" w:rsidR="64468F90" w:rsidRDefault="64468F90" w:rsidP="64468F90"/>
          <w:p w14:paraId="72FFD146" w14:textId="483A2423" w:rsidR="64468F90" w:rsidRDefault="64468F90" w:rsidP="64468F90"/>
          <w:p w14:paraId="15A75143" w14:textId="6AA50069" w:rsidR="64468F90" w:rsidRDefault="64468F90" w:rsidP="64468F90"/>
          <w:p w14:paraId="3BBBC165" w14:textId="3B677982" w:rsidR="64468F90" w:rsidRDefault="64468F90" w:rsidP="64468F90"/>
        </w:tc>
        <w:tc>
          <w:tcPr>
            <w:tcW w:w="2250" w:type="dxa"/>
          </w:tcPr>
          <w:p w14:paraId="0F35FCB0" w14:textId="7C2A3385" w:rsidR="64468F90" w:rsidRDefault="64468F90">
            <w:r>
              <w:t>OPERATOR ACTION</w:t>
            </w:r>
          </w:p>
          <w:p w14:paraId="5CB7B34F" w14:textId="6DBF69C8" w:rsidR="7664AE1A" w:rsidRDefault="7664AE1A" w:rsidP="7664AE1A"/>
          <w:p w14:paraId="045855A2" w14:textId="496F551E" w:rsidR="181FC0F3" w:rsidRDefault="181FC0F3" w:rsidP="7664AE1A">
            <w:r>
              <w:t xml:space="preserve">The </w:t>
            </w:r>
            <w:r w:rsidR="7AA30BA2">
              <w:t>operator</w:t>
            </w:r>
            <w:r>
              <w:t xml:space="preserve"> selects a file and opens its enforcement action report.</w:t>
            </w:r>
          </w:p>
          <w:p w14:paraId="7925D24D" w14:textId="12BFBE2A" w:rsidR="7664AE1A" w:rsidRDefault="7664AE1A" w:rsidP="7664AE1A"/>
          <w:p w14:paraId="47771658" w14:textId="3F6E6D8F" w:rsidR="7664AE1A" w:rsidRDefault="7664AE1A" w:rsidP="7664AE1A"/>
          <w:p w14:paraId="32AACC48" w14:textId="0FBF53F8" w:rsidR="181FC0F3" w:rsidRDefault="181FC0F3" w:rsidP="7664AE1A">
            <w:r>
              <w:t xml:space="preserve">The </w:t>
            </w:r>
            <w:r w:rsidR="7AA30BA2">
              <w:t>operator</w:t>
            </w:r>
            <w:r>
              <w:t xml:space="preserve"> views the displayed errors for the file.</w:t>
            </w:r>
          </w:p>
          <w:p w14:paraId="0BE6B821" w14:textId="6040770C" w:rsidR="7664AE1A" w:rsidRDefault="7664AE1A" w:rsidP="7664AE1A"/>
          <w:p w14:paraId="2793E7AA" w14:textId="5C4C41A3" w:rsidR="7664AE1A" w:rsidRDefault="7664AE1A" w:rsidP="7664AE1A"/>
          <w:p w14:paraId="107E8598" w14:textId="1152599C" w:rsidR="181FC0F3" w:rsidRDefault="181FC0F3" w:rsidP="7664AE1A">
            <w:r>
              <w:t xml:space="preserve">The </w:t>
            </w:r>
            <w:r w:rsidR="7AA30BA2">
              <w:t>operator</w:t>
            </w:r>
            <w:r>
              <w:t xml:space="preserve"> opens the file to edit and corrects the errors.</w:t>
            </w:r>
          </w:p>
          <w:p w14:paraId="79A75374" w14:textId="22A8B3D2" w:rsidR="7664AE1A" w:rsidRDefault="7664AE1A" w:rsidP="7664AE1A"/>
          <w:p w14:paraId="4525A634" w14:textId="1794EE86" w:rsidR="7664AE1A" w:rsidRDefault="7664AE1A" w:rsidP="7664AE1A"/>
          <w:p w14:paraId="13E83FA8" w14:textId="03481080" w:rsidR="181FC0F3" w:rsidRDefault="181FC0F3" w:rsidP="7664AE1A">
            <w:r>
              <w:t xml:space="preserve">The </w:t>
            </w:r>
            <w:r w:rsidR="7AA30BA2">
              <w:t>operator</w:t>
            </w:r>
            <w:r>
              <w:t xml:space="preserve"> selects “Re-validate File” in the enforcement action report.</w:t>
            </w:r>
          </w:p>
          <w:p w14:paraId="1BC85FE3" w14:textId="77777777" w:rsidR="64468F90" w:rsidRDefault="64468F90"/>
          <w:p w14:paraId="055289F2" w14:textId="3345F9FA" w:rsidR="64468F90" w:rsidRDefault="64468F90" w:rsidP="64468F90">
            <w:pPr>
              <w:spacing w:line="259" w:lineRule="auto"/>
            </w:pPr>
          </w:p>
          <w:p w14:paraId="1F5CDA68" w14:textId="6C9BC951" w:rsidR="64468F90" w:rsidRDefault="64468F90" w:rsidP="64468F90">
            <w:pPr>
              <w:spacing w:line="259" w:lineRule="auto"/>
            </w:pPr>
          </w:p>
        </w:tc>
        <w:tc>
          <w:tcPr>
            <w:tcW w:w="1760" w:type="dxa"/>
            <w:gridSpan w:val="3"/>
          </w:tcPr>
          <w:p w14:paraId="6AC3335A" w14:textId="77777777" w:rsidR="64468F90" w:rsidRDefault="64468F90">
            <w:r>
              <w:t>PURPOSE</w:t>
            </w:r>
          </w:p>
          <w:p w14:paraId="7CEE5559" w14:textId="328C41F5" w:rsidR="64468F90" w:rsidRDefault="64468F90"/>
          <w:p w14:paraId="53E504E2" w14:textId="0333DA64" w:rsidR="64468F90" w:rsidRDefault="64468F90" w:rsidP="64468F90">
            <w:pPr>
              <w:spacing w:line="259" w:lineRule="auto"/>
            </w:pPr>
          </w:p>
          <w:p w14:paraId="5479660D" w14:textId="603AF9A0" w:rsidR="64468F90" w:rsidRDefault="0FDAA025" w:rsidP="64468F90">
            <w:pPr>
              <w:spacing w:line="259" w:lineRule="auto"/>
            </w:pPr>
            <w:r>
              <w:t>To view any errors in a log file.</w:t>
            </w:r>
          </w:p>
          <w:p w14:paraId="2C1F140D" w14:textId="6D1C7A1C" w:rsidR="64468F90" w:rsidRDefault="64468F90" w:rsidP="64468F90">
            <w:pPr>
              <w:spacing w:line="259" w:lineRule="auto"/>
            </w:pPr>
          </w:p>
          <w:p w14:paraId="11DEAFE6" w14:textId="11A6526B" w:rsidR="64468F90" w:rsidRDefault="64468F90" w:rsidP="64468F90">
            <w:pPr>
              <w:spacing w:line="259" w:lineRule="auto"/>
            </w:pPr>
          </w:p>
          <w:p w14:paraId="00D8C0B2" w14:textId="11A6526B" w:rsidR="7664AE1A" w:rsidRDefault="7664AE1A" w:rsidP="7664AE1A">
            <w:pPr>
              <w:spacing w:line="259" w:lineRule="auto"/>
            </w:pPr>
          </w:p>
          <w:p w14:paraId="0B3B4299" w14:textId="1818474D" w:rsidR="64468F90" w:rsidRDefault="0FDAA025" w:rsidP="64468F90">
            <w:pPr>
              <w:spacing w:line="259" w:lineRule="auto"/>
            </w:pPr>
            <w:r>
              <w:t>To see which lines failed the log file any why.</w:t>
            </w:r>
          </w:p>
          <w:p w14:paraId="656E8763" w14:textId="36F3E2A8" w:rsidR="64468F90" w:rsidRDefault="64468F90" w:rsidP="64468F90">
            <w:pPr>
              <w:spacing w:line="259" w:lineRule="auto"/>
            </w:pPr>
          </w:p>
          <w:p w14:paraId="04BC1C7F" w14:textId="04F03D57" w:rsidR="64468F90" w:rsidRDefault="64468F90" w:rsidP="64468F90">
            <w:pPr>
              <w:spacing w:line="259" w:lineRule="auto"/>
            </w:pPr>
          </w:p>
          <w:p w14:paraId="401FA424" w14:textId="6E6FE793" w:rsidR="64468F90" w:rsidRDefault="0FDAA025" w:rsidP="64468F90">
            <w:pPr>
              <w:spacing w:line="259" w:lineRule="auto"/>
            </w:pPr>
            <w:r>
              <w:t>T</w:t>
            </w:r>
            <w:r w:rsidR="4B987D45">
              <w:t>o ensure a file will be validated successfully.</w:t>
            </w:r>
          </w:p>
          <w:p w14:paraId="3EF18DBC" w14:textId="44F0975C" w:rsidR="64468F90" w:rsidRDefault="64468F90" w:rsidP="64468F90">
            <w:pPr>
              <w:spacing w:line="259" w:lineRule="auto"/>
            </w:pPr>
          </w:p>
          <w:p w14:paraId="64D73489" w14:textId="04D02089" w:rsidR="64468F90" w:rsidRDefault="64468F90" w:rsidP="64468F90">
            <w:pPr>
              <w:spacing w:line="259" w:lineRule="auto"/>
            </w:pPr>
          </w:p>
          <w:p w14:paraId="698609EA" w14:textId="7DCBBA68" w:rsidR="64468F90" w:rsidRDefault="4B987D45" w:rsidP="64468F90">
            <w:pPr>
              <w:spacing w:line="259" w:lineRule="auto"/>
            </w:pPr>
            <w:r>
              <w:t>To ensure a file meets ingestion criteria.</w:t>
            </w:r>
          </w:p>
        </w:tc>
        <w:tc>
          <w:tcPr>
            <w:tcW w:w="2250" w:type="dxa"/>
          </w:tcPr>
          <w:p w14:paraId="5AFEAFC1" w14:textId="3E4DA41D" w:rsidR="64468F90" w:rsidRDefault="64468F90">
            <w:r>
              <w:t>EX</w:t>
            </w:r>
            <w:r w:rsidR="51B3F9A9">
              <w:t>PE</w:t>
            </w:r>
            <w:r>
              <w:t>CTED RESULTS</w:t>
            </w:r>
          </w:p>
          <w:p w14:paraId="4617DF8D" w14:textId="08779670" w:rsidR="64468F90" w:rsidRDefault="64468F90" w:rsidP="64468F90"/>
          <w:p w14:paraId="6814C64D" w14:textId="6CC92C6D" w:rsidR="64468F90" w:rsidRDefault="4EC6A893" w:rsidP="64468F90">
            <w:r>
              <w:t xml:space="preserve">A table should display </w:t>
            </w:r>
            <w:r w:rsidR="2DBAF0BC">
              <w:t>line numbers and the errors associated with them.</w:t>
            </w:r>
          </w:p>
          <w:p w14:paraId="4277F05B" w14:textId="34541EA2" w:rsidR="64468F90" w:rsidRDefault="64468F90" w:rsidP="64468F90"/>
          <w:p w14:paraId="41A4305F" w14:textId="3C3C66C9" w:rsidR="7664AE1A" w:rsidRDefault="7664AE1A" w:rsidP="7664AE1A"/>
          <w:p w14:paraId="3939E154" w14:textId="278EA079" w:rsidR="64468F90" w:rsidRDefault="6B4AC25D" w:rsidP="64468F90">
            <w:r>
              <w:t>None</w:t>
            </w:r>
          </w:p>
          <w:p w14:paraId="1561CD36" w14:textId="5E66B071" w:rsidR="64468F90" w:rsidRDefault="64468F90" w:rsidP="64468F90"/>
          <w:p w14:paraId="2B6CC902" w14:textId="54805BA8" w:rsidR="64468F90" w:rsidRDefault="64468F90" w:rsidP="64468F90"/>
          <w:p w14:paraId="45779A6D" w14:textId="65B32230" w:rsidR="64468F90" w:rsidRDefault="64468F90" w:rsidP="64468F90"/>
          <w:p w14:paraId="1254A80E" w14:textId="65B32230" w:rsidR="7664AE1A" w:rsidRDefault="7664AE1A" w:rsidP="7664AE1A"/>
          <w:p w14:paraId="280E4D7B" w14:textId="7440EF2B" w:rsidR="64468F90" w:rsidRDefault="2DBAF0BC" w:rsidP="64468F90">
            <w:r>
              <w:t>The</w:t>
            </w:r>
            <w:r w:rsidR="229B2E2B">
              <w:t xml:space="preserve"> log file should be free of errors.</w:t>
            </w:r>
          </w:p>
          <w:p w14:paraId="12E07E9E" w14:textId="2739421B" w:rsidR="64468F90" w:rsidRDefault="64468F90" w:rsidP="64468F90"/>
          <w:p w14:paraId="0169CF56" w14:textId="1B09080B" w:rsidR="64468F90" w:rsidRDefault="64468F90" w:rsidP="64468F90">
            <w:pPr>
              <w:spacing w:line="259" w:lineRule="auto"/>
            </w:pPr>
          </w:p>
          <w:p w14:paraId="688C49B9" w14:textId="1B09080B" w:rsidR="7664AE1A" w:rsidRDefault="7664AE1A" w:rsidP="7664AE1A">
            <w:pPr>
              <w:spacing w:line="259" w:lineRule="auto"/>
            </w:pPr>
          </w:p>
          <w:p w14:paraId="579D2796" w14:textId="2D5F27B6" w:rsidR="64468F90" w:rsidRDefault="7A9B7EF2" w:rsidP="7664AE1A">
            <w:pPr>
              <w:spacing w:line="259" w:lineRule="auto"/>
            </w:pPr>
            <w:r>
              <w:t>The system attempts to validate the same file and displays the new file status for validation and ingestion.</w:t>
            </w:r>
          </w:p>
          <w:p w14:paraId="5BE7765E" w14:textId="5C28CC88" w:rsidR="64468F90" w:rsidRDefault="64468F90" w:rsidP="64468F90"/>
        </w:tc>
        <w:tc>
          <w:tcPr>
            <w:tcW w:w="1773" w:type="dxa"/>
          </w:tcPr>
          <w:p w14:paraId="7313366B" w14:textId="77777777" w:rsidR="64468F90" w:rsidRDefault="64468F90">
            <w:r>
              <w:t>COMMENTS</w:t>
            </w:r>
          </w:p>
          <w:p w14:paraId="18772241" w14:textId="778319DD" w:rsidR="64468F90" w:rsidRDefault="64468F90" w:rsidP="64468F90"/>
        </w:tc>
      </w:tr>
      <w:tr w:rsidR="64468F90" w14:paraId="2246DE1F" w14:textId="77777777" w:rsidTr="713AC0CF">
        <w:trPr>
          <w:trHeight w:val="1250"/>
        </w:trPr>
        <w:tc>
          <w:tcPr>
            <w:tcW w:w="9029" w:type="dxa"/>
            <w:gridSpan w:val="7"/>
            <w:tcBorders>
              <w:bottom w:val="single" w:sz="4" w:space="0" w:color="auto"/>
            </w:tcBorders>
          </w:tcPr>
          <w:p w14:paraId="332326BB" w14:textId="52B9BFD6" w:rsidR="64468F90" w:rsidRDefault="64468F90">
            <w:r>
              <w:t xml:space="preserve">Concluding Remarks: </w:t>
            </w:r>
            <w:r w:rsidR="1BD390E5">
              <w:t>The operator must cannot edit the file in the system.</w:t>
            </w:r>
            <w:r w:rsidR="45A69B0D">
              <w:t xml:space="preserve"> When the operator selects the “Re-validate File” button, the system starts the validation process on all the directories </w:t>
            </w:r>
            <w:r w:rsidR="3BC7663A">
              <w:t>provided in Event Configuration, not just on the file that was edited.</w:t>
            </w:r>
          </w:p>
          <w:p w14:paraId="6E4E14B4" w14:textId="7BBB6085" w:rsidR="64468F90" w:rsidRDefault="64468F90" w:rsidP="713AC0CF"/>
          <w:p w14:paraId="43C2BECB" w14:textId="164CACB3" w:rsidR="64468F90" w:rsidRDefault="183DEB4E" w:rsidP="713AC0CF">
            <w:r>
              <w:rPr>
                <w:noProof/>
              </w:rPr>
              <w:drawing>
                <wp:inline distT="0" distB="0" distL="0" distR="0" wp14:anchorId="51DDAACD" wp14:editId="0C71DB6A">
                  <wp:extent cx="3105150" cy="1888966"/>
                  <wp:effectExtent l="0" t="0" r="0" b="0"/>
                  <wp:docPr id="70327220" name="Picture 70327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3105150" cy="1888966"/>
                          </a:xfrm>
                          <a:prstGeom prst="rect">
                            <a:avLst/>
                          </a:prstGeom>
                        </pic:spPr>
                      </pic:pic>
                    </a:graphicData>
                  </a:graphic>
                </wp:inline>
              </w:drawing>
            </w:r>
          </w:p>
          <w:p w14:paraId="201ACEFF" w14:textId="48861D00" w:rsidR="64468F90" w:rsidRDefault="29C3854E" w:rsidP="713AC0CF">
            <w:r>
              <w:rPr>
                <w:noProof/>
              </w:rPr>
              <w:drawing>
                <wp:inline distT="0" distB="0" distL="0" distR="0" wp14:anchorId="56E2493A" wp14:editId="11BE647D">
                  <wp:extent cx="5705475" cy="820162"/>
                  <wp:effectExtent l="0" t="0" r="0" b="0"/>
                  <wp:docPr id="1119580517" name="Picture 1119580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705475" cy="820162"/>
                          </a:xfrm>
                          <a:prstGeom prst="rect">
                            <a:avLst/>
                          </a:prstGeom>
                        </pic:spPr>
                      </pic:pic>
                    </a:graphicData>
                  </a:graphic>
                </wp:inline>
              </w:drawing>
            </w:r>
          </w:p>
          <w:p w14:paraId="4AB28E6C" w14:textId="44909205" w:rsidR="64468F90" w:rsidRDefault="29C3854E" w:rsidP="713AC0CF">
            <w:r>
              <w:rPr>
                <w:noProof/>
              </w:rPr>
              <w:drawing>
                <wp:inline distT="0" distB="0" distL="0" distR="0" wp14:anchorId="6258CB3B" wp14:editId="6139E4DC">
                  <wp:extent cx="5715000" cy="571500"/>
                  <wp:effectExtent l="0" t="0" r="0" b="0"/>
                  <wp:docPr id="891029583" name="Picture 891029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715000" cy="571500"/>
                          </a:xfrm>
                          <a:prstGeom prst="rect">
                            <a:avLst/>
                          </a:prstGeom>
                        </pic:spPr>
                      </pic:pic>
                    </a:graphicData>
                  </a:graphic>
                </wp:inline>
              </w:drawing>
            </w:r>
          </w:p>
          <w:p w14:paraId="0C12A9F3" w14:textId="79EEFFED" w:rsidR="64468F90" w:rsidRDefault="64468F90" w:rsidP="713AC0CF"/>
        </w:tc>
      </w:tr>
      <w:tr w:rsidR="64468F90" w14:paraId="40ACC491" w14:textId="77777777" w:rsidTr="713AC0CF">
        <w:trPr>
          <w:trHeight w:val="890"/>
        </w:trPr>
        <w:tc>
          <w:tcPr>
            <w:tcW w:w="4499" w:type="dxa"/>
            <w:gridSpan w:val="3"/>
          </w:tcPr>
          <w:p w14:paraId="5DBCE13D" w14:textId="006B5EAE" w:rsidR="64468F90" w:rsidRDefault="558A8220" w:rsidP="64468F90">
            <w:pPr>
              <w:spacing w:line="259" w:lineRule="auto"/>
            </w:pPr>
            <w:r>
              <w:t xml:space="preserve">Testing Team: Adrian, Sergio, Cristian, Jesus, Jay </w:t>
            </w:r>
          </w:p>
        </w:tc>
        <w:tc>
          <w:tcPr>
            <w:tcW w:w="4530" w:type="dxa"/>
            <w:gridSpan w:val="4"/>
          </w:tcPr>
          <w:p w14:paraId="57F9A6EB" w14:textId="1C6AAD2D" w:rsidR="64468F90" w:rsidRDefault="212F17EC">
            <w:r>
              <w:t>Date Completed: 05/08/2020</w:t>
            </w:r>
          </w:p>
          <w:p w14:paraId="66041C6B" w14:textId="69F62E2C" w:rsidR="64468F90" w:rsidRDefault="64468F90" w:rsidP="64468F90"/>
          <w:p w14:paraId="0D21EDA0" w14:textId="3A48C304" w:rsidR="64468F90" w:rsidRDefault="64468F90" w:rsidP="64468F90"/>
          <w:p w14:paraId="045F8EBF" w14:textId="7D85505C" w:rsidR="64468F90" w:rsidRDefault="64468F90" w:rsidP="64468F90"/>
        </w:tc>
      </w:tr>
    </w:tbl>
    <w:p w14:paraId="1C361BDB" w14:textId="019491A0" w:rsidR="64468F90" w:rsidRDefault="64468F90" w:rsidP="64468F90"/>
    <w:p w14:paraId="63D888EA" w14:textId="72767B68" w:rsidR="64468F90" w:rsidRDefault="64468F90" w:rsidP="64468F90"/>
    <w:p w14:paraId="505B5F5A" w14:textId="624FD823" w:rsidR="6DCA1E41" w:rsidRDefault="6DCA1E41" w:rsidP="64468F90">
      <w:pPr>
        <w:pStyle w:val="Heading2"/>
        <w:numPr>
          <w:ilvl w:val="1"/>
          <w:numId w:val="0"/>
        </w:numPr>
      </w:pPr>
      <w:r>
        <w:t>8</w:t>
      </w:r>
      <w:r w:rsidR="237E4464">
        <w:t>.</w:t>
      </w:r>
      <w:r w:rsidR="597C9EA1">
        <w:t>3 Ingest Despite Errors</w:t>
      </w:r>
    </w:p>
    <w:p w14:paraId="2D5EE7A3" w14:textId="72767B68"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29"/>
        <w:gridCol w:w="2155"/>
        <w:gridCol w:w="1309"/>
        <w:gridCol w:w="20"/>
        <w:gridCol w:w="431"/>
        <w:gridCol w:w="2135"/>
        <w:gridCol w:w="1911"/>
      </w:tblGrid>
      <w:tr w:rsidR="64468F90" w14:paraId="5BB56E77" w14:textId="77777777" w:rsidTr="713AC0CF">
        <w:trPr>
          <w:trHeight w:val="300"/>
        </w:trPr>
        <w:tc>
          <w:tcPr>
            <w:tcW w:w="4511" w:type="dxa"/>
            <w:gridSpan w:val="4"/>
          </w:tcPr>
          <w:p w14:paraId="3F559490" w14:textId="4AE57D93" w:rsidR="64468F90" w:rsidRDefault="64468F90">
            <w:r>
              <w:t xml:space="preserve">Test No.: </w:t>
            </w:r>
            <w:r w:rsidR="4F670EEA">
              <w:t>EAR3</w:t>
            </w:r>
          </w:p>
        </w:tc>
        <w:tc>
          <w:tcPr>
            <w:tcW w:w="4518" w:type="dxa"/>
            <w:gridSpan w:val="3"/>
          </w:tcPr>
          <w:p w14:paraId="46CC9BC3" w14:textId="6454966F" w:rsidR="64468F90" w:rsidRDefault="64468F90">
            <w:r>
              <w:t xml:space="preserve">Current Status: </w:t>
            </w:r>
            <w:r w:rsidR="4E7F29DE">
              <w:t>Completed</w:t>
            </w:r>
          </w:p>
        </w:tc>
      </w:tr>
      <w:tr w:rsidR="64468F90" w14:paraId="48FA8C0F" w14:textId="77777777" w:rsidTr="713AC0CF">
        <w:trPr>
          <w:trHeight w:val="300"/>
        </w:trPr>
        <w:tc>
          <w:tcPr>
            <w:tcW w:w="9029" w:type="dxa"/>
            <w:gridSpan w:val="7"/>
          </w:tcPr>
          <w:p w14:paraId="7AD4F467" w14:textId="70A18F33" w:rsidR="64468F90" w:rsidRDefault="64468F90">
            <w:r>
              <w:t xml:space="preserve">Test title:  </w:t>
            </w:r>
            <w:r w:rsidR="402ED357">
              <w:t>Ingest Despite Errors</w:t>
            </w:r>
          </w:p>
          <w:p w14:paraId="35B0764A" w14:textId="77777777" w:rsidR="64468F90" w:rsidRDefault="64468F90"/>
        </w:tc>
      </w:tr>
      <w:tr w:rsidR="64468F90" w14:paraId="5D351FDF" w14:textId="77777777" w:rsidTr="713AC0CF">
        <w:trPr>
          <w:trHeight w:val="1070"/>
        </w:trPr>
        <w:tc>
          <w:tcPr>
            <w:tcW w:w="9029" w:type="dxa"/>
            <w:gridSpan w:val="7"/>
          </w:tcPr>
          <w:p w14:paraId="58CF7AFB" w14:textId="52F182F5" w:rsidR="64468F90" w:rsidRDefault="64468F90">
            <w:r>
              <w:t>Testing approach:</w:t>
            </w:r>
            <w:r w:rsidR="55B94CE7">
              <w:t xml:space="preserve"> The </w:t>
            </w:r>
            <w:r w:rsidR="7AA30BA2">
              <w:t>operator</w:t>
            </w:r>
            <w:r w:rsidR="55B94CE7">
              <w:t xml:space="preserve"> has ingested log files and has opened the enforcement action report for one file with errors.</w:t>
            </w:r>
          </w:p>
        </w:tc>
      </w:tr>
      <w:tr w:rsidR="64468F90" w14:paraId="47D1822E" w14:textId="77777777" w:rsidTr="713AC0CF">
        <w:trPr>
          <w:trHeight w:val="4130"/>
        </w:trPr>
        <w:tc>
          <w:tcPr>
            <w:tcW w:w="996" w:type="dxa"/>
          </w:tcPr>
          <w:p w14:paraId="66BBAF52" w14:textId="4904BA69" w:rsidR="64468F90" w:rsidRDefault="64468F90">
            <w:r>
              <w:t>STEP</w:t>
            </w:r>
          </w:p>
          <w:p w14:paraId="3AA9A058" w14:textId="6F7452AF" w:rsidR="64468F90" w:rsidRDefault="64468F90" w:rsidP="64468F90"/>
          <w:p w14:paraId="22499AF4" w14:textId="1A4CEDB1" w:rsidR="64468F90" w:rsidRDefault="64468F90" w:rsidP="64468F90"/>
          <w:p w14:paraId="114F75F4" w14:textId="27334A8F" w:rsidR="64468F90" w:rsidRDefault="64468F90" w:rsidP="64468F90">
            <w:r>
              <w:t>1.</w:t>
            </w:r>
          </w:p>
          <w:p w14:paraId="330F75FA" w14:textId="76B07826" w:rsidR="64468F90" w:rsidRDefault="64468F90" w:rsidP="64468F90"/>
          <w:p w14:paraId="59A9F27A" w14:textId="768A8B88" w:rsidR="64468F90" w:rsidRDefault="64468F90" w:rsidP="64468F90"/>
          <w:p w14:paraId="7EE286D5" w14:textId="79E1A870" w:rsidR="64468F90" w:rsidRDefault="64468F90" w:rsidP="64468F90"/>
          <w:p w14:paraId="0A36B3D9" w14:textId="79E1A870" w:rsidR="7664AE1A" w:rsidRDefault="7664AE1A" w:rsidP="7664AE1A"/>
          <w:p w14:paraId="208A2E27" w14:textId="4D087DB2" w:rsidR="7664AE1A" w:rsidRDefault="7664AE1A" w:rsidP="7664AE1A"/>
          <w:p w14:paraId="41C4B80D" w14:textId="184DEA30" w:rsidR="64468F90" w:rsidRDefault="64468F90" w:rsidP="64468F90">
            <w:r>
              <w:t>2.</w:t>
            </w:r>
          </w:p>
          <w:p w14:paraId="68664E90" w14:textId="6CFDADCD" w:rsidR="64468F90" w:rsidRDefault="64468F90" w:rsidP="64468F90"/>
          <w:p w14:paraId="1E735552" w14:textId="64ED2B7C" w:rsidR="64468F90" w:rsidRDefault="64468F90" w:rsidP="64468F90"/>
          <w:p w14:paraId="03820A72" w14:textId="483A2423" w:rsidR="64468F90" w:rsidRDefault="64468F90" w:rsidP="64468F90"/>
          <w:p w14:paraId="06E8DBBC" w14:textId="6AA50069" w:rsidR="64468F90" w:rsidRDefault="64468F90" w:rsidP="64468F90"/>
          <w:p w14:paraId="7DBF3221" w14:textId="3B677982" w:rsidR="64468F90" w:rsidRDefault="64468F90" w:rsidP="64468F90"/>
        </w:tc>
        <w:tc>
          <w:tcPr>
            <w:tcW w:w="2250" w:type="dxa"/>
          </w:tcPr>
          <w:p w14:paraId="1311706E" w14:textId="77777777" w:rsidR="64468F90" w:rsidRDefault="64468F90">
            <w:r>
              <w:t>OPERATOR ACTION</w:t>
            </w:r>
          </w:p>
          <w:p w14:paraId="335246F7" w14:textId="77777777" w:rsidR="64468F90" w:rsidRDefault="64468F90"/>
          <w:p w14:paraId="05DE3065" w14:textId="169538D7" w:rsidR="64468F90" w:rsidRDefault="405DCD10" w:rsidP="64468F90">
            <w:pPr>
              <w:spacing w:line="259" w:lineRule="auto"/>
            </w:pPr>
            <w:r>
              <w:t xml:space="preserve">The </w:t>
            </w:r>
            <w:r w:rsidR="7AA30BA2">
              <w:t>operator</w:t>
            </w:r>
            <w:r>
              <w:t xml:space="preserve"> opens the enforcement action report for a file with errors.</w:t>
            </w:r>
          </w:p>
          <w:p w14:paraId="3B4CC549" w14:textId="7621BA02" w:rsidR="7664AE1A" w:rsidRDefault="7664AE1A" w:rsidP="7664AE1A">
            <w:pPr>
              <w:spacing w:line="259" w:lineRule="auto"/>
            </w:pPr>
          </w:p>
          <w:p w14:paraId="4E81BB78" w14:textId="2EA541DA" w:rsidR="7664AE1A" w:rsidRDefault="7664AE1A" w:rsidP="7664AE1A">
            <w:pPr>
              <w:spacing w:line="259" w:lineRule="auto"/>
            </w:pPr>
          </w:p>
          <w:p w14:paraId="56AD9E57" w14:textId="3F6C98B4" w:rsidR="405DCD10" w:rsidRDefault="405DCD10" w:rsidP="7664AE1A">
            <w:pPr>
              <w:spacing w:line="259" w:lineRule="auto"/>
            </w:pPr>
            <w:r>
              <w:t xml:space="preserve">The </w:t>
            </w:r>
            <w:r w:rsidR="7AA30BA2">
              <w:t>operator</w:t>
            </w:r>
            <w:r>
              <w:t xml:space="preserve"> selects “Ingest Despite Errors”</w:t>
            </w:r>
          </w:p>
          <w:p w14:paraId="47BDA2A1" w14:textId="6C9BC951" w:rsidR="64468F90" w:rsidRDefault="64468F90" w:rsidP="64468F90">
            <w:pPr>
              <w:spacing w:line="259" w:lineRule="auto"/>
            </w:pPr>
          </w:p>
        </w:tc>
        <w:tc>
          <w:tcPr>
            <w:tcW w:w="1760" w:type="dxa"/>
            <w:gridSpan w:val="3"/>
          </w:tcPr>
          <w:p w14:paraId="1475427D" w14:textId="77777777" w:rsidR="64468F90" w:rsidRDefault="64468F90">
            <w:r>
              <w:t>PURPOSE</w:t>
            </w:r>
          </w:p>
          <w:p w14:paraId="18484DF6" w14:textId="328C41F5" w:rsidR="64468F90" w:rsidRDefault="64468F90"/>
          <w:p w14:paraId="6834D686" w14:textId="0333DA64" w:rsidR="64468F90" w:rsidRDefault="64468F90" w:rsidP="64468F90">
            <w:pPr>
              <w:spacing w:line="259" w:lineRule="auto"/>
            </w:pPr>
          </w:p>
          <w:p w14:paraId="5CF323B4" w14:textId="6AE7562D" w:rsidR="64468F90" w:rsidRDefault="0500B745" w:rsidP="64468F90">
            <w:pPr>
              <w:spacing w:line="259" w:lineRule="auto"/>
            </w:pPr>
            <w:r>
              <w:t>View the errors in a log file.</w:t>
            </w:r>
          </w:p>
          <w:p w14:paraId="218A6D57" w14:textId="6D1C7A1C" w:rsidR="64468F90" w:rsidRDefault="64468F90" w:rsidP="64468F90">
            <w:pPr>
              <w:spacing w:line="259" w:lineRule="auto"/>
            </w:pPr>
          </w:p>
          <w:p w14:paraId="07E084DB" w14:textId="43EAEB51" w:rsidR="64468F90" w:rsidRDefault="64468F90" w:rsidP="64468F90">
            <w:pPr>
              <w:spacing w:line="259" w:lineRule="auto"/>
            </w:pPr>
          </w:p>
          <w:p w14:paraId="3F98C9C3" w14:textId="21067497" w:rsidR="64468F90" w:rsidRDefault="64468F90" w:rsidP="64468F90">
            <w:pPr>
              <w:spacing w:line="259" w:lineRule="auto"/>
            </w:pPr>
          </w:p>
          <w:p w14:paraId="03A991F0" w14:textId="30EEE5DB" w:rsidR="64468F90" w:rsidRDefault="64468F90" w:rsidP="64468F90">
            <w:pPr>
              <w:spacing w:line="259" w:lineRule="auto"/>
            </w:pPr>
          </w:p>
          <w:p w14:paraId="40EF9540" w14:textId="264BE2BA" w:rsidR="64468F90" w:rsidRDefault="7AA30BA2" w:rsidP="64468F90">
            <w:pPr>
              <w:spacing w:line="259" w:lineRule="auto"/>
            </w:pPr>
            <w:r>
              <w:t>Operator</w:t>
            </w:r>
            <w:r w:rsidR="5E532566">
              <w:t xml:space="preserve"> approves to Ingest Even with log files containing errors.</w:t>
            </w:r>
          </w:p>
        </w:tc>
        <w:tc>
          <w:tcPr>
            <w:tcW w:w="2250" w:type="dxa"/>
          </w:tcPr>
          <w:p w14:paraId="4400A47A" w14:textId="12E8EF4F" w:rsidR="64468F90" w:rsidRDefault="64468F90">
            <w:r>
              <w:t>EX</w:t>
            </w:r>
            <w:r w:rsidR="3618540D">
              <w:t>PE</w:t>
            </w:r>
            <w:r>
              <w:t>CTED RESULTS</w:t>
            </w:r>
          </w:p>
          <w:p w14:paraId="208DDC3E" w14:textId="08779670" w:rsidR="64468F90" w:rsidRDefault="64468F90" w:rsidP="64468F90"/>
          <w:p w14:paraId="0BD06630" w14:textId="2B6B502E" w:rsidR="64468F90" w:rsidRDefault="6526D7F6" w:rsidP="64468F90">
            <w:r>
              <w:t>Window should display with line numbers and error messages.</w:t>
            </w:r>
          </w:p>
          <w:p w14:paraId="611058DB" w14:textId="7FD5BEE2" w:rsidR="64468F90" w:rsidRDefault="64468F90" w:rsidP="64468F90"/>
          <w:p w14:paraId="17EAB6FD" w14:textId="1A689BFF" w:rsidR="64468F90" w:rsidRDefault="64468F90" w:rsidP="64468F90"/>
          <w:p w14:paraId="2186BEA6" w14:textId="04A5E5DF" w:rsidR="64468F90" w:rsidRDefault="65068D40" w:rsidP="64468F90">
            <w:r>
              <w:t>The log file will be ingested into the system and errors for it will be ignored.</w:t>
            </w:r>
          </w:p>
          <w:p w14:paraId="10EC3B1E" w14:textId="23F6D1DA" w:rsidR="64468F90" w:rsidRDefault="64468F90" w:rsidP="64468F90"/>
          <w:p w14:paraId="42FB5BE4" w14:textId="2739421B" w:rsidR="64468F90" w:rsidRDefault="64468F90" w:rsidP="64468F90"/>
          <w:p w14:paraId="6B744BBD" w14:textId="101E690F" w:rsidR="64468F90" w:rsidRDefault="64468F90" w:rsidP="64468F90">
            <w:pPr>
              <w:spacing w:line="259" w:lineRule="auto"/>
            </w:pPr>
          </w:p>
          <w:p w14:paraId="5442E5EB" w14:textId="36CFE152" w:rsidR="64468F90" w:rsidRDefault="64468F90" w:rsidP="64468F90">
            <w:pPr>
              <w:spacing w:line="259" w:lineRule="auto"/>
            </w:pPr>
          </w:p>
          <w:p w14:paraId="1E09D0FB" w14:textId="6B71829B" w:rsidR="64468F90" w:rsidRDefault="64468F90" w:rsidP="64468F90">
            <w:pPr>
              <w:spacing w:line="259" w:lineRule="auto"/>
            </w:pPr>
          </w:p>
          <w:p w14:paraId="33C209E6" w14:textId="177130BB" w:rsidR="64468F90" w:rsidRDefault="64468F90" w:rsidP="64468F90">
            <w:pPr>
              <w:spacing w:line="259" w:lineRule="auto"/>
            </w:pPr>
          </w:p>
          <w:p w14:paraId="0E4AC183" w14:textId="2E82C333" w:rsidR="64468F90" w:rsidRDefault="64468F90" w:rsidP="64468F90"/>
        </w:tc>
        <w:tc>
          <w:tcPr>
            <w:tcW w:w="1773" w:type="dxa"/>
          </w:tcPr>
          <w:p w14:paraId="25D0826C" w14:textId="77777777" w:rsidR="64468F90" w:rsidRDefault="64468F90">
            <w:r>
              <w:t>COMMENTS</w:t>
            </w:r>
          </w:p>
          <w:p w14:paraId="07F09483" w14:textId="778319DD" w:rsidR="64468F90" w:rsidRDefault="64468F90" w:rsidP="64468F90"/>
        </w:tc>
      </w:tr>
      <w:tr w:rsidR="64468F90" w14:paraId="74E57CCD" w14:textId="77777777" w:rsidTr="713AC0CF">
        <w:trPr>
          <w:trHeight w:val="1250"/>
        </w:trPr>
        <w:tc>
          <w:tcPr>
            <w:tcW w:w="9029" w:type="dxa"/>
            <w:gridSpan w:val="7"/>
            <w:tcBorders>
              <w:bottom w:val="single" w:sz="4" w:space="0" w:color="auto"/>
            </w:tcBorders>
          </w:tcPr>
          <w:p w14:paraId="063F5C87" w14:textId="47A7CAB1" w:rsidR="64468F90" w:rsidRDefault="64468F90">
            <w:r>
              <w:t xml:space="preserve">Concluding Remarks: </w:t>
            </w:r>
            <w:r w:rsidR="1A4538F3">
              <w:t xml:space="preserve">The system will ingest the log files and create </w:t>
            </w:r>
            <w:r w:rsidR="156EBB85">
              <w:t>log entries e</w:t>
            </w:r>
            <w:r w:rsidR="7CAF9515">
              <w:t>ven if the format is different.</w:t>
            </w:r>
          </w:p>
          <w:p w14:paraId="246B63A8" w14:textId="66F2069F" w:rsidR="64468F90" w:rsidRDefault="64468F90" w:rsidP="713AC0CF"/>
          <w:p w14:paraId="1C66A808" w14:textId="4A44F367" w:rsidR="64468F90" w:rsidRDefault="64468F90" w:rsidP="713AC0CF">
            <w:pPr>
              <w:jc w:val="center"/>
            </w:pPr>
          </w:p>
          <w:p w14:paraId="6815F4AE" w14:textId="66C5DB3C" w:rsidR="64468F90" w:rsidRDefault="17BF7BD2" w:rsidP="713AC0CF">
            <w:r>
              <w:rPr>
                <w:noProof/>
              </w:rPr>
              <w:drawing>
                <wp:inline distT="0" distB="0" distL="0" distR="0" wp14:anchorId="61747C47" wp14:editId="1CCC44FB">
                  <wp:extent cx="5686884" cy="817490"/>
                  <wp:effectExtent l="0" t="0" r="0" b="0"/>
                  <wp:docPr id="213649924" name="Picture 213649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686884" cy="817490"/>
                          </a:xfrm>
                          <a:prstGeom prst="rect">
                            <a:avLst/>
                          </a:prstGeom>
                        </pic:spPr>
                      </pic:pic>
                    </a:graphicData>
                  </a:graphic>
                </wp:inline>
              </w:drawing>
            </w:r>
          </w:p>
          <w:p w14:paraId="14A53045" w14:textId="57C92F9B" w:rsidR="64468F90" w:rsidRDefault="64468F90" w:rsidP="713AC0CF"/>
          <w:p w14:paraId="1156143C" w14:textId="7AFADEFB" w:rsidR="64468F90" w:rsidRDefault="17BF7BD2" w:rsidP="713AC0CF">
            <w:r>
              <w:rPr>
                <w:noProof/>
              </w:rPr>
              <w:drawing>
                <wp:inline distT="0" distB="0" distL="0" distR="0" wp14:anchorId="65B05877" wp14:editId="1D93CEDE">
                  <wp:extent cx="5686425" cy="568642"/>
                  <wp:effectExtent l="0" t="0" r="0" b="0"/>
                  <wp:docPr id="521005789" name="Picture 5210057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5686425" cy="568642"/>
                          </a:xfrm>
                          <a:prstGeom prst="rect">
                            <a:avLst/>
                          </a:prstGeom>
                        </pic:spPr>
                      </pic:pic>
                    </a:graphicData>
                  </a:graphic>
                </wp:inline>
              </w:drawing>
            </w:r>
          </w:p>
          <w:p w14:paraId="1BF79CCE" w14:textId="2A869FFD" w:rsidR="64468F90" w:rsidRDefault="24584288" w:rsidP="713AC0CF">
            <w:pPr>
              <w:jc w:val="center"/>
            </w:pPr>
            <w:r>
              <w:rPr>
                <w:noProof/>
              </w:rPr>
              <w:drawing>
                <wp:inline distT="0" distB="0" distL="0" distR="0" wp14:anchorId="2D979C66" wp14:editId="007641E4">
                  <wp:extent cx="5686889" cy="3198875"/>
                  <wp:effectExtent l="0" t="0" r="0" b="0"/>
                  <wp:docPr id="996621159" name="Picture 996621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686889" cy="3198875"/>
                          </a:xfrm>
                          <a:prstGeom prst="rect">
                            <a:avLst/>
                          </a:prstGeom>
                        </pic:spPr>
                      </pic:pic>
                    </a:graphicData>
                  </a:graphic>
                </wp:inline>
              </w:drawing>
            </w:r>
          </w:p>
          <w:p w14:paraId="421D7989" w14:textId="4E1182BA" w:rsidR="64468F90" w:rsidRDefault="64468F90" w:rsidP="713AC0CF"/>
          <w:p w14:paraId="470720BF" w14:textId="75A90E58" w:rsidR="64468F90" w:rsidRDefault="64468F90" w:rsidP="713AC0CF"/>
          <w:p w14:paraId="63974910" w14:textId="0C0522FA" w:rsidR="64468F90" w:rsidRDefault="64468F90" w:rsidP="713AC0CF"/>
        </w:tc>
      </w:tr>
      <w:tr w:rsidR="64468F90" w14:paraId="1F5E1E2A" w14:textId="77777777" w:rsidTr="713AC0CF">
        <w:trPr>
          <w:trHeight w:val="890"/>
        </w:trPr>
        <w:tc>
          <w:tcPr>
            <w:tcW w:w="4499" w:type="dxa"/>
            <w:gridSpan w:val="3"/>
          </w:tcPr>
          <w:p w14:paraId="69BA8E33" w14:textId="4327D80C" w:rsidR="64468F90" w:rsidRDefault="558A8220" w:rsidP="64468F90">
            <w:pPr>
              <w:spacing w:line="259" w:lineRule="auto"/>
            </w:pPr>
            <w:r>
              <w:t xml:space="preserve">Testing Team: Adrian, Sergio, Cristian, Jesus, Jay </w:t>
            </w:r>
          </w:p>
        </w:tc>
        <w:tc>
          <w:tcPr>
            <w:tcW w:w="4530" w:type="dxa"/>
            <w:gridSpan w:val="4"/>
          </w:tcPr>
          <w:p w14:paraId="2B375719" w14:textId="12ABDB19" w:rsidR="64468F90" w:rsidRDefault="212F17EC">
            <w:r>
              <w:t>Date Completed: 05/08/2020</w:t>
            </w:r>
          </w:p>
          <w:p w14:paraId="252FD58D" w14:textId="69F62E2C" w:rsidR="64468F90" w:rsidRDefault="64468F90" w:rsidP="64468F90"/>
          <w:p w14:paraId="79566E6B" w14:textId="3A48C304" w:rsidR="64468F90" w:rsidRDefault="64468F90" w:rsidP="64468F90"/>
          <w:p w14:paraId="322970A8" w14:textId="7D85505C" w:rsidR="64468F90" w:rsidRDefault="64468F90" w:rsidP="64468F90"/>
        </w:tc>
      </w:tr>
    </w:tbl>
    <w:p w14:paraId="027CC7CF" w14:textId="72767B68" w:rsidR="64468F90" w:rsidRDefault="64468F90" w:rsidP="64468F90"/>
    <w:p w14:paraId="1E457BB1" w14:textId="2A1AB46E" w:rsidR="221D6EEF" w:rsidRDefault="221D6EEF" w:rsidP="64468F90">
      <w:pPr>
        <w:pStyle w:val="Heading1"/>
      </w:pPr>
      <w:r>
        <w:t>Vector Configuration</w:t>
      </w:r>
    </w:p>
    <w:p w14:paraId="356F1A45" w14:textId="1DE98BDE" w:rsidR="64468F90" w:rsidRDefault="1B79937C" w:rsidP="64468F90">
      <w:r>
        <w:t>This section contains a set of tests for the Vector Configuration components.</w:t>
      </w:r>
    </w:p>
    <w:p w14:paraId="0F09695D" w14:textId="1C338F73" w:rsidR="76AF3316" w:rsidRDefault="76AF3316" w:rsidP="64468F90">
      <w:pPr>
        <w:pStyle w:val="Heading2"/>
        <w:numPr>
          <w:ilvl w:val="1"/>
          <w:numId w:val="0"/>
        </w:numPr>
      </w:pPr>
      <w:r>
        <w:t>9.1 Add Vector</w:t>
      </w:r>
    </w:p>
    <w:p w14:paraId="6F19FAB1" w14:textId="76DD71F1"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9"/>
        <w:gridCol w:w="1249"/>
        <w:gridCol w:w="12"/>
        <w:gridCol w:w="492"/>
        <w:gridCol w:w="2238"/>
        <w:gridCol w:w="1768"/>
      </w:tblGrid>
      <w:tr w:rsidR="64468F90" w14:paraId="5494AFC2" w14:textId="77777777" w:rsidTr="713AC0CF">
        <w:trPr>
          <w:trHeight w:val="300"/>
        </w:trPr>
        <w:tc>
          <w:tcPr>
            <w:tcW w:w="4511" w:type="dxa"/>
            <w:gridSpan w:val="4"/>
          </w:tcPr>
          <w:p w14:paraId="38A6B46E" w14:textId="4A991A12" w:rsidR="64468F90" w:rsidRDefault="64468F90">
            <w:r>
              <w:t xml:space="preserve">Test No.: </w:t>
            </w:r>
            <w:r w:rsidR="33632C25">
              <w:t>VC1</w:t>
            </w:r>
          </w:p>
        </w:tc>
        <w:tc>
          <w:tcPr>
            <w:tcW w:w="4518" w:type="dxa"/>
            <w:gridSpan w:val="3"/>
          </w:tcPr>
          <w:p w14:paraId="6E65FE6D" w14:textId="1E5CBB32" w:rsidR="64468F90" w:rsidRDefault="64468F90">
            <w:r>
              <w:t xml:space="preserve">Current Status: </w:t>
            </w:r>
            <w:r w:rsidR="73F3564B">
              <w:t>Completed</w:t>
            </w:r>
          </w:p>
        </w:tc>
      </w:tr>
      <w:tr w:rsidR="64468F90" w14:paraId="7718132E" w14:textId="77777777" w:rsidTr="713AC0CF">
        <w:trPr>
          <w:trHeight w:val="300"/>
        </w:trPr>
        <w:tc>
          <w:tcPr>
            <w:tcW w:w="9029" w:type="dxa"/>
            <w:gridSpan w:val="7"/>
          </w:tcPr>
          <w:p w14:paraId="79F9114A" w14:textId="584755A4" w:rsidR="64468F90" w:rsidRDefault="64468F90">
            <w:r>
              <w:t xml:space="preserve">Test title:  </w:t>
            </w:r>
            <w:r w:rsidR="267C0985">
              <w:t>Add Vector</w:t>
            </w:r>
          </w:p>
        </w:tc>
      </w:tr>
      <w:tr w:rsidR="64468F90" w14:paraId="5BC4997D" w14:textId="77777777" w:rsidTr="713AC0CF">
        <w:trPr>
          <w:trHeight w:val="1070"/>
        </w:trPr>
        <w:tc>
          <w:tcPr>
            <w:tcW w:w="9029" w:type="dxa"/>
            <w:gridSpan w:val="7"/>
          </w:tcPr>
          <w:p w14:paraId="2E49B578" w14:textId="594D47A9" w:rsidR="64468F90" w:rsidRDefault="64468F90">
            <w:r>
              <w:t>Testing approach:</w:t>
            </w:r>
            <w:r w:rsidR="14BD99F7">
              <w:t xml:space="preserve"> The user is in the vector configuration page.</w:t>
            </w:r>
          </w:p>
        </w:tc>
      </w:tr>
      <w:tr w:rsidR="64468F90" w14:paraId="488D87A9" w14:textId="77777777" w:rsidTr="713AC0CF">
        <w:trPr>
          <w:trHeight w:val="4130"/>
        </w:trPr>
        <w:tc>
          <w:tcPr>
            <w:tcW w:w="996" w:type="dxa"/>
          </w:tcPr>
          <w:p w14:paraId="58C70892" w14:textId="4904BA69" w:rsidR="64468F90" w:rsidRDefault="64468F90">
            <w:r>
              <w:t>STEP</w:t>
            </w:r>
          </w:p>
          <w:p w14:paraId="3997C742" w14:textId="6F7452AF" w:rsidR="64468F90" w:rsidRDefault="64468F90" w:rsidP="64468F90"/>
          <w:p w14:paraId="51586B60" w14:textId="1A4CEDB1" w:rsidR="64468F90" w:rsidRDefault="64468F90" w:rsidP="64468F90"/>
          <w:p w14:paraId="37F83923" w14:textId="27334A8F" w:rsidR="64468F90" w:rsidRDefault="64468F90" w:rsidP="64468F90">
            <w:r>
              <w:t>1.</w:t>
            </w:r>
          </w:p>
          <w:p w14:paraId="18644F7F" w14:textId="76B07826" w:rsidR="64468F90" w:rsidRDefault="64468F90" w:rsidP="64468F90"/>
          <w:p w14:paraId="6639169C" w14:textId="2A3DDD41" w:rsidR="64468F90" w:rsidRDefault="64468F90" w:rsidP="64468F90"/>
          <w:p w14:paraId="5013AE10" w14:textId="2A3DDD41" w:rsidR="7664AE1A" w:rsidRDefault="7664AE1A" w:rsidP="7664AE1A"/>
          <w:p w14:paraId="15AE3E17" w14:textId="14918CFC" w:rsidR="7664AE1A" w:rsidRDefault="7664AE1A" w:rsidP="7664AE1A"/>
          <w:p w14:paraId="47C60DA2" w14:textId="009D9A9E" w:rsidR="64468F90" w:rsidRDefault="64468F90" w:rsidP="64468F90"/>
          <w:p w14:paraId="2180076B" w14:textId="009D9A9E" w:rsidR="7664AE1A" w:rsidRDefault="7664AE1A" w:rsidP="7664AE1A"/>
          <w:p w14:paraId="4D8F1A0B" w14:textId="184DEA30" w:rsidR="64468F90" w:rsidRDefault="64468F90" w:rsidP="64468F90">
            <w:r>
              <w:t>2.</w:t>
            </w:r>
          </w:p>
          <w:p w14:paraId="0BB181DD" w14:textId="6CFDADCD" w:rsidR="64468F90" w:rsidRDefault="64468F90" w:rsidP="64468F90"/>
          <w:p w14:paraId="71C53F16" w14:textId="48313EB3" w:rsidR="64468F90" w:rsidRDefault="64468F90" w:rsidP="64468F90"/>
          <w:p w14:paraId="36ACB1DF" w14:textId="2B04C08C" w:rsidR="64468F90" w:rsidRDefault="64468F90" w:rsidP="64468F90"/>
          <w:p w14:paraId="6965C66F" w14:textId="03E9B108" w:rsidR="7664AE1A" w:rsidRDefault="7664AE1A" w:rsidP="7664AE1A"/>
          <w:p w14:paraId="1E06DA6D" w14:textId="62D2036F" w:rsidR="64468F90" w:rsidRDefault="64468F90" w:rsidP="64468F90">
            <w:r>
              <w:t>3.</w:t>
            </w:r>
          </w:p>
          <w:p w14:paraId="632439FC" w14:textId="5C8C00AB" w:rsidR="64468F90" w:rsidRDefault="64468F90" w:rsidP="64468F90"/>
          <w:p w14:paraId="37218576" w14:textId="6AA50069" w:rsidR="64468F90" w:rsidRDefault="64468F90" w:rsidP="64468F90"/>
          <w:p w14:paraId="127C9FA7" w14:textId="3B677982" w:rsidR="64468F90" w:rsidRDefault="64468F90" w:rsidP="64468F90"/>
        </w:tc>
        <w:tc>
          <w:tcPr>
            <w:tcW w:w="2250" w:type="dxa"/>
          </w:tcPr>
          <w:p w14:paraId="6BF8F1D9" w14:textId="77777777" w:rsidR="64468F90" w:rsidRDefault="64468F90">
            <w:r>
              <w:t>OPERATOR ACTION</w:t>
            </w:r>
          </w:p>
          <w:p w14:paraId="3C5A3A79" w14:textId="77777777" w:rsidR="64468F90" w:rsidRDefault="64468F90"/>
          <w:p w14:paraId="41CFF457" w14:textId="2EB0FE41" w:rsidR="64468F90" w:rsidRDefault="2B2DED69" w:rsidP="64468F90">
            <w:pPr>
              <w:spacing w:line="259" w:lineRule="auto"/>
            </w:pPr>
            <w:r>
              <w:t xml:space="preserve">The </w:t>
            </w:r>
            <w:r w:rsidR="7AA30BA2">
              <w:t>operator</w:t>
            </w:r>
            <w:r>
              <w:t xml:space="preserve"> </w:t>
            </w:r>
            <w:r w:rsidR="5273F69A">
              <w:t>clicks</w:t>
            </w:r>
            <w:r>
              <w:t xml:space="preserve"> add vector</w:t>
            </w:r>
          </w:p>
          <w:p w14:paraId="20C6ABF9" w14:textId="32DF9A7F" w:rsidR="64468F90" w:rsidRDefault="64468F90" w:rsidP="64468F90">
            <w:pPr>
              <w:spacing w:line="259" w:lineRule="auto"/>
            </w:pPr>
          </w:p>
          <w:p w14:paraId="06969FCC" w14:textId="4C2BD076" w:rsidR="64468F90" w:rsidRDefault="64468F90" w:rsidP="64468F90">
            <w:pPr>
              <w:spacing w:line="259" w:lineRule="auto"/>
            </w:pPr>
          </w:p>
          <w:p w14:paraId="5AD45290" w14:textId="4C2BD076" w:rsidR="64468F90" w:rsidRDefault="64468F90" w:rsidP="64468F90">
            <w:pPr>
              <w:spacing w:line="259" w:lineRule="auto"/>
            </w:pPr>
          </w:p>
          <w:p w14:paraId="360252A3" w14:textId="28418617" w:rsidR="64468F90" w:rsidRDefault="64468F90" w:rsidP="64468F90">
            <w:pPr>
              <w:spacing w:line="259" w:lineRule="auto"/>
            </w:pPr>
          </w:p>
          <w:p w14:paraId="246C551D" w14:textId="28418617" w:rsidR="64468F90" w:rsidRDefault="64468F90" w:rsidP="64468F90">
            <w:pPr>
              <w:spacing w:line="259" w:lineRule="auto"/>
            </w:pPr>
          </w:p>
          <w:p w14:paraId="63A5E044" w14:textId="5D605A54" w:rsidR="64468F90" w:rsidRDefault="2B2DED69" w:rsidP="64468F90">
            <w:pPr>
              <w:spacing w:line="259" w:lineRule="auto"/>
            </w:pPr>
            <w:r>
              <w:t xml:space="preserve">The </w:t>
            </w:r>
            <w:r w:rsidR="7AA30BA2">
              <w:t>operator</w:t>
            </w:r>
            <w:r>
              <w:t xml:space="preserve"> enters the name for the vector</w:t>
            </w:r>
          </w:p>
          <w:p w14:paraId="74B6670B" w14:textId="52F7EF28" w:rsidR="64468F90" w:rsidRDefault="64468F90" w:rsidP="64468F90">
            <w:pPr>
              <w:spacing w:line="259" w:lineRule="auto"/>
            </w:pPr>
          </w:p>
          <w:p w14:paraId="662DD9DB" w14:textId="49A84820" w:rsidR="64468F90" w:rsidRDefault="64468F90" w:rsidP="64468F90">
            <w:pPr>
              <w:spacing w:line="259" w:lineRule="auto"/>
            </w:pPr>
          </w:p>
          <w:p w14:paraId="77D22905" w14:textId="5B93C378" w:rsidR="64468F90" w:rsidRDefault="64468F90" w:rsidP="64468F90">
            <w:pPr>
              <w:spacing w:line="259" w:lineRule="auto"/>
            </w:pPr>
          </w:p>
          <w:p w14:paraId="41CFC875" w14:textId="0A71BA44" w:rsidR="64468F90" w:rsidRDefault="2B2DED69" w:rsidP="64468F90">
            <w:pPr>
              <w:spacing w:line="259" w:lineRule="auto"/>
            </w:pPr>
            <w:r>
              <w:t xml:space="preserve">The </w:t>
            </w:r>
            <w:r w:rsidR="7AA30BA2">
              <w:t>operator</w:t>
            </w:r>
            <w:r>
              <w:t xml:space="preserve"> enters the description for the vector.</w:t>
            </w:r>
          </w:p>
        </w:tc>
        <w:tc>
          <w:tcPr>
            <w:tcW w:w="1760" w:type="dxa"/>
            <w:gridSpan w:val="3"/>
          </w:tcPr>
          <w:p w14:paraId="17808159" w14:textId="77777777" w:rsidR="64468F90" w:rsidRDefault="64468F90">
            <w:r>
              <w:t>PURPOSE</w:t>
            </w:r>
          </w:p>
          <w:p w14:paraId="294A26A4" w14:textId="328C41F5" w:rsidR="64468F90" w:rsidRDefault="64468F90"/>
          <w:p w14:paraId="5B7C5F6E" w14:textId="0333DA64" w:rsidR="64468F90" w:rsidRDefault="64468F90" w:rsidP="64468F90">
            <w:pPr>
              <w:spacing w:line="259" w:lineRule="auto"/>
            </w:pPr>
          </w:p>
          <w:p w14:paraId="77AF2584" w14:textId="6B1C7B47" w:rsidR="64468F90" w:rsidRDefault="35A8B509" w:rsidP="64468F90">
            <w:pPr>
              <w:spacing w:line="259" w:lineRule="auto"/>
            </w:pPr>
            <w:r>
              <w:t xml:space="preserve">Creates a new </w:t>
            </w:r>
            <w:r w:rsidR="0E81A632">
              <w:t>v</w:t>
            </w:r>
            <w:r>
              <w:t>ector object.</w:t>
            </w:r>
          </w:p>
          <w:p w14:paraId="4F922097" w14:textId="6D1C7A1C" w:rsidR="64468F90" w:rsidRDefault="64468F90" w:rsidP="64468F90">
            <w:pPr>
              <w:spacing w:line="259" w:lineRule="auto"/>
            </w:pPr>
          </w:p>
          <w:p w14:paraId="01EEEAE2" w14:textId="43EAEB51" w:rsidR="64468F90" w:rsidRDefault="64468F90" w:rsidP="64468F90">
            <w:pPr>
              <w:spacing w:line="259" w:lineRule="auto"/>
            </w:pPr>
          </w:p>
          <w:p w14:paraId="26C5C4A2" w14:textId="065D373F" w:rsidR="7664AE1A" w:rsidRDefault="7664AE1A" w:rsidP="7664AE1A">
            <w:pPr>
              <w:spacing w:line="259" w:lineRule="auto"/>
            </w:pPr>
          </w:p>
          <w:p w14:paraId="71FC5E51" w14:textId="7FA31A0F" w:rsidR="7664AE1A" w:rsidRDefault="7664AE1A" w:rsidP="7664AE1A">
            <w:pPr>
              <w:spacing w:line="259" w:lineRule="auto"/>
            </w:pPr>
          </w:p>
          <w:p w14:paraId="1BC5FDA5" w14:textId="7FA31A0F" w:rsidR="7664AE1A" w:rsidRDefault="7664AE1A" w:rsidP="7664AE1A">
            <w:pPr>
              <w:spacing w:line="259" w:lineRule="auto"/>
            </w:pPr>
          </w:p>
          <w:p w14:paraId="691CC555" w14:textId="449853CB" w:rsidR="64468F90" w:rsidRDefault="35A8B509" w:rsidP="64468F90">
            <w:pPr>
              <w:spacing w:line="259" w:lineRule="auto"/>
            </w:pPr>
            <w:r>
              <w:t xml:space="preserve">Creates a label for the new </w:t>
            </w:r>
            <w:r w:rsidR="716D81DD">
              <w:t>v</w:t>
            </w:r>
            <w:r>
              <w:t>ector.</w:t>
            </w:r>
          </w:p>
          <w:p w14:paraId="67C6D6F5" w14:textId="43A39ED9" w:rsidR="64468F90" w:rsidRDefault="64468F90" w:rsidP="64468F90">
            <w:pPr>
              <w:spacing w:line="259" w:lineRule="auto"/>
            </w:pPr>
          </w:p>
          <w:p w14:paraId="538DC469" w14:textId="57ACD59D" w:rsidR="64468F90" w:rsidRDefault="64468F90" w:rsidP="64468F90">
            <w:pPr>
              <w:spacing w:line="259" w:lineRule="auto"/>
            </w:pPr>
          </w:p>
          <w:p w14:paraId="730DD6F4" w14:textId="24967DB0" w:rsidR="64468F90" w:rsidRDefault="64468F90" w:rsidP="64468F90">
            <w:pPr>
              <w:spacing w:line="259" w:lineRule="auto"/>
            </w:pPr>
          </w:p>
          <w:p w14:paraId="43DE9BEF" w14:textId="397B1D48" w:rsidR="64468F90" w:rsidRDefault="35A8B509" w:rsidP="64468F90">
            <w:pPr>
              <w:spacing w:line="259" w:lineRule="auto"/>
            </w:pPr>
            <w:r>
              <w:t xml:space="preserve">Describes the content in the new </w:t>
            </w:r>
            <w:r w:rsidR="54A485DB">
              <w:t>v</w:t>
            </w:r>
            <w:r>
              <w:t>ector.</w:t>
            </w:r>
          </w:p>
        </w:tc>
        <w:tc>
          <w:tcPr>
            <w:tcW w:w="2250" w:type="dxa"/>
          </w:tcPr>
          <w:p w14:paraId="328C71EA" w14:textId="2452C81F" w:rsidR="64468F90" w:rsidRDefault="64468F90">
            <w:r>
              <w:t>EX</w:t>
            </w:r>
            <w:r w:rsidR="6D185E1E">
              <w:t>PE</w:t>
            </w:r>
            <w:r>
              <w:t>CTED RESULTS</w:t>
            </w:r>
          </w:p>
          <w:p w14:paraId="0192B441" w14:textId="124A8373" w:rsidR="7664AE1A" w:rsidRDefault="7664AE1A" w:rsidP="7664AE1A"/>
          <w:p w14:paraId="12218BC8" w14:textId="7FBC1A22" w:rsidR="03E50A9E" w:rsidRDefault="03E50A9E" w:rsidP="7664AE1A">
            <w:r>
              <w:t>The system displays a new row with empty text boxes for the columns Name and Description.</w:t>
            </w:r>
          </w:p>
          <w:p w14:paraId="46CCCC58" w14:textId="1BB1484A" w:rsidR="7664AE1A" w:rsidRDefault="7664AE1A" w:rsidP="7664AE1A"/>
          <w:p w14:paraId="2A4BD445" w14:textId="1BB1484A" w:rsidR="7664AE1A" w:rsidRDefault="7664AE1A" w:rsidP="7664AE1A"/>
          <w:p w14:paraId="6D4D76E1" w14:textId="3AD9F233" w:rsidR="03E50A9E" w:rsidRDefault="03E50A9E" w:rsidP="7664AE1A">
            <w:r>
              <w:t>The system displays the input under the vector name text box.</w:t>
            </w:r>
          </w:p>
          <w:p w14:paraId="509C7A41" w14:textId="44A6EDBA" w:rsidR="7664AE1A" w:rsidRDefault="7664AE1A" w:rsidP="7664AE1A"/>
          <w:p w14:paraId="14670FE4" w14:textId="0637F3E3" w:rsidR="7664AE1A" w:rsidRDefault="7664AE1A" w:rsidP="7664AE1A"/>
          <w:p w14:paraId="0B88C208" w14:textId="723593E4" w:rsidR="64468F90" w:rsidRDefault="411F1BD3" w:rsidP="64468F90">
            <w:r>
              <w:t xml:space="preserve">The system </w:t>
            </w:r>
            <w:r w:rsidR="10FB0B97">
              <w:t>displays the input under the vector description text box.</w:t>
            </w:r>
          </w:p>
        </w:tc>
        <w:tc>
          <w:tcPr>
            <w:tcW w:w="1773" w:type="dxa"/>
          </w:tcPr>
          <w:p w14:paraId="4AD15B0D" w14:textId="77777777" w:rsidR="64468F90" w:rsidRDefault="64468F90">
            <w:r>
              <w:t>COMMENTS</w:t>
            </w:r>
          </w:p>
          <w:p w14:paraId="0010A021" w14:textId="778319DD" w:rsidR="64468F90" w:rsidRDefault="64468F90" w:rsidP="64468F90"/>
        </w:tc>
      </w:tr>
      <w:tr w:rsidR="64468F90" w14:paraId="3211F192" w14:textId="77777777" w:rsidTr="713AC0CF">
        <w:trPr>
          <w:trHeight w:val="1250"/>
        </w:trPr>
        <w:tc>
          <w:tcPr>
            <w:tcW w:w="9029" w:type="dxa"/>
            <w:gridSpan w:val="7"/>
            <w:tcBorders>
              <w:bottom w:val="single" w:sz="4" w:space="0" w:color="auto"/>
            </w:tcBorders>
          </w:tcPr>
          <w:p w14:paraId="161421ED" w14:textId="6E46113D" w:rsidR="64468F90" w:rsidRDefault="64468F90">
            <w:r>
              <w:t xml:space="preserve">Concluding Remarks: </w:t>
            </w:r>
            <w:r w:rsidR="61316EBF">
              <w:t>Selecting Add Vector in the Vector Configuration window adds a new vector to the table. It will show up for log entries to be associated to.</w:t>
            </w:r>
          </w:p>
          <w:p w14:paraId="4631A716" w14:textId="72BADFD9" w:rsidR="64468F90" w:rsidRDefault="64468F90" w:rsidP="713AC0CF"/>
          <w:p w14:paraId="4174C4B5" w14:textId="5D1AA6E4" w:rsidR="64468F90" w:rsidRDefault="61316EBF" w:rsidP="713AC0CF">
            <w:r>
              <w:rPr>
                <w:noProof/>
              </w:rPr>
              <w:drawing>
                <wp:inline distT="0" distB="0" distL="0" distR="0" wp14:anchorId="4282E11D" wp14:editId="6F5C5219">
                  <wp:extent cx="2836984" cy="2305050"/>
                  <wp:effectExtent l="0" t="0" r="0" b="0"/>
                  <wp:docPr id="1315927291" name="Picture 1315927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836984" cy="2305050"/>
                          </a:xfrm>
                          <a:prstGeom prst="rect">
                            <a:avLst/>
                          </a:prstGeom>
                        </pic:spPr>
                      </pic:pic>
                    </a:graphicData>
                  </a:graphic>
                </wp:inline>
              </w:drawing>
            </w:r>
          </w:p>
          <w:p w14:paraId="3BAEDCBD" w14:textId="56BDEB57" w:rsidR="64468F90" w:rsidRDefault="61316EBF" w:rsidP="713AC0CF">
            <w:r>
              <w:rPr>
                <w:noProof/>
              </w:rPr>
              <w:drawing>
                <wp:inline distT="0" distB="0" distL="0" distR="0" wp14:anchorId="52EB0E07" wp14:editId="56748A2B">
                  <wp:extent cx="2952000" cy="2349300"/>
                  <wp:effectExtent l="0" t="0" r="0" b="0"/>
                  <wp:docPr id="1971037295" name="Picture 1971037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952000" cy="2349300"/>
                          </a:xfrm>
                          <a:prstGeom prst="rect">
                            <a:avLst/>
                          </a:prstGeom>
                        </pic:spPr>
                      </pic:pic>
                    </a:graphicData>
                  </a:graphic>
                </wp:inline>
              </w:drawing>
            </w:r>
          </w:p>
        </w:tc>
      </w:tr>
      <w:tr w:rsidR="64468F90" w14:paraId="506CBBB0" w14:textId="77777777" w:rsidTr="713AC0CF">
        <w:trPr>
          <w:trHeight w:val="890"/>
        </w:trPr>
        <w:tc>
          <w:tcPr>
            <w:tcW w:w="4499" w:type="dxa"/>
            <w:gridSpan w:val="3"/>
          </w:tcPr>
          <w:p w14:paraId="6FFF1A8B" w14:textId="16564796" w:rsidR="64468F90" w:rsidRDefault="558A8220" w:rsidP="64468F90">
            <w:pPr>
              <w:spacing w:line="259" w:lineRule="auto"/>
            </w:pPr>
            <w:r>
              <w:t xml:space="preserve">Testing Team: Adrian, Sergio, Cristian, Jesus, Jay </w:t>
            </w:r>
          </w:p>
        </w:tc>
        <w:tc>
          <w:tcPr>
            <w:tcW w:w="4530" w:type="dxa"/>
            <w:gridSpan w:val="4"/>
          </w:tcPr>
          <w:p w14:paraId="57A300F9" w14:textId="224780C2" w:rsidR="64468F90" w:rsidRDefault="212F17EC">
            <w:r>
              <w:t>Date Completed: 05/08/2020</w:t>
            </w:r>
          </w:p>
          <w:p w14:paraId="44699647" w14:textId="69F62E2C" w:rsidR="64468F90" w:rsidRDefault="64468F90" w:rsidP="64468F90"/>
          <w:p w14:paraId="5537E947" w14:textId="3A48C304" w:rsidR="64468F90" w:rsidRDefault="64468F90" w:rsidP="64468F90"/>
          <w:p w14:paraId="08A21B47" w14:textId="7D85505C" w:rsidR="64468F90" w:rsidRDefault="64468F90" w:rsidP="64468F90"/>
        </w:tc>
      </w:tr>
    </w:tbl>
    <w:p w14:paraId="7AEB4490" w14:textId="5388898A" w:rsidR="64468F90" w:rsidRDefault="64468F90" w:rsidP="64468F90"/>
    <w:p w14:paraId="06754F42" w14:textId="3DFC9127" w:rsidR="58F13C0B" w:rsidRDefault="58F13C0B" w:rsidP="64468F90">
      <w:pPr>
        <w:pStyle w:val="Heading2"/>
        <w:numPr>
          <w:ilvl w:val="1"/>
          <w:numId w:val="0"/>
        </w:numPr>
      </w:pPr>
      <w:r>
        <w:t xml:space="preserve">9.2 </w:t>
      </w:r>
      <w:r w:rsidR="12DAAD81">
        <w:t xml:space="preserve">Delete </w:t>
      </w:r>
      <w:r>
        <w:t>Vector</w:t>
      </w:r>
    </w:p>
    <w:p w14:paraId="7FA178CC" w14:textId="76DD71F1"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9"/>
        <w:gridCol w:w="1249"/>
        <w:gridCol w:w="12"/>
        <w:gridCol w:w="492"/>
        <w:gridCol w:w="2238"/>
        <w:gridCol w:w="1768"/>
      </w:tblGrid>
      <w:tr w:rsidR="64468F90" w14:paraId="4223BF0F" w14:textId="77777777" w:rsidTr="713AC0CF">
        <w:trPr>
          <w:trHeight w:val="300"/>
        </w:trPr>
        <w:tc>
          <w:tcPr>
            <w:tcW w:w="4511" w:type="dxa"/>
            <w:gridSpan w:val="4"/>
          </w:tcPr>
          <w:p w14:paraId="3E9FA73B" w14:textId="5479A244" w:rsidR="64468F90" w:rsidRDefault="64468F90">
            <w:r>
              <w:t xml:space="preserve">Test No.: </w:t>
            </w:r>
            <w:r w:rsidR="74713E1E">
              <w:t>VC2</w:t>
            </w:r>
          </w:p>
        </w:tc>
        <w:tc>
          <w:tcPr>
            <w:tcW w:w="4518" w:type="dxa"/>
            <w:gridSpan w:val="3"/>
          </w:tcPr>
          <w:p w14:paraId="1D9E07C7" w14:textId="0D156A3E" w:rsidR="64468F90" w:rsidRDefault="64468F90">
            <w:r>
              <w:t xml:space="preserve">Current Status: </w:t>
            </w:r>
            <w:r w:rsidR="01C2E6CC">
              <w:t>Completed</w:t>
            </w:r>
          </w:p>
        </w:tc>
      </w:tr>
      <w:tr w:rsidR="64468F90" w14:paraId="3C29DE22" w14:textId="77777777" w:rsidTr="713AC0CF">
        <w:trPr>
          <w:trHeight w:val="300"/>
        </w:trPr>
        <w:tc>
          <w:tcPr>
            <w:tcW w:w="9029" w:type="dxa"/>
            <w:gridSpan w:val="7"/>
          </w:tcPr>
          <w:p w14:paraId="0626910C" w14:textId="79B45DE6" w:rsidR="64468F90" w:rsidRDefault="64468F90">
            <w:r>
              <w:t xml:space="preserve">Test title:  </w:t>
            </w:r>
            <w:r w:rsidR="603546D8">
              <w:t>Delete Vector</w:t>
            </w:r>
          </w:p>
        </w:tc>
      </w:tr>
      <w:tr w:rsidR="64468F90" w14:paraId="233D7ADB" w14:textId="77777777" w:rsidTr="713AC0CF">
        <w:trPr>
          <w:trHeight w:val="1070"/>
        </w:trPr>
        <w:tc>
          <w:tcPr>
            <w:tcW w:w="9029" w:type="dxa"/>
            <w:gridSpan w:val="7"/>
          </w:tcPr>
          <w:p w14:paraId="6622CD3F" w14:textId="56BCCDF2" w:rsidR="64468F90" w:rsidRDefault="64468F90">
            <w:r>
              <w:t>Testing approach:</w:t>
            </w:r>
            <w:r w:rsidR="796DBD80">
              <w:t xml:space="preserve"> There is an existing vector in the vector configuration page.</w:t>
            </w:r>
          </w:p>
        </w:tc>
      </w:tr>
      <w:tr w:rsidR="64468F90" w14:paraId="06C84861" w14:textId="77777777" w:rsidTr="713AC0CF">
        <w:trPr>
          <w:trHeight w:val="4130"/>
        </w:trPr>
        <w:tc>
          <w:tcPr>
            <w:tcW w:w="996" w:type="dxa"/>
          </w:tcPr>
          <w:p w14:paraId="079B4112" w14:textId="4904BA69" w:rsidR="64468F90" w:rsidRDefault="64468F90">
            <w:r>
              <w:t>STEP</w:t>
            </w:r>
          </w:p>
          <w:p w14:paraId="74077137" w14:textId="6F7452AF" w:rsidR="64468F90" w:rsidRDefault="64468F90" w:rsidP="64468F90"/>
          <w:p w14:paraId="0F8ABE18" w14:textId="1A4CEDB1" w:rsidR="64468F90" w:rsidRDefault="64468F90" w:rsidP="64468F90"/>
          <w:p w14:paraId="1AE9DA8F" w14:textId="27334A8F" w:rsidR="64468F90" w:rsidRDefault="64468F90" w:rsidP="64468F90">
            <w:r>
              <w:t>1.</w:t>
            </w:r>
          </w:p>
          <w:p w14:paraId="2551BBE3" w14:textId="76B07826" w:rsidR="64468F90" w:rsidRDefault="64468F90" w:rsidP="64468F90"/>
          <w:p w14:paraId="1BCE3C2F" w14:textId="768A8B88" w:rsidR="64468F90" w:rsidRDefault="64468F90" w:rsidP="64468F90"/>
          <w:p w14:paraId="7058A0DA" w14:textId="2BCDD6E1" w:rsidR="7664AE1A" w:rsidRDefault="7664AE1A" w:rsidP="7664AE1A"/>
          <w:p w14:paraId="2BB2FDD4" w14:textId="55BCD807" w:rsidR="64468F90" w:rsidRDefault="64468F90" w:rsidP="64468F90"/>
          <w:p w14:paraId="507EE4E7" w14:textId="56EE817D" w:rsidR="7664AE1A" w:rsidRDefault="7664AE1A" w:rsidP="7664AE1A"/>
          <w:p w14:paraId="073014A9" w14:textId="184DEA30" w:rsidR="64468F90" w:rsidRDefault="64468F90" w:rsidP="64468F90">
            <w:r>
              <w:t>2.</w:t>
            </w:r>
          </w:p>
          <w:p w14:paraId="1AC42CED" w14:textId="4ADD0ED4" w:rsidR="64468F90" w:rsidRDefault="64468F90" w:rsidP="64468F90"/>
        </w:tc>
        <w:tc>
          <w:tcPr>
            <w:tcW w:w="2250" w:type="dxa"/>
          </w:tcPr>
          <w:p w14:paraId="4040AAD3" w14:textId="77777777" w:rsidR="64468F90" w:rsidRDefault="64468F90">
            <w:r>
              <w:t>OPERATOR ACTION</w:t>
            </w:r>
          </w:p>
          <w:p w14:paraId="6663E39E" w14:textId="690CE003" w:rsidR="64468F90" w:rsidRDefault="64468F90"/>
          <w:p w14:paraId="70C66845" w14:textId="501898C5" w:rsidR="64468F90" w:rsidRDefault="7001E0E6" w:rsidP="64468F90">
            <w:pPr>
              <w:spacing w:line="259" w:lineRule="auto"/>
            </w:pPr>
            <w:r>
              <w:t xml:space="preserve">The </w:t>
            </w:r>
            <w:r w:rsidR="7AA30BA2">
              <w:t>operator</w:t>
            </w:r>
            <w:r>
              <w:t xml:space="preserve"> selects a vector</w:t>
            </w:r>
          </w:p>
          <w:p w14:paraId="31B1A7F7" w14:textId="1D9B48DE" w:rsidR="64468F90" w:rsidRDefault="64468F90" w:rsidP="64468F90">
            <w:pPr>
              <w:spacing w:line="259" w:lineRule="auto"/>
            </w:pPr>
          </w:p>
          <w:p w14:paraId="114886FF" w14:textId="31CFEF38" w:rsidR="64468F90" w:rsidRDefault="64468F90" w:rsidP="64468F90">
            <w:pPr>
              <w:spacing w:line="259" w:lineRule="auto"/>
            </w:pPr>
          </w:p>
          <w:p w14:paraId="51077937" w14:textId="428814B3" w:rsidR="64468F90" w:rsidRDefault="64468F90" w:rsidP="64468F90">
            <w:pPr>
              <w:spacing w:line="259" w:lineRule="auto"/>
            </w:pPr>
          </w:p>
          <w:p w14:paraId="21D7B096" w14:textId="1C46690E" w:rsidR="64468F90" w:rsidRDefault="64468F90" w:rsidP="64468F90">
            <w:pPr>
              <w:spacing w:line="259" w:lineRule="auto"/>
            </w:pPr>
          </w:p>
          <w:p w14:paraId="5739E83F" w14:textId="09A07AA1" w:rsidR="64468F90" w:rsidRDefault="7001E0E6" w:rsidP="64468F90">
            <w:pPr>
              <w:spacing w:line="259" w:lineRule="auto"/>
            </w:pPr>
            <w:r>
              <w:t xml:space="preserve">The </w:t>
            </w:r>
            <w:r w:rsidR="7AA30BA2">
              <w:t>operator</w:t>
            </w:r>
            <w:r>
              <w:t xml:space="preserve"> </w:t>
            </w:r>
            <w:r w:rsidR="1CEFB064">
              <w:t>clicks the</w:t>
            </w:r>
            <w:r>
              <w:t xml:space="preserve"> delete vector</w:t>
            </w:r>
            <w:r w:rsidR="6F2D5565">
              <w:t xml:space="preserve"> button</w:t>
            </w:r>
            <w:r>
              <w:t>.</w:t>
            </w:r>
          </w:p>
          <w:p w14:paraId="1E7D95AE" w14:textId="47BA7473" w:rsidR="64468F90" w:rsidRDefault="64468F90" w:rsidP="64468F90">
            <w:pPr>
              <w:spacing w:line="259" w:lineRule="auto"/>
            </w:pPr>
          </w:p>
        </w:tc>
        <w:tc>
          <w:tcPr>
            <w:tcW w:w="1760" w:type="dxa"/>
            <w:gridSpan w:val="3"/>
          </w:tcPr>
          <w:p w14:paraId="2E75B272" w14:textId="77777777" w:rsidR="64468F90" w:rsidRDefault="64468F90">
            <w:r>
              <w:t>PURPOSE</w:t>
            </w:r>
          </w:p>
          <w:p w14:paraId="6A6656BF" w14:textId="328C41F5" w:rsidR="64468F90" w:rsidRDefault="64468F90"/>
          <w:p w14:paraId="5405E174" w14:textId="0333DA64" w:rsidR="64468F90" w:rsidRDefault="64468F90" w:rsidP="64468F90">
            <w:pPr>
              <w:spacing w:line="259" w:lineRule="auto"/>
            </w:pPr>
          </w:p>
          <w:p w14:paraId="2CE50EDB" w14:textId="0753A01E" w:rsidR="64468F90" w:rsidRDefault="00F68217" w:rsidP="64468F90">
            <w:pPr>
              <w:spacing w:line="259" w:lineRule="auto"/>
            </w:pPr>
            <w:r>
              <w:t>To select the  vector(s) to be deleted.</w:t>
            </w:r>
          </w:p>
          <w:p w14:paraId="327568A6" w14:textId="7CBB4A59" w:rsidR="64468F90" w:rsidRDefault="64468F90" w:rsidP="64468F90">
            <w:pPr>
              <w:spacing w:line="259" w:lineRule="auto"/>
            </w:pPr>
          </w:p>
          <w:p w14:paraId="58E9BAB4" w14:textId="4AC4B751" w:rsidR="7664AE1A" w:rsidRDefault="7664AE1A" w:rsidP="7664AE1A">
            <w:pPr>
              <w:spacing w:line="259" w:lineRule="auto"/>
            </w:pPr>
          </w:p>
          <w:p w14:paraId="3307BBC2" w14:textId="4AC4B751" w:rsidR="7664AE1A" w:rsidRDefault="7664AE1A" w:rsidP="7664AE1A">
            <w:pPr>
              <w:spacing w:line="259" w:lineRule="auto"/>
            </w:pPr>
          </w:p>
          <w:p w14:paraId="2CE24D01" w14:textId="55146E90" w:rsidR="16ED2B5E" w:rsidRDefault="16ED2B5E" w:rsidP="7664AE1A">
            <w:pPr>
              <w:spacing w:line="259" w:lineRule="auto"/>
            </w:pPr>
            <w:r>
              <w:t>To delete the selected vector.</w:t>
            </w:r>
          </w:p>
          <w:p w14:paraId="5A26A7E8" w14:textId="216F2E14" w:rsidR="64468F90" w:rsidRDefault="64468F90" w:rsidP="64468F90">
            <w:pPr>
              <w:spacing w:line="259" w:lineRule="auto"/>
            </w:pPr>
          </w:p>
        </w:tc>
        <w:tc>
          <w:tcPr>
            <w:tcW w:w="2250" w:type="dxa"/>
          </w:tcPr>
          <w:p w14:paraId="1A0A58EE" w14:textId="0A8C2F9B" w:rsidR="64468F90" w:rsidRDefault="64468F90">
            <w:r>
              <w:t>EX</w:t>
            </w:r>
            <w:r w:rsidR="60F8B837">
              <w:t>PE</w:t>
            </w:r>
            <w:r>
              <w:t>CTED RESULTS</w:t>
            </w:r>
          </w:p>
          <w:p w14:paraId="3F775079" w14:textId="08779670" w:rsidR="64468F90" w:rsidRDefault="64468F90" w:rsidP="64468F90"/>
          <w:p w14:paraId="39F27CE6" w14:textId="504D803D" w:rsidR="64468F90" w:rsidRDefault="0C99C8A6" w:rsidP="64468F90">
            <w:r>
              <w:t>The row representing the vector in the table will be highlighted in blue.</w:t>
            </w:r>
          </w:p>
          <w:p w14:paraId="1F570BA3" w14:textId="53A77F97" w:rsidR="64468F90" w:rsidRDefault="64468F90" w:rsidP="64468F90"/>
          <w:p w14:paraId="28004BD9" w14:textId="3B1BE7D8" w:rsidR="64468F90" w:rsidRDefault="64468F90" w:rsidP="64468F90"/>
          <w:p w14:paraId="7B7F7BD1" w14:textId="7B0281DA" w:rsidR="64468F90" w:rsidRDefault="06BE8A7B" w:rsidP="64468F90">
            <w:r>
              <w:t>The row representing the vector in the table will be removed.</w:t>
            </w:r>
          </w:p>
        </w:tc>
        <w:tc>
          <w:tcPr>
            <w:tcW w:w="1773" w:type="dxa"/>
          </w:tcPr>
          <w:p w14:paraId="79C18F37" w14:textId="77777777" w:rsidR="64468F90" w:rsidRDefault="64468F90">
            <w:r>
              <w:t>COMMENTS</w:t>
            </w:r>
          </w:p>
          <w:p w14:paraId="0188D982" w14:textId="778319DD" w:rsidR="64468F90" w:rsidRDefault="64468F90" w:rsidP="64468F90"/>
        </w:tc>
      </w:tr>
      <w:tr w:rsidR="64468F90" w14:paraId="6C8234A1" w14:textId="77777777" w:rsidTr="713AC0CF">
        <w:trPr>
          <w:trHeight w:val="1250"/>
        </w:trPr>
        <w:tc>
          <w:tcPr>
            <w:tcW w:w="9029" w:type="dxa"/>
            <w:gridSpan w:val="7"/>
            <w:tcBorders>
              <w:bottom w:val="single" w:sz="4" w:space="0" w:color="auto"/>
            </w:tcBorders>
          </w:tcPr>
          <w:p w14:paraId="2FE66315" w14:textId="6B705482" w:rsidR="64468F90" w:rsidRDefault="64468F90">
            <w:r>
              <w:t xml:space="preserve">Concluding Remarks: </w:t>
            </w:r>
            <w:r w:rsidR="6BFF850C">
              <w:t>Selecting a vector and clicking the Delete Vector button will remove the vector from the vector table. The images below show that after deletion, the vector no longer shows up for entries to be associated to it.</w:t>
            </w:r>
          </w:p>
          <w:p w14:paraId="6D097FAD" w14:textId="2029C0B7" w:rsidR="64468F90" w:rsidRDefault="6BFF850C" w:rsidP="713AC0CF">
            <w:r>
              <w:rPr>
                <w:noProof/>
              </w:rPr>
              <w:drawing>
                <wp:inline distT="0" distB="0" distL="0" distR="0" wp14:anchorId="5DB16940" wp14:editId="4FF73E74">
                  <wp:extent cx="3454686" cy="2562225"/>
                  <wp:effectExtent l="0" t="0" r="0" b="0"/>
                  <wp:docPr id="1698166664" name="Picture 16981666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454686" cy="2562225"/>
                          </a:xfrm>
                          <a:prstGeom prst="rect">
                            <a:avLst/>
                          </a:prstGeom>
                        </pic:spPr>
                      </pic:pic>
                    </a:graphicData>
                  </a:graphic>
                </wp:inline>
              </w:drawing>
            </w:r>
          </w:p>
          <w:p w14:paraId="09247279" w14:textId="26DAB202" w:rsidR="64468F90" w:rsidRDefault="6BFF850C" w:rsidP="713AC0CF">
            <w:r>
              <w:rPr>
                <w:noProof/>
              </w:rPr>
              <w:drawing>
                <wp:inline distT="0" distB="0" distL="0" distR="0" wp14:anchorId="2271ED28" wp14:editId="24808434">
                  <wp:extent cx="2901950" cy="673100"/>
                  <wp:effectExtent l="0" t="0" r="0" b="0"/>
                  <wp:docPr id="569652684" name="Picture 569652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extLst>
                              <a:ext uri="{28A0092B-C50C-407E-A947-70E740481C1C}">
                                <a14:useLocalDpi xmlns:a14="http://schemas.microsoft.com/office/drawing/2010/main" val="0"/>
                              </a:ext>
                            </a:extLst>
                          </a:blip>
                          <a:stretch>
                            <a:fillRect/>
                          </a:stretch>
                        </pic:blipFill>
                        <pic:spPr>
                          <a:xfrm>
                            <a:off x="0" y="0"/>
                            <a:ext cx="2901950" cy="673100"/>
                          </a:xfrm>
                          <a:prstGeom prst="rect">
                            <a:avLst/>
                          </a:prstGeom>
                        </pic:spPr>
                      </pic:pic>
                    </a:graphicData>
                  </a:graphic>
                </wp:inline>
              </w:drawing>
            </w:r>
          </w:p>
          <w:p w14:paraId="11EA9E4F" w14:textId="79D5E8D3" w:rsidR="64468F90" w:rsidRDefault="6BFF850C" w:rsidP="713AC0CF">
            <w:r>
              <w:rPr>
                <w:noProof/>
              </w:rPr>
              <w:drawing>
                <wp:inline distT="0" distB="0" distL="0" distR="0" wp14:anchorId="331C2797" wp14:editId="5CF1B2F4">
                  <wp:extent cx="3248025" cy="2456319"/>
                  <wp:effectExtent l="0" t="0" r="0" b="0"/>
                  <wp:docPr id="1724959571" name="Picture 1724959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3248025" cy="2456319"/>
                          </a:xfrm>
                          <a:prstGeom prst="rect">
                            <a:avLst/>
                          </a:prstGeom>
                        </pic:spPr>
                      </pic:pic>
                    </a:graphicData>
                  </a:graphic>
                </wp:inline>
              </w:drawing>
            </w:r>
          </w:p>
          <w:p w14:paraId="77199C4E" w14:textId="5912D2AC" w:rsidR="64468F90" w:rsidRDefault="6BFF850C" w:rsidP="713AC0CF">
            <w:r>
              <w:rPr>
                <w:noProof/>
              </w:rPr>
              <w:drawing>
                <wp:inline distT="0" distB="0" distL="0" distR="0" wp14:anchorId="692264CA" wp14:editId="28AC845C">
                  <wp:extent cx="3505200" cy="1015047"/>
                  <wp:effectExtent l="0" t="0" r="0" b="0"/>
                  <wp:docPr id="2021569585" name="Picture 2021569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3505200" cy="1015047"/>
                          </a:xfrm>
                          <a:prstGeom prst="rect">
                            <a:avLst/>
                          </a:prstGeom>
                        </pic:spPr>
                      </pic:pic>
                    </a:graphicData>
                  </a:graphic>
                </wp:inline>
              </w:drawing>
            </w:r>
          </w:p>
          <w:p w14:paraId="490E890C" w14:textId="16517D43" w:rsidR="64468F90" w:rsidRDefault="64468F90" w:rsidP="713AC0CF"/>
        </w:tc>
      </w:tr>
      <w:tr w:rsidR="64468F90" w14:paraId="684D49A3" w14:textId="77777777" w:rsidTr="713AC0CF">
        <w:trPr>
          <w:trHeight w:val="890"/>
        </w:trPr>
        <w:tc>
          <w:tcPr>
            <w:tcW w:w="4499" w:type="dxa"/>
            <w:gridSpan w:val="3"/>
          </w:tcPr>
          <w:p w14:paraId="0FBA3B9D" w14:textId="3390A90C" w:rsidR="64468F90" w:rsidRDefault="558A8220" w:rsidP="64468F90">
            <w:pPr>
              <w:spacing w:line="259" w:lineRule="auto"/>
            </w:pPr>
            <w:r>
              <w:t xml:space="preserve">Testing Team: Adrian, Sergio, Cristian, Jesus, Jay </w:t>
            </w:r>
          </w:p>
        </w:tc>
        <w:tc>
          <w:tcPr>
            <w:tcW w:w="4530" w:type="dxa"/>
            <w:gridSpan w:val="4"/>
          </w:tcPr>
          <w:p w14:paraId="3F07BFF3" w14:textId="65C0FB64" w:rsidR="64468F90" w:rsidRDefault="212F17EC">
            <w:r>
              <w:t>Date Completed: 05/08/2020</w:t>
            </w:r>
          </w:p>
          <w:p w14:paraId="1608FAB8" w14:textId="69F62E2C" w:rsidR="64468F90" w:rsidRDefault="64468F90" w:rsidP="64468F90"/>
          <w:p w14:paraId="758BAD69" w14:textId="3A48C304" w:rsidR="64468F90" w:rsidRDefault="64468F90" w:rsidP="64468F90"/>
          <w:p w14:paraId="0624EC91" w14:textId="7D85505C" w:rsidR="64468F90" w:rsidRDefault="64468F90" w:rsidP="64468F90"/>
        </w:tc>
      </w:tr>
    </w:tbl>
    <w:p w14:paraId="37CA3C2F" w14:textId="525515B7" w:rsidR="64468F90" w:rsidRDefault="64468F90" w:rsidP="64468F90"/>
    <w:p w14:paraId="13A91421" w14:textId="33970B5C" w:rsidR="6D74DDA9" w:rsidRDefault="6D74DDA9" w:rsidP="64468F90">
      <w:pPr>
        <w:pStyle w:val="Heading2"/>
        <w:numPr>
          <w:ilvl w:val="1"/>
          <w:numId w:val="0"/>
        </w:numPr>
      </w:pPr>
      <w:r>
        <w:t xml:space="preserve">9.3 </w:t>
      </w:r>
      <w:r w:rsidR="023DAF75">
        <w:t xml:space="preserve">Update Pull </w:t>
      </w:r>
      <w:r>
        <w:t xml:space="preserve">Vector </w:t>
      </w:r>
    </w:p>
    <w:p w14:paraId="5B0D11D7" w14:textId="525515B7"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30"/>
        <w:gridCol w:w="2154"/>
        <w:gridCol w:w="1308"/>
        <w:gridCol w:w="21"/>
        <w:gridCol w:w="431"/>
        <w:gridCol w:w="2135"/>
        <w:gridCol w:w="1911"/>
      </w:tblGrid>
      <w:tr w:rsidR="64468F90" w14:paraId="651DC9CC" w14:textId="77777777" w:rsidTr="713AC0CF">
        <w:trPr>
          <w:trHeight w:val="300"/>
        </w:trPr>
        <w:tc>
          <w:tcPr>
            <w:tcW w:w="4511" w:type="dxa"/>
            <w:gridSpan w:val="4"/>
          </w:tcPr>
          <w:p w14:paraId="51948134" w14:textId="6317512B" w:rsidR="64468F90" w:rsidRDefault="64468F90">
            <w:r>
              <w:t xml:space="preserve">Test No.: </w:t>
            </w:r>
            <w:r w:rsidR="55241A00">
              <w:t>VC3</w:t>
            </w:r>
          </w:p>
        </w:tc>
        <w:tc>
          <w:tcPr>
            <w:tcW w:w="4518" w:type="dxa"/>
            <w:gridSpan w:val="3"/>
          </w:tcPr>
          <w:p w14:paraId="63944BEA" w14:textId="710B8A61" w:rsidR="64468F90" w:rsidRDefault="64468F90">
            <w:r>
              <w:t xml:space="preserve">Current Status: </w:t>
            </w:r>
            <w:r w:rsidR="0EFCCA03">
              <w:t>Completed</w:t>
            </w:r>
          </w:p>
        </w:tc>
      </w:tr>
      <w:tr w:rsidR="64468F90" w14:paraId="536EADB3" w14:textId="77777777" w:rsidTr="713AC0CF">
        <w:trPr>
          <w:trHeight w:val="300"/>
        </w:trPr>
        <w:tc>
          <w:tcPr>
            <w:tcW w:w="9029" w:type="dxa"/>
            <w:gridSpan w:val="7"/>
          </w:tcPr>
          <w:p w14:paraId="7736E530" w14:textId="0F6F8FD0" w:rsidR="64468F90" w:rsidRDefault="64468F90">
            <w:r>
              <w:t xml:space="preserve">Test title:  </w:t>
            </w:r>
            <w:r w:rsidR="74529D42">
              <w:t>Update Pull Vector</w:t>
            </w:r>
          </w:p>
          <w:p w14:paraId="50AD6AF3" w14:textId="77777777" w:rsidR="64468F90" w:rsidRDefault="64468F90"/>
        </w:tc>
      </w:tr>
      <w:tr w:rsidR="64468F90" w14:paraId="14169021" w14:textId="77777777" w:rsidTr="713AC0CF">
        <w:trPr>
          <w:trHeight w:val="1070"/>
        </w:trPr>
        <w:tc>
          <w:tcPr>
            <w:tcW w:w="9029" w:type="dxa"/>
            <w:gridSpan w:val="7"/>
          </w:tcPr>
          <w:p w14:paraId="16C1984B" w14:textId="0985816D" w:rsidR="64468F90" w:rsidRDefault="64468F90">
            <w:r>
              <w:t>Testing approach:</w:t>
            </w:r>
            <w:r w:rsidR="408A2182">
              <w:t xml:space="preserve"> The user is connected to the Lead IP address and request to down</w:t>
            </w:r>
            <w:r w:rsidR="2CEBA340">
              <w:t>load the vector from the lead-database.</w:t>
            </w:r>
          </w:p>
        </w:tc>
      </w:tr>
      <w:tr w:rsidR="64468F90" w14:paraId="61CCA558" w14:textId="77777777" w:rsidTr="713AC0CF">
        <w:trPr>
          <w:trHeight w:val="4130"/>
        </w:trPr>
        <w:tc>
          <w:tcPr>
            <w:tcW w:w="996" w:type="dxa"/>
          </w:tcPr>
          <w:p w14:paraId="4E799EBC" w14:textId="4904BA69" w:rsidR="64468F90" w:rsidRDefault="64468F90">
            <w:r>
              <w:t>STEP</w:t>
            </w:r>
          </w:p>
          <w:p w14:paraId="508CD300" w14:textId="6F7452AF" w:rsidR="64468F90" w:rsidRDefault="64468F90" w:rsidP="64468F90"/>
          <w:p w14:paraId="11B94048" w14:textId="1A4CEDB1" w:rsidR="64468F90" w:rsidRDefault="64468F90" w:rsidP="64468F90"/>
          <w:p w14:paraId="1F44CD28" w14:textId="54E4E416" w:rsidR="64468F90" w:rsidRDefault="64468F90" w:rsidP="64468F90">
            <w:r>
              <w:t>1.</w:t>
            </w:r>
          </w:p>
        </w:tc>
        <w:tc>
          <w:tcPr>
            <w:tcW w:w="2250" w:type="dxa"/>
          </w:tcPr>
          <w:p w14:paraId="2C6D6384" w14:textId="77777777" w:rsidR="64468F90" w:rsidRDefault="64468F90">
            <w:r>
              <w:t>OPERATOR ACTION</w:t>
            </w:r>
          </w:p>
          <w:p w14:paraId="0D0B14DB" w14:textId="1514953A" w:rsidR="64468F90" w:rsidRDefault="64468F90"/>
          <w:p w14:paraId="7B533ACB" w14:textId="2D764B64" w:rsidR="7BC521B5" w:rsidRDefault="7BC521B5" w:rsidP="7664AE1A">
            <w:r>
              <w:t>The operator clicks the pull button.</w:t>
            </w:r>
          </w:p>
          <w:p w14:paraId="5347C15D" w14:textId="02415885" w:rsidR="64468F90" w:rsidRDefault="64468F90" w:rsidP="64468F90">
            <w:pPr>
              <w:spacing w:line="259" w:lineRule="auto"/>
            </w:pPr>
          </w:p>
        </w:tc>
        <w:tc>
          <w:tcPr>
            <w:tcW w:w="1760" w:type="dxa"/>
            <w:gridSpan w:val="3"/>
          </w:tcPr>
          <w:p w14:paraId="7F77EB24" w14:textId="77777777" w:rsidR="64468F90" w:rsidRDefault="64468F90">
            <w:r>
              <w:t>PURPOSE</w:t>
            </w:r>
          </w:p>
          <w:p w14:paraId="397B1DA9" w14:textId="328C41F5" w:rsidR="64468F90" w:rsidRDefault="64468F90"/>
          <w:p w14:paraId="3A761811" w14:textId="0333DA64" w:rsidR="64468F90" w:rsidRDefault="64468F90" w:rsidP="64468F90">
            <w:pPr>
              <w:spacing w:line="259" w:lineRule="auto"/>
            </w:pPr>
          </w:p>
          <w:p w14:paraId="4645E1D8" w14:textId="6E34FBA4" w:rsidR="64468F90" w:rsidRDefault="06F70891" w:rsidP="64468F90">
            <w:pPr>
              <w:spacing w:line="259" w:lineRule="auto"/>
            </w:pPr>
            <w:r>
              <w:t>Pull any changes made to the vector database.</w:t>
            </w:r>
          </w:p>
        </w:tc>
        <w:tc>
          <w:tcPr>
            <w:tcW w:w="2250" w:type="dxa"/>
          </w:tcPr>
          <w:p w14:paraId="21F493C3" w14:textId="06A8D716" w:rsidR="64468F90" w:rsidRDefault="64468F90">
            <w:r>
              <w:t>EX</w:t>
            </w:r>
            <w:r w:rsidR="24423D66">
              <w:t>PE</w:t>
            </w:r>
            <w:r>
              <w:t>CTED RESULTS</w:t>
            </w:r>
          </w:p>
          <w:p w14:paraId="54CFC24F" w14:textId="08779670" w:rsidR="64468F90" w:rsidRDefault="64468F90" w:rsidP="64468F90"/>
          <w:p w14:paraId="1A550C62" w14:textId="17B2E217" w:rsidR="64468F90" w:rsidRDefault="5A0B6416" w:rsidP="64468F90">
            <w:r>
              <w:t>Vectors will be updated and displayed in the vector table.</w:t>
            </w:r>
          </w:p>
        </w:tc>
        <w:tc>
          <w:tcPr>
            <w:tcW w:w="1773" w:type="dxa"/>
          </w:tcPr>
          <w:p w14:paraId="025E8ED1" w14:textId="77777777" w:rsidR="64468F90" w:rsidRDefault="64468F90">
            <w:r>
              <w:t>COMMENTS</w:t>
            </w:r>
          </w:p>
          <w:p w14:paraId="2D4D8183" w14:textId="778319DD" w:rsidR="64468F90" w:rsidRDefault="64468F90" w:rsidP="64468F90"/>
        </w:tc>
      </w:tr>
      <w:tr w:rsidR="64468F90" w14:paraId="4ED266C2" w14:textId="77777777" w:rsidTr="713AC0CF">
        <w:trPr>
          <w:trHeight w:val="1250"/>
        </w:trPr>
        <w:tc>
          <w:tcPr>
            <w:tcW w:w="9029" w:type="dxa"/>
            <w:gridSpan w:val="7"/>
            <w:tcBorders>
              <w:bottom w:val="single" w:sz="4" w:space="0" w:color="auto"/>
            </w:tcBorders>
          </w:tcPr>
          <w:p w14:paraId="40E3787C" w14:textId="6980C4E5" w:rsidR="64468F90" w:rsidRDefault="64468F90" w:rsidP="713AC0CF">
            <w:r>
              <w:t>Concluding Remarks:</w:t>
            </w:r>
            <w:r w:rsidR="15A9F6E1">
              <w:t xml:space="preserve"> The system pulls the all the approved commits</w:t>
            </w:r>
            <w:r w:rsidR="66901485">
              <w:t xml:space="preserve"> in the Lead DB Table</w:t>
            </w:r>
            <w:r w:rsidR="15A9F6E1">
              <w:t xml:space="preserve"> and </w:t>
            </w:r>
            <w:r w:rsidR="334E1D7F">
              <w:t xml:space="preserve">downloads them into </w:t>
            </w:r>
            <w:r w:rsidR="15A9F6E1">
              <w:t xml:space="preserve">the Pulled Vector DB </w:t>
            </w:r>
            <w:r w:rsidR="6B71E2E3">
              <w:t>Table of the user.</w:t>
            </w:r>
            <w:r w:rsidR="0B35C4B7">
              <w:t xml:space="preserve"> The Pulled</w:t>
            </w:r>
            <w:r w:rsidR="32A18875">
              <w:t xml:space="preserve"> Vector DB Table reflects functionally of the Mongo DB wi</w:t>
            </w:r>
            <w:r w:rsidR="3D84FBFD">
              <w:t>th the system</w:t>
            </w:r>
            <w:r w:rsidR="32A18875">
              <w:t>, but fails to provide version-control system.</w:t>
            </w:r>
          </w:p>
          <w:p w14:paraId="35A866D1" w14:textId="4C439621" w:rsidR="64468F90" w:rsidRDefault="64468F90" w:rsidP="713AC0CF"/>
          <w:p w14:paraId="532961C5" w14:textId="499B656D" w:rsidR="64468F90" w:rsidRDefault="15A9F6E1" w:rsidP="713AC0CF">
            <w:pPr>
              <w:jc w:val="center"/>
            </w:pPr>
            <w:r>
              <w:rPr>
                <w:noProof/>
              </w:rPr>
              <w:drawing>
                <wp:inline distT="0" distB="0" distL="0" distR="0" wp14:anchorId="57F638D9" wp14:editId="42452F81">
                  <wp:extent cx="5706534" cy="3209925"/>
                  <wp:effectExtent l="0" t="0" r="0" b="0"/>
                  <wp:docPr id="1527461491" name="Picture 1527461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706534" cy="3209925"/>
                          </a:xfrm>
                          <a:prstGeom prst="rect">
                            <a:avLst/>
                          </a:prstGeom>
                        </pic:spPr>
                      </pic:pic>
                    </a:graphicData>
                  </a:graphic>
                </wp:inline>
              </w:drawing>
            </w:r>
          </w:p>
          <w:p w14:paraId="54DA9FD6" w14:textId="32D31F8C" w:rsidR="64468F90" w:rsidRDefault="64468F90" w:rsidP="713AC0CF"/>
          <w:p w14:paraId="4BCDCB3E" w14:textId="2C01B975" w:rsidR="64468F90" w:rsidRDefault="15A9F6E1" w:rsidP="713AC0CF">
            <w:r>
              <w:rPr>
                <w:noProof/>
              </w:rPr>
              <w:drawing>
                <wp:inline distT="0" distB="0" distL="0" distR="0" wp14:anchorId="6A906129" wp14:editId="6804DECD">
                  <wp:extent cx="5664116" cy="3186065"/>
                  <wp:effectExtent l="0" t="0" r="0" b="0"/>
                  <wp:docPr id="673594514" name="Picture 673594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5664116" cy="3186065"/>
                          </a:xfrm>
                          <a:prstGeom prst="rect">
                            <a:avLst/>
                          </a:prstGeom>
                        </pic:spPr>
                      </pic:pic>
                    </a:graphicData>
                  </a:graphic>
                </wp:inline>
              </w:drawing>
            </w:r>
          </w:p>
        </w:tc>
      </w:tr>
      <w:tr w:rsidR="64468F90" w14:paraId="3AAD7EAE" w14:textId="77777777" w:rsidTr="713AC0CF">
        <w:trPr>
          <w:trHeight w:val="890"/>
        </w:trPr>
        <w:tc>
          <w:tcPr>
            <w:tcW w:w="4499" w:type="dxa"/>
            <w:gridSpan w:val="3"/>
          </w:tcPr>
          <w:p w14:paraId="23C5548A" w14:textId="191D740A" w:rsidR="64468F90" w:rsidRDefault="558A8220" w:rsidP="64468F90">
            <w:pPr>
              <w:spacing w:line="259" w:lineRule="auto"/>
            </w:pPr>
            <w:r>
              <w:t xml:space="preserve">Testing Team: Adrian, Sergio, Cristian, Jesus, Jay </w:t>
            </w:r>
          </w:p>
        </w:tc>
        <w:tc>
          <w:tcPr>
            <w:tcW w:w="4530" w:type="dxa"/>
            <w:gridSpan w:val="4"/>
          </w:tcPr>
          <w:p w14:paraId="21A5BDBE" w14:textId="41246CD2" w:rsidR="64468F90" w:rsidRDefault="212F17EC">
            <w:r>
              <w:t>Date Completed: 05/08/2020</w:t>
            </w:r>
          </w:p>
          <w:p w14:paraId="6002B5E0" w14:textId="69F62E2C" w:rsidR="64468F90" w:rsidRDefault="64468F90" w:rsidP="64468F90"/>
          <w:p w14:paraId="304517E7" w14:textId="3A48C304" w:rsidR="64468F90" w:rsidRDefault="64468F90" w:rsidP="64468F90"/>
          <w:p w14:paraId="6AFD676E" w14:textId="7D85505C" w:rsidR="64468F90" w:rsidRDefault="64468F90" w:rsidP="64468F90"/>
        </w:tc>
      </w:tr>
    </w:tbl>
    <w:p w14:paraId="15465FBB" w14:textId="55B9DBB8" w:rsidR="64468F90" w:rsidRDefault="64468F90" w:rsidP="64468F90"/>
    <w:p w14:paraId="2D8426A4" w14:textId="70086D7D" w:rsidR="2EDDC0AC" w:rsidRDefault="2EDDC0AC" w:rsidP="64468F90">
      <w:pPr>
        <w:pStyle w:val="Heading2"/>
        <w:numPr>
          <w:ilvl w:val="1"/>
          <w:numId w:val="0"/>
        </w:numPr>
      </w:pPr>
      <w:r>
        <w:t>9.4 Edit Vector Attributes</w:t>
      </w:r>
    </w:p>
    <w:p w14:paraId="3DCC36F5" w14:textId="32932A09"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2238"/>
        <w:gridCol w:w="1251"/>
        <w:gridCol w:w="12"/>
        <w:gridCol w:w="491"/>
        <w:gridCol w:w="2233"/>
        <w:gridCol w:w="1769"/>
      </w:tblGrid>
      <w:tr w:rsidR="64468F90" w14:paraId="66E9957A" w14:textId="77777777" w:rsidTr="713AC0CF">
        <w:trPr>
          <w:trHeight w:val="300"/>
        </w:trPr>
        <w:tc>
          <w:tcPr>
            <w:tcW w:w="4511" w:type="dxa"/>
            <w:gridSpan w:val="4"/>
          </w:tcPr>
          <w:p w14:paraId="3E037EB0" w14:textId="3E12596F" w:rsidR="64468F90" w:rsidRDefault="64468F90">
            <w:r>
              <w:t xml:space="preserve">Test No.: </w:t>
            </w:r>
            <w:r w:rsidR="32DAA2DD">
              <w:t>VC4</w:t>
            </w:r>
          </w:p>
        </w:tc>
        <w:tc>
          <w:tcPr>
            <w:tcW w:w="4518" w:type="dxa"/>
            <w:gridSpan w:val="3"/>
          </w:tcPr>
          <w:p w14:paraId="25D18FE2" w14:textId="5429537C" w:rsidR="64468F90" w:rsidRDefault="64468F90">
            <w:r>
              <w:t xml:space="preserve">Current Status: </w:t>
            </w:r>
            <w:r w:rsidR="143D67AD">
              <w:t>Completed</w:t>
            </w:r>
          </w:p>
        </w:tc>
      </w:tr>
      <w:tr w:rsidR="64468F90" w14:paraId="3F32B5B7" w14:textId="77777777" w:rsidTr="713AC0CF">
        <w:trPr>
          <w:trHeight w:val="300"/>
        </w:trPr>
        <w:tc>
          <w:tcPr>
            <w:tcW w:w="9029" w:type="dxa"/>
            <w:gridSpan w:val="7"/>
          </w:tcPr>
          <w:p w14:paraId="310D4680" w14:textId="1398E511" w:rsidR="64468F90" w:rsidRDefault="64468F90">
            <w:r>
              <w:t xml:space="preserve">Test title:  </w:t>
            </w:r>
            <w:r w:rsidR="0D2D455E">
              <w:t>Edit Vector Attributes</w:t>
            </w:r>
          </w:p>
        </w:tc>
      </w:tr>
      <w:tr w:rsidR="64468F90" w14:paraId="6AC3854A" w14:textId="77777777" w:rsidTr="713AC0CF">
        <w:trPr>
          <w:trHeight w:val="1070"/>
        </w:trPr>
        <w:tc>
          <w:tcPr>
            <w:tcW w:w="9029" w:type="dxa"/>
            <w:gridSpan w:val="7"/>
          </w:tcPr>
          <w:p w14:paraId="51E9A0CB" w14:textId="0C78890B" w:rsidR="64468F90" w:rsidRDefault="64468F90">
            <w:r>
              <w:t>Testing approach:</w:t>
            </w:r>
            <w:r w:rsidR="31525317">
              <w:t xml:space="preserve"> There are existing vectors and the user is in the vector configuration page. The user edits the vector attributes.</w:t>
            </w:r>
          </w:p>
        </w:tc>
      </w:tr>
      <w:tr w:rsidR="64468F90" w14:paraId="0D3670A6" w14:textId="77777777" w:rsidTr="713AC0CF">
        <w:trPr>
          <w:trHeight w:val="4130"/>
        </w:trPr>
        <w:tc>
          <w:tcPr>
            <w:tcW w:w="996" w:type="dxa"/>
          </w:tcPr>
          <w:p w14:paraId="4F39D0AD" w14:textId="4904BA69" w:rsidR="64468F90" w:rsidRDefault="64468F90">
            <w:r>
              <w:t>STEP</w:t>
            </w:r>
          </w:p>
          <w:p w14:paraId="4CD0FF6D" w14:textId="6F7452AF" w:rsidR="64468F90" w:rsidRDefault="64468F90" w:rsidP="64468F90"/>
          <w:p w14:paraId="1A7E13BB" w14:textId="1A4CEDB1" w:rsidR="64468F90" w:rsidRDefault="64468F90" w:rsidP="64468F90"/>
          <w:p w14:paraId="59BF49B4" w14:textId="27334A8F" w:rsidR="64468F90" w:rsidRDefault="64468F90" w:rsidP="64468F90">
            <w:r>
              <w:t>1.</w:t>
            </w:r>
          </w:p>
          <w:p w14:paraId="171CF38D" w14:textId="76B07826" w:rsidR="64468F90" w:rsidRDefault="64468F90" w:rsidP="64468F90"/>
          <w:p w14:paraId="6356DCA3" w14:textId="768A8B88" w:rsidR="64468F90" w:rsidRDefault="64468F90" w:rsidP="64468F90"/>
          <w:p w14:paraId="1AB87BE1" w14:textId="55BCD807" w:rsidR="64468F90" w:rsidRDefault="64468F90" w:rsidP="64468F90"/>
          <w:p w14:paraId="3665E6E5" w14:textId="184DEA30" w:rsidR="64468F90" w:rsidRDefault="64468F90" w:rsidP="64468F90">
            <w:r>
              <w:t>2.</w:t>
            </w:r>
          </w:p>
          <w:p w14:paraId="27D25277" w14:textId="6CFDADCD" w:rsidR="64468F90" w:rsidRDefault="64468F90" w:rsidP="64468F90"/>
          <w:p w14:paraId="35E98035" w14:textId="48313EB3" w:rsidR="64468F90" w:rsidRDefault="64468F90" w:rsidP="64468F90"/>
          <w:p w14:paraId="3FA8138E" w14:textId="610BF998" w:rsidR="64468F90" w:rsidRDefault="64468F90" w:rsidP="64468F90"/>
          <w:p w14:paraId="05D3EC4D" w14:textId="5E014151" w:rsidR="7664AE1A" w:rsidRDefault="7664AE1A" w:rsidP="7664AE1A"/>
          <w:p w14:paraId="14447FAF" w14:textId="52FA1868" w:rsidR="7664AE1A" w:rsidRDefault="7664AE1A" w:rsidP="7664AE1A"/>
          <w:p w14:paraId="71F26AAF" w14:textId="62D2036F" w:rsidR="64468F90" w:rsidRDefault="64468F90" w:rsidP="64468F90">
            <w:r>
              <w:t>3.</w:t>
            </w:r>
          </w:p>
          <w:p w14:paraId="536C585D" w14:textId="78ADD27A" w:rsidR="64468F90" w:rsidRDefault="64468F90" w:rsidP="64468F90"/>
          <w:p w14:paraId="157C13FC" w14:textId="49D8D056" w:rsidR="64468F90" w:rsidRDefault="64468F90" w:rsidP="64468F90"/>
          <w:p w14:paraId="438F37AA" w14:textId="03404B36" w:rsidR="64468F90" w:rsidRDefault="64468F90" w:rsidP="64468F90"/>
          <w:p w14:paraId="3A13EF81" w14:textId="23D43B38" w:rsidR="7664AE1A" w:rsidRDefault="7664AE1A" w:rsidP="7664AE1A"/>
          <w:p w14:paraId="35CA0813" w14:textId="67B354AD" w:rsidR="7664AE1A" w:rsidRDefault="7664AE1A" w:rsidP="7664AE1A"/>
          <w:p w14:paraId="62FA5968" w14:textId="76A7A23B" w:rsidR="64468F90" w:rsidRDefault="64468F90" w:rsidP="64468F90">
            <w:r>
              <w:t>4.</w:t>
            </w:r>
          </w:p>
          <w:p w14:paraId="4AEF93DF" w14:textId="614B9346" w:rsidR="64468F90" w:rsidRDefault="64468F90" w:rsidP="64468F90"/>
          <w:p w14:paraId="7D21B1BD" w14:textId="6670EF3B" w:rsidR="64468F90" w:rsidRDefault="64468F90" w:rsidP="64468F90"/>
          <w:p w14:paraId="387825A5" w14:textId="05619752" w:rsidR="64468F90" w:rsidRDefault="64468F90" w:rsidP="64468F90"/>
          <w:p w14:paraId="4B4BB7C1" w14:textId="206D5778" w:rsidR="64468F90" w:rsidRDefault="64468F90" w:rsidP="64468F90"/>
        </w:tc>
        <w:tc>
          <w:tcPr>
            <w:tcW w:w="2250" w:type="dxa"/>
          </w:tcPr>
          <w:p w14:paraId="57CD29BD" w14:textId="77777777" w:rsidR="64468F90" w:rsidRDefault="64468F90">
            <w:r>
              <w:t>OPERATOR ACTION</w:t>
            </w:r>
          </w:p>
          <w:p w14:paraId="42DB674A" w14:textId="77777777" w:rsidR="64468F90" w:rsidRDefault="64468F90"/>
          <w:p w14:paraId="38816909" w14:textId="49CC5837" w:rsidR="64468F90" w:rsidRDefault="3055B0EC" w:rsidP="64468F90">
            <w:pPr>
              <w:spacing w:line="259" w:lineRule="auto"/>
            </w:pPr>
            <w:r>
              <w:t xml:space="preserve">The </w:t>
            </w:r>
            <w:r w:rsidR="7AA30BA2">
              <w:t>operator</w:t>
            </w:r>
            <w:r>
              <w:t xml:space="preserve"> selects an existing vector.</w:t>
            </w:r>
          </w:p>
          <w:p w14:paraId="3FD90D8A" w14:textId="5F8A03CC" w:rsidR="7664AE1A" w:rsidRDefault="7664AE1A" w:rsidP="7664AE1A">
            <w:pPr>
              <w:spacing w:line="259" w:lineRule="auto"/>
            </w:pPr>
          </w:p>
          <w:p w14:paraId="3E3F5919" w14:textId="6C820139" w:rsidR="7664AE1A" w:rsidRDefault="7664AE1A" w:rsidP="7664AE1A">
            <w:pPr>
              <w:spacing w:line="259" w:lineRule="auto"/>
            </w:pPr>
          </w:p>
          <w:p w14:paraId="2D424853" w14:textId="70BC7EFD" w:rsidR="3055B0EC" w:rsidRDefault="3055B0EC" w:rsidP="7664AE1A">
            <w:pPr>
              <w:spacing w:line="259" w:lineRule="auto"/>
            </w:pPr>
            <w:r>
              <w:t xml:space="preserve">The </w:t>
            </w:r>
            <w:r w:rsidR="7AA30BA2">
              <w:t>operator</w:t>
            </w:r>
            <w:r>
              <w:t xml:space="preserve"> selects “Edit Vector Attributes” for the selected vector.</w:t>
            </w:r>
          </w:p>
          <w:p w14:paraId="3E68BD23" w14:textId="36E48847" w:rsidR="7664AE1A" w:rsidRDefault="7664AE1A" w:rsidP="7664AE1A">
            <w:pPr>
              <w:spacing w:line="259" w:lineRule="auto"/>
            </w:pPr>
          </w:p>
          <w:p w14:paraId="188354DB" w14:textId="0B7109CA" w:rsidR="7664AE1A" w:rsidRDefault="7664AE1A" w:rsidP="7664AE1A">
            <w:pPr>
              <w:spacing w:line="259" w:lineRule="auto"/>
            </w:pPr>
          </w:p>
          <w:p w14:paraId="3B3203AE" w14:textId="02AF844F" w:rsidR="3055B0EC" w:rsidRDefault="3055B0EC" w:rsidP="7664AE1A">
            <w:pPr>
              <w:spacing w:line="259" w:lineRule="auto"/>
            </w:pPr>
            <w:r>
              <w:t xml:space="preserve">The </w:t>
            </w:r>
            <w:r w:rsidR="7AA30BA2">
              <w:t>operator</w:t>
            </w:r>
            <w:r>
              <w:t xml:space="preserve"> modifies the name or description of the vector.</w:t>
            </w:r>
          </w:p>
          <w:p w14:paraId="38FEEE96" w14:textId="348AC50F" w:rsidR="7664AE1A" w:rsidRDefault="7664AE1A" w:rsidP="7664AE1A">
            <w:pPr>
              <w:spacing w:line="259" w:lineRule="auto"/>
            </w:pPr>
          </w:p>
          <w:p w14:paraId="6D37A657" w14:textId="7506D0BE" w:rsidR="7664AE1A" w:rsidRDefault="7664AE1A" w:rsidP="7664AE1A">
            <w:pPr>
              <w:spacing w:line="259" w:lineRule="auto"/>
            </w:pPr>
          </w:p>
          <w:p w14:paraId="34440CB0" w14:textId="76779028" w:rsidR="3055B0EC" w:rsidRDefault="3055B0EC" w:rsidP="7664AE1A">
            <w:pPr>
              <w:spacing w:line="259" w:lineRule="auto"/>
            </w:pPr>
            <w:r>
              <w:t xml:space="preserve">The </w:t>
            </w:r>
            <w:r w:rsidR="7AA30BA2">
              <w:t>operator</w:t>
            </w:r>
            <w:r>
              <w:t xml:space="preserve"> selects “Save Changes”.</w:t>
            </w:r>
          </w:p>
          <w:p w14:paraId="0C1DBD86" w14:textId="6C9BC951" w:rsidR="64468F90" w:rsidRDefault="64468F90" w:rsidP="64468F90">
            <w:pPr>
              <w:spacing w:line="259" w:lineRule="auto"/>
            </w:pPr>
          </w:p>
        </w:tc>
        <w:tc>
          <w:tcPr>
            <w:tcW w:w="1760" w:type="dxa"/>
            <w:gridSpan w:val="3"/>
          </w:tcPr>
          <w:p w14:paraId="23E5B8F3" w14:textId="77777777" w:rsidR="64468F90" w:rsidRDefault="64468F90">
            <w:r>
              <w:t>PURPOSE</w:t>
            </w:r>
          </w:p>
          <w:p w14:paraId="1E3ABEC2" w14:textId="328C41F5" w:rsidR="64468F90" w:rsidRDefault="64468F90"/>
          <w:p w14:paraId="7E0E0DF3" w14:textId="0333DA64" w:rsidR="64468F90" w:rsidRDefault="64468F90" w:rsidP="64468F90">
            <w:pPr>
              <w:spacing w:line="259" w:lineRule="auto"/>
            </w:pPr>
          </w:p>
          <w:p w14:paraId="4B939870" w14:textId="365F8E84" w:rsidR="64468F90" w:rsidRDefault="03EF07F3" w:rsidP="64468F90">
            <w:pPr>
              <w:spacing w:line="259" w:lineRule="auto"/>
            </w:pPr>
            <w:r>
              <w:t>Select the vector</w:t>
            </w:r>
          </w:p>
          <w:p w14:paraId="3B9FEE54" w14:textId="6D1C7A1C" w:rsidR="64468F90" w:rsidRDefault="64468F90" w:rsidP="64468F90">
            <w:pPr>
              <w:spacing w:line="259" w:lineRule="auto"/>
            </w:pPr>
          </w:p>
          <w:p w14:paraId="2CE7B771" w14:textId="43EAEB51" w:rsidR="64468F90" w:rsidRDefault="64468F90" w:rsidP="64468F90">
            <w:pPr>
              <w:spacing w:line="259" w:lineRule="auto"/>
            </w:pPr>
          </w:p>
          <w:p w14:paraId="5CABA6AF" w14:textId="21067497" w:rsidR="64468F90" w:rsidRDefault="64468F90" w:rsidP="64468F90">
            <w:pPr>
              <w:spacing w:line="259" w:lineRule="auto"/>
            </w:pPr>
          </w:p>
          <w:p w14:paraId="4C3BAB16" w14:textId="108FCC70" w:rsidR="64468F90" w:rsidRDefault="03EF07F3" w:rsidP="64468F90">
            <w:pPr>
              <w:spacing w:line="259" w:lineRule="auto"/>
            </w:pPr>
            <w:r>
              <w:t>Set vector attributes editable.</w:t>
            </w:r>
          </w:p>
          <w:p w14:paraId="04744EAC" w14:textId="01667C62" w:rsidR="64468F90" w:rsidRDefault="64468F90" w:rsidP="64468F90">
            <w:pPr>
              <w:spacing w:line="259" w:lineRule="auto"/>
            </w:pPr>
          </w:p>
          <w:p w14:paraId="0E9B148A" w14:textId="495E25E9" w:rsidR="64468F90" w:rsidRDefault="64468F90" w:rsidP="64468F90">
            <w:pPr>
              <w:spacing w:line="259" w:lineRule="auto"/>
            </w:pPr>
          </w:p>
          <w:p w14:paraId="6A9F52B1" w14:textId="31853918" w:rsidR="64468F90" w:rsidRDefault="64468F90" w:rsidP="64468F90">
            <w:pPr>
              <w:spacing w:line="259" w:lineRule="auto"/>
            </w:pPr>
          </w:p>
          <w:p w14:paraId="796D6FAB" w14:textId="0742379A" w:rsidR="64468F90" w:rsidRDefault="03EF07F3" w:rsidP="64468F90">
            <w:pPr>
              <w:spacing w:line="259" w:lineRule="auto"/>
            </w:pPr>
            <w:r>
              <w:t>Input test into the attribute changed.</w:t>
            </w:r>
          </w:p>
          <w:p w14:paraId="53C31C47" w14:textId="31B8A6DC" w:rsidR="64468F90" w:rsidRDefault="64468F90" w:rsidP="64468F90">
            <w:pPr>
              <w:spacing w:line="259" w:lineRule="auto"/>
            </w:pPr>
          </w:p>
          <w:p w14:paraId="084100EC" w14:textId="0510F4A7" w:rsidR="64468F90" w:rsidRDefault="64468F90" w:rsidP="64468F90">
            <w:pPr>
              <w:spacing w:line="259" w:lineRule="auto"/>
            </w:pPr>
          </w:p>
          <w:p w14:paraId="2C7A8983" w14:textId="5C315523" w:rsidR="64468F90" w:rsidRDefault="64468F90" w:rsidP="64468F90">
            <w:pPr>
              <w:spacing w:line="259" w:lineRule="auto"/>
            </w:pPr>
          </w:p>
          <w:p w14:paraId="026B6A73" w14:textId="1C19C916" w:rsidR="64468F90" w:rsidRDefault="64468F90" w:rsidP="64468F90">
            <w:pPr>
              <w:spacing w:line="259" w:lineRule="auto"/>
            </w:pPr>
          </w:p>
          <w:p w14:paraId="7DF412DD" w14:textId="3888EA0A" w:rsidR="64468F90" w:rsidRDefault="03EF07F3" w:rsidP="64468F90">
            <w:pPr>
              <w:spacing w:line="259" w:lineRule="auto"/>
            </w:pPr>
            <w:r>
              <w:t>Confirm changes to attributes.</w:t>
            </w:r>
          </w:p>
        </w:tc>
        <w:tc>
          <w:tcPr>
            <w:tcW w:w="2250" w:type="dxa"/>
          </w:tcPr>
          <w:p w14:paraId="44A4130D" w14:textId="44E6007D" w:rsidR="64468F90" w:rsidRDefault="64468F90">
            <w:r>
              <w:t>EX</w:t>
            </w:r>
            <w:r w:rsidR="140457A2">
              <w:t>PE</w:t>
            </w:r>
            <w:r>
              <w:t>CTED RESULTS</w:t>
            </w:r>
          </w:p>
          <w:p w14:paraId="34E497C1" w14:textId="08779670" w:rsidR="64468F90" w:rsidRDefault="64468F90" w:rsidP="64468F90"/>
          <w:p w14:paraId="535D07F0" w14:textId="299329BE" w:rsidR="64468F90" w:rsidRDefault="52C77E41" w:rsidP="64468F90">
            <w:r>
              <w:t>The row is highlighted blue.</w:t>
            </w:r>
          </w:p>
          <w:p w14:paraId="01EFB1E7" w14:textId="7FD5BEE2" w:rsidR="64468F90" w:rsidRDefault="64468F90" w:rsidP="64468F90"/>
          <w:p w14:paraId="439BF76E" w14:textId="1A689BFF" w:rsidR="64468F90" w:rsidRDefault="64468F90" w:rsidP="64468F90"/>
          <w:p w14:paraId="42FD882E" w14:textId="0002E7AD" w:rsidR="64468F90" w:rsidRDefault="52C77E41" w:rsidP="64468F90">
            <w:r>
              <w:t>The</w:t>
            </w:r>
            <w:r w:rsidR="2974E574">
              <w:t xml:space="preserve"> typing</w:t>
            </w:r>
            <w:r>
              <w:t xml:space="preserve"> cursors blinks in the attribute text boxes. </w:t>
            </w:r>
          </w:p>
          <w:p w14:paraId="1E2C7A80" w14:textId="54805BA8" w:rsidR="64468F90" w:rsidRDefault="64468F90" w:rsidP="64468F90"/>
          <w:p w14:paraId="4C9FC988" w14:textId="689AD58D" w:rsidR="64468F90" w:rsidRDefault="64468F90" w:rsidP="64468F90"/>
          <w:p w14:paraId="78CB9710" w14:textId="426C0AAB" w:rsidR="7664AE1A" w:rsidRDefault="7664AE1A" w:rsidP="7664AE1A"/>
          <w:p w14:paraId="4575CDB2" w14:textId="508AA6C1" w:rsidR="64468F90" w:rsidRDefault="52C77E41" w:rsidP="64468F90">
            <w:r>
              <w:t>The system displays the input on the test boxes.</w:t>
            </w:r>
          </w:p>
          <w:p w14:paraId="43A235BC" w14:textId="2739421B" w:rsidR="64468F90" w:rsidRDefault="64468F90" w:rsidP="64468F90"/>
          <w:p w14:paraId="7A8F43FA" w14:textId="61C5A56C" w:rsidR="64468F90" w:rsidRDefault="64468F90" w:rsidP="64468F90">
            <w:pPr>
              <w:spacing w:line="259" w:lineRule="auto"/>
            </w:pPr>
          </w:p>
          <w:p w14:paraId="37C40C57" w14:textId="4FA28FE1" w:rsidR="7664AE1A" w:rsidRDefault="7664AE1A" w:rsidP="7664AE1A">
            <w:pPr>
              <w:spacing w:line="259" w:lineRule="auto"/>
            </w:pPr>
          </w:p>
          <w:p w14:paraId="18237D80" w14:textId="4112A990" w:rsidR="64468F90" w:rsidRDefault="5ADD0F06" w:rsidP="7664AE1A">
            <w:pPr>
              <w:spacing w:line="259" w:lineRule="auto"/>
            </w:pPr>
            <w:r>
              <w:t>The vector is updated and saved in the system.</w:t>
            </w:r>
            <w:r w:rsidR="136F0043">
              <w:t xml:space="preserve"> The </w:t>
            </w:r>
            <w:r w:rsidR="55CE2EF8">
              <w:t xml:space="preserve">typing </w:t>
            </w:r>
            <w:r w:rsidR="136F0043">
              <w:t>cursor stops blinking.</w:t>
            </w:r>
          </w:p>
        </w:tc>
        <w:tc>
          <w:tcPr>
            <w:tcW w:w="1773" w:type="dxa"/>
          </w:tcPr>
          <w:p w14:paraId="5CA8462A" w14:textId="77777777" w:rsidR="64468F90" w:rsidRDefault="64468F90">
            <w:r>
              <w:t>COMMENTS</w:t>
            </w:r>
          </w:p>
          <w:p w14:paraId="47E8FA33" w14:textId="778319DD" w:rsidR="64468F90" w:rsidRDefault="64468F90" w:rsidP="64468F90"/>
        </w:tc>
      </w:tr>
      <w:tr w:rsidR="64468F90" w14:paraId="1E6A117D" w14:textId="77777777" w:rsidTr="713AC0CF">
        <w:trPr>
          <w:trHeight w:val="1250"/>
        </w:trPr>
        <w:tc>
          <w:tcPr>
            <w:tcW w:w="9029" w:type="dxa"/>
            <w:gridSpan w:val="7"/>
            <w:tcBorders>
              <w:bottom w:val="single" w:sz="4" w:space="0" w:color="auto"/>
            </w:tcBorders>
          </w:tcPr>
          <w:p w14:paraId="303A7108" w14:textId="31C9A9F4" w:rsidR="64468F90" w:rsidRDefault="64468F90">
            <w:r>
              <w:t xml:space="preserve">Concluding Remarks: </w:t>
            </w:r>
            <w:r w:rsidR="5B1880F9">
              <w:t>The operator must select the button “Submit” to confirm changes in the name and description of the Vector.</w:t>
            </w:r>
            <w:r w:rsidR="35530061">
              <w:t xml:space="preserve"> In order to select a Vector, the operator must check the checkbox </w:t>
            </w:r>
            <w:r w:rsidR="0585F606">
              <w:t>in the selected row.</w:t>
            </w:r>
            <w:r w:rsidR="35530061">
              <w:t xml:space="preserve"> </w:t>
            </w:r>
          </w:p>
          <w:p w14:paraId="752B5E76" w14:textId="51758FDD" w:rsidR="64468F90" w:rsidRDefault="64468F90" w:rsidP="713AC0CF"/>
          <w:p w14:paraId="65263BA6" w14:textId="37A82BB8" w:rsidR="64468F90" w:rsidRDefault="6C54CA01" w:rsidP="713AC0CF">
            <w:r>
              <w:rPr>
                <w:noProof/>
              </w:rPr>
              <w:drawing>
                <wp:inline distT="0" distB="0" distL="0" distR="0" wp14:anchorId="6DF042F6" wp14:editId="2F23786F">
                  <wp:extent cx="4572000" cy="3752850"/>
                  <wp:effectExtent l="0" t="0" r="0" b="0"/>
                  <wp:docPr id="1119699648" name="Picture 1119699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extLst>
                              <a:ext uri="{28A0092B-C50C-407E-A947-70E740481C1C}">
                                <a14:useLocalDpi xmlns:a14="http://schemas.microsoft.com/office/drawing/2010/main" val="0"/>
                              </a:ext>
                            </a:extLst>
                          </a:blip>
                          <a:stretch>
                            <a:fillRect/>
                          </a:stretch>
                        </pic:blipFill>
                        <pic:spPr>
                          <a:xfrm>
                            <a:off x="0" y="0"/>
                            <a:ext cx="4572000" cy="3752850"/>
                          </a:xfrm>
                          <a:prstGeom prst="rect">
                            <a:avLst/>
                          </a:prstGeom>
                        </pic:spPr>
                      </pic:pic>
                    </a:graphicData>
                  </a:graphic>
                </wp:inline>
              </w:drawing>
            </w:r>
          </w:p>
        </w:tc>
      </w:tr>
      <w:tr w:rsidR="64468F90" w14:paraId="5251D9D3" w14:textId="77777777" w:rsidTr="713AC0CF">
        <w:trPr>
          <w:trHeight w:val="890"/>
        </w:trPr>
        <w:tc>
          <w:tcPr>
            <w:tcW w:w="4499" w:type="dxa"/>
            <w:gridSpan w:val="3"/>
          </w:tcPr>
          <w:p w14:paraId="02F8C37E" w14:textId="3E4F8431" w:rsidR="64468F90" w:rsidRDefault="558A8220" w:rsidP="64468F90">
            <w:pPr>
              <w:spacing w:line="259" w:lineRule="auto"/>
            </w:pPr>
            <w:r>
              <w:t xml:space="preserve">Testing Team: Adrian, Sergio, Cristian, Jesus, Jay </w:t>
            </w:r>
          </w:p>
        </w:tc>
        <w:tc>
          <w:tcPr>
            <w:tcW w:w="4530" w:type="dxa"/>
            <w:gridSpan w:val="4"/>
          </w:tcPr>
          <w:p w14:paraId="41C7338F" w14:textId="456A8532" w:rsidR="64468F90" w:rsidRDefault="212F17EC">
            <w:r>
              <w:t>Date Completed: 05/08/2020</w:t>
            </w:r>
          </w:p>
          <w:p w14:paraId="735C32A3" w14:textId="69F62E2C" w:rsidR="64468F90" w:rsidRDefault="64468F90" w:rsidP="64468F90"/>
          <w:p w14:paraId="542E103C" w14:textId="3A48C304" w:rsidR="64468F90" w:rsidRDefault="64468F90" w:rsidP="64468F90"/>
          <w:p w14:paraId="6D54B204" w14:textId="7D85505C" w:rsidR="64468F90" w:rsidRDefault="64468F90" w:rsidP="64468F90"/>
        </w:tc>
      </w:tr>
    </w:tbl>
    <w:p w14:paraId="1454FF7E" w14:textId="4B1E63D9" w:rsidR="64468F90" w:rsidRDefault="64468F90" w:rsidP="64468F90"/>
    <w:p w14:paraId="17484DD0" w14:textId="049D75FD" w:rsidR="64468F90" w:rsidRDefault="64468F90" w:rsidP="64468F90"/>
    <w:p w14:paraId="599B2C2D" w14:textId="1EA786D0" w:rsidR="7A171C43" w:rsidRDefault="7A171C43" w:rsidP="64468F90">
      <w:pPr>
        <w:pStyle w:val="Heading2"/>
        <w:numPr>
          <w:ilvl w:val="1"/>
          <w:numId w:val="0"/>
        </w:numPr>
      </w:pPr>
      <w:r>
        <w:t xml:space="preserve">9.5 </w:t>
      </w:r>
      <w:r w:rsidR="050D0725">
        <w:t xml:space="preserve">Push </w:t>
      </w:r>
      <w:r>
        <w:t>Vector</w:t>
      </w:r>
    </w:p>
    <w:p w14:paraId="774A2E5A" w14:textId="18A99804"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2238"/>
        <w:gridCol w:w="1251"/>
        <w:gridCol w:w="12"/>
        <w:gridCol w:w="491"/>
        <w:gridCol w:w="2233"/>
        <w:gridCol w:w="1769"/>
      </w:tblGrid>
      <w:tr w:rsidR="64468F90" w14:paraId="7AA56DB6" w14:textId="77777777" w:rsidTr="713AC0CF">
        <w:trPr>
          <w:trHeight w:val="300"/>
        </w:trPr>
        <w:tc>
          <w:tcPr>
            <w:tcW w:w="4511" w:type="dxa"/>
            <w:gridSpan w:val="4"/>
          </w:tcPr>
          <w:p w14:paraId="282F2A56" w14:textId="5ABD9045" w:rsidR="64468F90" w:rsidRDefault="64468F90">
            <w:r>
              <w:t xml:space="preserve">Test No.: </w:t>
            </w:r>
            <w:r w:rsidR="0F5AB6D4">
              <w:t>VC5</w:t>
            </w:r>
          </w:p>
        </w:tc>
        <w:tc>
          <w:tcPr>
            <w:tcW w:w="4518" w:type="dxa"/>
            <w:gridSpan w:val="3"/>
          </w:tcPr>
          <w:p w14:paraId="23CF1A52" w14:textId="595E6463" w:rsidR="64468F90" w:rsidRDefault="64468F90">
            <w:r>
              <w:t xml:space="preserve">Current Status: </w:t>
            </w:r>
            <w:r w:rsidR="5260FA8F">
              <w:t>Completed</w:t>
            </w:r>
          </w:p>
        </w:tc>
      </w:tr>
      <w:tr w:rsidR="64468F90" w14:paraId="0397B62C" w14:textId="77777777" w:rsidTr="713AC0CF">
        <w:trPr>
          <w:trHeight w:val="300"/>
        </w:trPr>
        <w:tc>
          <w:tcPr>
            <w:tcW w:w="9029" w:type="dxa"/>
            <w:gridSpan w:val="7"/>
          </w:tcPr>
          <w:p w14:paraId="7BF4E6A4" w14:textId="094D4C5B" w:rsidR="64468F90" w:rsidRDefault="64468F90">
            <w:r>
              <w:t xml:space="preserve">Test title:  </w:t>
            </w:r>
            <w:r w:rsidR="6983F407">
              <w:t xml:space="preserve">Push </w:t>
            </w:r>
            <w:r w:rsidR="4AC5A93C">
              <w:t>Vector</w:t>
            </w:r>
          </w:p>
          <w:p w14:paraId="7D4DDECD" w14:textId="77777777" w:rsidR="64468F90" w:rsidRDefault="64468F90"/>
        </w:tc>
      </w:tr>
      <w:tr w:rsidR="64468F90" w14:paraId="7829E057" w14:textId="77777777" w:rsidTr="713AC0CF">
        <w:trPr>
          <w:trHeight w:val="1070"/>
        </w:trPr>
        <w:tc>
          <w:tcPr>
            <w:tcW w:w="9029" w:type="dxa"/>
            <w:gridSpan w:val="7"/>
          </w:tcPr>
          <w:p w14:paraId="41370787" w14:textId="3C6D87DF" w:rsidR="64468F90" w:rsidRDefault="64468F90" w:rsidP="7664AE1A">
            <w:r>
              <w:t>Testing approach:</w:t>
            </w:r>
            <w:r w:rsidR="2C5BDA83">
              <w:t xml:space="preserve"> The user is connected to the Lead IP address. The user request to push vector</w:t>
            </w:r>
            <w:r w:rsidR="566D8573">
              <w:t>s</w:t>
            </w:r>
            <w:r w:rsidR="2C5BDA83">
              <w:t xml:space="preserve"> to</w:t>
            </w:r>
            <w:r w:rsidR="144EF596">
              <w:t xml:space="preserve"> </w:t>
            </w:r>
            <w:r w:rsidR="2C5BDA83">
              <w:t xml:space="preserve"> the lead vector database. </w:t>
            </w:r>
          </w:p>
        </w:tc>
      </w:tr>
      <w:tr w:rsidR="64468F90" w14:paraId="443F92DF" w14:textId="77777777" w:rsidTr="713AC0CF">
        <w:trPr>
          <w:trHeight w:val="4130"/>
        </w:trPr>
        <w:tc>
          <w:tcPr>
            <w:tcW w:w="996" w:type="dxa"/>
          </w:tcPr>
          <w:p w14:paraId="20CE4BD1" w14:textId="4904BA69" w:rsidR="64468F90" w:rsidRDefault="64468F90">
            <w:r>
              <w:t>STEP</w:t>
            </w:r>
          </w:p>
          <w:p w14:paraId="620B3659" w14:textId="6F7452AF" w:rsidR="64468F90" w:rsidRDefault="64468F90" w:rsidP="64468F90"/>
          <w:p w14:paraId="19D5589F" w14:textId="1A4CEDB1" w:rsidR="64468F90" w:rsidRDefault="64468F90" w:rsidP="64468F90"/>
          <w:p w14:paraId="558EBB13" w14:textId="27334A8F" w:rsidR="64468F90" w:rsidRDefault="64468F90" w:rsidP="64468F90">
            <w:r>
              <w:t>1.</w:t>
            </w:r>
          </w:p>
          <w:p w14:paraId="01D3C2C1" w14:textId="76B07826" w:rsidR="64468F90" w:rsidRDefault="64468F90" w:rsidP="64468F90"/>
          <w:p w14:paraId="76DB47B3" w14:textId="768A8B88" w:rsidR="64468F90" w:rsidRDefault="64468F90" w:rsidP="64468F90"/>
          <w:p w14:paraId="0B445F0A" w14:textId="5DC68A27" w:rsidR="64468F90" w:rsidRDefault="64468F90" w:rsidP="64468F90"/>
          <w:p w14:paraId="05D498C3" w14:textId="54F934F9" w:rsidR="7664AE1A" w:rsidRDefault="7664AE1A" w:rsidP="7664AE1A"/>
          <w:p w14:paraId="284E9372" w14:textId="4E3E2B7D" w:rsidR="7664AE1A" w:rsidRDefault="7664AE1A" w:rsidP="7664AE1A"/>
          <w:p w14:paraId="03375390" w14:textId="184DEA30" w:rsidR="64468F90" w:rsidRDefault="64468F90" w:rsidP="64468F90">
            <w:r>
              <w:t>2.</w:t>
            </w:r>
          </w:p>
          <w:p w14:paraId="677E2D88" w14:textId="06B04019" w:rsidR="64468F90" w:rsidRDefault="64468F90" w:rsidP="64468F90"/>
          <w:p w14:paraId="5F358360" w14:textId="6AA50069" w:rsidR="64468F90" w:rsidRDefault="64468F90" w:rsidP="64468F90"/>
          <w:p w14:paraId="28B553F7" w14:textId="3B677982" w:rsidR="64468F90" w:rsidRDefault="64468F90" w:rsidP="64468F90"/>
        </w:tc>
        <w:tc>
          <w:tcPr>
            <w:tcW w:w="2250" w:type="dxa"/>
          </w:tcPr>
          <w:p w14:paraId="4D6F1B27" w14:textId="77777777" w:rsidR="64468F90" w:rsidRDefault="64468F90">
            <w:r>
              <w:t>OPERATOR ACTION</w:t>
            </w:r>
          </w:p>
          <w:p w14:paraId="7C025036" w14:textId="77777777" w:rsidR="64468F90" w:rsidRDefault="64468F90"/>
          <w:p w14:paraId="744C480B" w14:textId="10AA4300" w:rsidR="64468F90" w:rsidRDefault="13FA7D25" w:rsidP="64468F90">
            <w:pPr>
              <w:spacing w:line="259" w:lineRule="auto"/>
            </w:pPr>
            <w:r>
              <w:t xml:space="preserve">An </w:t>
            </w:r>
            <w:r w:rsidR="7AA30BA2">
              <w:t>operator</w:t>
            </w:r>
            <w:r>
              <w:t xml:space="preserve"> selects a vector in the vector DB table.</w:t>
            </w:r>
          </w:p>
          <w:p w14:paraId="0692F353" w14:textId="1AF1CA0F" w:rsidR="64468F90" w:rsidRDefault="64468F90" w:rsidP="64468F90">
            <w:pPr>
              <w:spacing w:line="259" w:lineRule="auto"/>
            </w:pPr>
          </w:p>
          <w:p w14:paraId="73042E8C" w14:textId="11A7815B" w:rsidR="64468F90" w:rsidRDefault="64468F90" w:rsidP="64468F90">
            <w:pPr>
              <w:spacing w:line="259" w:lineRule="auto"/>
            </w:pPr>
          </w:p>
          <w:p w14:paraId="08ACDDEA" w14:textId="11A7815B" w:rsidR="64468F90" w:rsidRDefault="64468F90" w:rsidP="64468F90">
            <w:pPr>
              <w:spacing w:line="259" w:lineRule="auto"/>
            </w:pPr>
          </w:p>
          <w:p w14:paraId="5E7BFD6B" w14:textId="7843DCC9" w:rsidR="64468F90" w:rsidRDefault="7AA30BA2" w:rsidP="64468F90">
            <w:pPr>
              <w:spacing w:line="259" w:lineRule="auto"/>
            </w:pPr>
            <w:r>
              <w:t>Operator</w:t>
            </w:r>
            <w:r w:rsidR="53E392D8">
              <w:t xml:space="preserve"> clicks </w:t>
            </w:r>
            <w:r w:rsidR="1FED4583">
              <w:t>push</w:t>
            </w:r>
            <w:r w:rsidR="53E392D8">
              <w:t xml:space="preserve"> button.</w:t>
            </w:r>
          </w:p>
        </w:tc>
        <w:tc>
          <w:tcPr>
            <w:tcW w:w="1760" w:type="dxa"/>
            <w:gridSpan w:val="3"/>
          </w:tcPr>
          <w:p w14:paraId="2D995E93" w14:textId="77777777" w:rsidR="64468F90" w:rsidRDefault="64468F90">
            <w:r>
              <w:t>PURPOSE</w:t>
            </w:r>
          </w:p>
          <w:p w14:paraId="71099827" w14:textId="328C41F5" w:rsidR="64468F90" w:rsidRDefault="64468F90"/>
          <w:p w14:paraId="366D1B78" w14:textId="0333DA64" w:rsidR="64468F90" w:rsidRDefault="64468F90" w:rsidP="64468F90">
            <w:pPr>
              <w:spacing w:line="259" w:lineRule="auto"/>
            </w:pPr>
          </w:p>
          <w:p w14:paraId="3A6ACE44" w14:textId="388A1AEE" w:rsidR="64468F90" w:rsidRDefault="2815136A" w:rsidP="64468F90">
            <w:pPr>
              <w:spacing w:line="259" w:lineRule="auto"/>
            </w:pPr>
            <w:r>
              <w:t xml:space="preserve">Select the vector whose changes will be </w:t>
            </w:r>
            <w:r w:rsidR="4AC059CB">
              <w:t>pushed to the Lead for approval.</w:t>
            </w:r>
          </w:p>
          <w:p w14:paraId="5FD1D414" w14:textId="660BB28C" w:rsidR="7664AE1A" w:rsidRDefault="7664AE1A" w:rsidP="7664AE1A">
            <w:pPr>
              <w:spacing w:line="259" w:lineRule="auto"/>
            </w:pPr>
          </w:p>
          <w:p w14:paraId="33E485EC" w14:textId="1C2C435D" w:rsidR="64468F90" w:rsidRDefault="649503DB" w:rsidP="64468F90">
            <w:pPr>
              <w:spacing w:line="259" w:lineRule="auto"/>
            </w:pPr>
            <w:r>
              <w:t xml:space="preserve">Submit </w:t>
            </w:r>
            <w:r w:rsidR="7BA24B1F">
              <w:t xml:space="preserve">vector changes to be approved by the lead </w:t>
            </w:r>
            <w:r w:rsidR="7AA30BA2">
              <w:t>operator</w:t>
            </w:r>
            <w:r w:rsidR="7BA24B1F">
              <w:t>.</w:t>
            </w:r>
          </w:p>
        </w:tc>
        <w:tc>
          <w:tcPr>
            <w:tcW w:w="2250" w:type="dxa"/>
          </w:tcPr>
          <w:p w14:paraId="0CCA09B8" w14:textId="3746EBE1" w:rsidR="64468F90" w:rsidRDefault="64468F90">
            <w:r>
              <w:t>EX</w:t>
            </w:r>
            <w:r w:rsidR="263F9A5B">
              <w:t>PE</w:t>
            </w:r>
            <w:r>
              <w:t>CTED RESULTS</w:t>
            </w:r>
          </w:p>
          <w:p w14:paraId="1AB9663A" w14:textId="08779670" w:rsidR="64468F90" w:rsidRDefault="64468F90" w:rsidP="64468F90"/>
          <w:p w14:paraId="30BB0606" w14:textId="0E79274C" w:rsidR="64468F90" w:rsidRDefault="38FA6D96" w:rsidP="64468F90">
            <w:r>
              <w:t>Selected vectors will display highlighted in blue.</w:t>
            </w:r>
          </w:p>
          <w:p w14:paraId="5F8FF841" w14:textId="12D841F0" w:rsidR="64468F90" w:rsidRDefault="64468F90" w:rsidP="64468F90"/>
          <w:p w14:paraId="1272B6B7" w14:textId="3834C8B9" w:rsidR="7664AE1A" w:rsidRDefault="7664AE1A" w:rsidP="7664AE1A"/>
          <w:p w14:paraId="139C1A48" w14:textId="514D7439" w:rsidR="7664AE1A" w:rsidRDefault="7664AE1A" w:rsidP="7664AE1A"/>
          <w:p w14:paraId="02730751" w14:textId="4C92F354" w:rsidR="64468F90" w:rsidRDefault="733BF78B" w:rsidP="7664AE1A">
            <w:pPr>
              <w:spacing w:line="259" w:lineRule="auto"/>
            </w:pPr>
            <w:r>
              <w:t xml:space="preserve">Window will display alerting </w:t>
            </w:r>
            <w:r w:rsidR="58C12E58">
              <w:t xml:space="preserve">the </w:t>
            </w:r>
            <w:r>
              <w:t>user that their changes are under review.</w:t>
            </w:r>
          </w:p>
          <w:p w14:paraId="0E7D3CE0" w14:textId="2E82C333" w:rsidR="64468F90" w:rsidRDefault="64468F90" w:rsidP="64468F90"/>
        </w:tc>
        <w:tc>
          <w:tcPr>
            <w:tcW w:w="1773" w:type="dxa"/>
          </w:tcPr>
          <w:p w14:paraId="036D1EA4" w14:textId="77777777" w:rsidR="64468F90" w:rsidRDefault="64468F90">
            <w:r>
              <w:t>COMMENTS</w:t>
            </w:r>
          </w:p>
          <w:p w14:paraId="11A288BF" w14:textId="778319DD" w:rsidR="64468F90" w:rsidRDefault="64468F90" w:rsidP="64468F90"/>
        </w:tc>
      </w:tr>
      <w:tr w:rsidR="64468F90" w14:paraId="74242E77" w14:textId="77777777" w:rsidTr="713AC0CF">
        <w:trPr>
          <w:trHeight w:val="1250"/>
        </w:trPr>
        <w:tc>
          <w:tcPr>
            <w:tcW w:w="9029" w:type="dxa"/>
            <w:gridSpan w:val="7"/>
            <w:tcBorders>
              <w:bottom w:val="single" w:sz="4" w:space="0" w:color="auto"/>
            </w:tcBorders>
          </w:tcPr>
          <w:p w14:paraId="67DA5425" w14:textId="781C4934" w:rsidR="64468F90" w:rsidRDefault="64468F90">
            <w:r>
              <w:t xml:space="preserve">Concluding Remarks: </w:t>
            </w:r>
            <w:r w:rsidR="33641459">
              <w:t>After the user clicks the push button there is no display alerting the</w:t>
            </w:r>
            <w:r w:rsidR="03E5EA12">
              <w:t xml:space="preserve"> user that vector was successfully pushed. </w:t>
            </w:r>
            <w:r w:rsidR="52ECFEA9">
              <w:t xml:space="preserve">In order to select or mark a Vector to be pushed, the user must check the checkbox that corresponds to the row of the Vector. </w:t>
            </w:r>
          </w:p>
          <w:p w14:paraId="379B0254" w14:textId="5F727F4D" w:rsidR="64468F90" w:rsidRDefault="64468F90" w:rsidP="713AC0CF"/>
          <w:p w14:paraId="30F60DBA" w14:textId="7AB06CC9" w:rsidR="64468F90" w:rsidRDefault="67182287" w:rsidP="713AC0CF">
            <w:r>
              <w:rPr>
                <w:noProof/>
              </w:rPr>
              <w:drawing>
                <wp:inline distT="0" distB="0" distL="0" distR="0" wp14:anchorId="74402EB6" wp14:editId="62D883C5">
                  <wp:extent cx="4572000" cy="3552825"/>
                  <wp:effectExtent l="0" t="0" r="0" b="0"/>
                  <wp:docPr id="915371718" name="Picture 915371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extLst>
                              <a:ext uri="{28A0092B-C50C-407E-A947-70E740481C1C}">
                                <a14:useLocalDpi xmlns:a14="http://schemas.microsoft.com/office/drawing/2010/main" val="0"/>
                              </a:ext>
                            </a:extLst>
                          </a:blip>
                          <a:stretch>
                            <a:fillRect/>
                          </a:stretch>
                        </pic:blipFill>
                        <pic:spPr>
                          <a:xfrm>
                            <a:off x="0" y="0"/>
                            <a:ext cx="4572000" cy="3552825"/>
                          </a:xfrm>
                          <a:prstGeom prst="rect">
                            <a:avLst/>
                          </a:prstGeom>
                        </pic:spPr>
                      </pic:pic>
                    </a:graphicData>
                  </a:graphic>
                </wp:inline>
              </w:drawing>
            </w:r>
          </w:p>
        </w:tc>
      </w:tr>
      <w:tr w:rsidR="64468F90" w14:paraId="33F64E49" w14:textId="77777777" w:rsidTr="713AC0CF">
        <w:trPr>
          <w:trHeight w:val="890"/>
        </w:trPr>
        <w:tc>
          <w:tcPr>
            <w:tcW w:w="4499" w:type="dxa"/>
            <w:gridSpan w:val="3"/>
          </w:tcPr>
          <w:p w14:paraId="3FEF2E22" w14:textId="47453E4E" w:rsidR="64468F90" w:rsidRDefault="558A8220" w:rsidP="64468F90">
            <w:pPr>
              <w:spacing w:line="259" w:lineRule="auto"/>
            </w:pPr>
            <w:r>
              <w:t xml:space="preserve">Testing Team: Adrian, Sergio, Cristian, Jesus, Jay </w:t>
            </w:r>
          </w:p>
        </w:tc>
        <w:tc>
          <w:tcPr>
            <w:tcW w:w="4530" w:type="dxa"/>
            <w:gridSpan w:val="4"/>
          </w:tcPr>
          <w:p w14:paraId="2B0A466C" w14:textId="1BF97F0F" w:rsidR="64468F90" w:rsidRDefault="212F17EC">
            <w:r>
              <w:t>Date Completed: 05/08/2020</w:t>
            </w:r>
          </w:p>
          <w:p w14:paraId="2CC2166F" w14:textId="69F62E2C" w:rsidR="64468F90" w:rsidRDefault="64468F90" w:rsidP="64468F90"/>
          <w:p w14:paraId="0808EE6F" w14:textId="3A48C304" w:rsidR="64468F90" w:rsidRDefault="64468F90" w:rsidP="64468F90"/>
          <w:p w14:paraId="178BB0E4" w14:textId="7D85505C" w:rsidR="64468F90" w:rsidRDefault="64468F90" w:rsidP="64468F90"/>
        </w:tc>
      </w:tr>
    </w:tbl>
    <w:p w14:paraId="43C6C59E" w14:textId="603AAF8A" w:rsidR="64468F90" w:rsidRDefault="64468F90" w:rsidP="64468F90"/>
    <w:p w14:paraId="03CA5446" w14:textId="4D9C1B38" w:rsidR="7FA31AD1" w:rsidRDefault="7FA31AD1" w:rsidP="64468F90">
      <w:pPr>
        <w:pStyle w:val="Heading2"/>
        <w:numPr>
          <w:ilvl w:val="1"/>
          <w:numId w:val="0"/>
        </w:numPr>
      </w:pPr>
      <w:r>
        <w:t xml:space="preserve">9.6 Approval Commit Vector </w:t>
      </w:r>
    </w:p>
    <w:p w14:paraId="34A1854D" w14:textId="603AAF8A" w:rsidR="64468F90" w:rsidRDefault="64468F90" w:rsidP="64468F9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2"/>
        <w:gridCol w:w="2239"/>
        <w:gridCol w:w="1249"/>
        <w:gridCol w:w="12"/>
        <w:gridCol w:w="492"/>
        <w:gridCol w:w="2238"/>
        <w:gridCol w:w="1768"/>
      </w:tblGrid>
      <w:tr w:rsidR="64468F90" w14:paraId="2A320512" w14:textId="77777777" w:rsidTr="713AC0CF">
        <w:trPr>
          <w:trHeight w:val="300"/>
        </w:trPr>
        <w:tc>
          <w:tcPr>
            <w:tcW w:w="4511" w:type="dxa"/>
            <w:gridSpan w:val="4"/>
          </w:tcPr>
          <w:p w14:paraId="0D5DF05D" w14:textId="1A566E0E" w:rsidR="64468F90" w:rsidRDefault="64468F90">
            <w:r>
              <w:t xml:space="preserve">Test No.: </w:t>
            </w:r>
            <w:r w:rsidR="1152291C">
              <w:t>VC6</w:t>
            </w:r>
          </w:p>
        </w:tc>
        <w:tc>
          <w:tcPr>
            <w:tcW w:w="4518" w:type="dxa"/>
            <w:gridSpan w:val="3"/>
          </w:tcPr>
          <w:p w14:paraId="6BE945D1" w14:textId="34D83304" w:rsidR="64468F90" w:rsidRDefault="64468F90">
            <w:r>
              <w:t xml:space="preserve">Current Status: </w:t>
            </w:r>
            <w:r w:rsidR="412C338D">
              <w:t>Completed</w:t>
            </w:r>
          </w:p>
        </w:tc>
      </w:tr>
      <w:tr w:rsidR="64468F90" w14:paraId="07097F18" w14:textId="77777777" w:rsidTr="713AC0CF">
        <w:trPr>
          <w:trHeight w:val="300"/>
        </w:trPr>
        <w:tc>
          <w:tcPr>
            <w:tcW w:w="9029" w:type="dxa"/>
            <w:gridSpan w:val="7"/>
          </w:tcPr>
          <w:p w14:paraId="3A262E4B" w14:textId="02753D7B" w:rsidR="64468F90" w:rsidRDefault="64468F90">
            <w:r>
              <w:t xml:space="preserve">Test title:  </w:t>
            </w:r>
            <w:r w:rsidR="304D54B7">
              <w:t>Approval Commit Vector</w:t>
            </w:r>
          </w:p>
          <w:p w14:paraId="0004DC4E" w14:textId="77777777" w:rsidR="64468F90" w:rsidRDefault="64468F90"/>
        </w:tc>
      </w:tr>
      <w:tr w:rsidR="64468F90" w14:paraId="20BDCB36" w14:textId="77777777" w:rsidTr="713AC0CF">
        <w:trPr>
          <w:trHeight w:val="1070"/>
        </w:trPr>
        <w:tc>
          <w:tcPr>
            <w:tcW w:w="9029" w:type="dxa"/>
            <w:gridSpan w:val="7"/>
          </w:tcPr>
          <w:p w14:paraId="12E23533" w14:textId="7EDE37EA" w:rsidR="64468F90" w:rsidRDefault="64468F90">
            <w:r>
              <w:t>Testing approach:</w:t>
            </w:r>
            <w:r w:rsidR="25DF2F42">
              <w:t xml:space="preserve"> The </w:t>
            </w:r>
            <w:r w:rsidR="1BD69B1B">
              <w:t>user is the lead for the system. The user approves commit entries from the lead vector database.</w:t>
            </w:r>
          </w:p>
        </w:tc>
      </w:tr>
      <w:tr w:rsidR="64468F90" w14:paraId="318151B1" w14:textId="77777777" w:rsidTr="713AC0CF">
        <w:trPr>
          <w:trHeight w:val="4130"/>
        </w:trPr>
        <w:tc>
          <w:tcPr>
            <w:tcW w:w="996" w:type="dxa"/>
          </w:tcPr>
          <w:p w14:paraId="057C2AF1" w14:textId="4904BA69" w:rsidR="64468F90" w:rsidRDefault="64468F90">
            <w:r>
              <w:t>STEP</w:t>
            </w:r>
          </w:p>
          <w:p w14:paraId="2B66B6E1" w14:textId="6F7452AF" w:rsidR="64468F90" w:rsidRDefault="64468F90" w:rsidP="64468F90"/>
          <w:p w14:paraId="02A08E9C" w14:textId="1A4CEDB1" w:rsidR="64468F90" w:rsidRDefault="64468F90" w:rsidP="64468F90"/>
          <w:p w14:paraId="4E24A564" w14:textId="27334A8F" w:rsidR="64468F90" w:rsidRDefault="64468F90" w:rsidP="64468F90">
            <w:r>
              <w:t>1.</w:t>
            </w:r>
          </w:p>
          <w:p w14:paraId="2D288C0C" w14:textId="76B07826" w:rsidR="64468F90" w:rsidRDefault="64468F90" w:rsidP="64468F90"/>
          <w:p w14:paraId="7B7CF2FF" w14:textId="768A8B88" w:rsidR="64468F90" w:rsidRDefault="64468F90" w:rsidP="64468F90"/>
          <w:p w14:paraId="5D75E44D" w14:textId="4662CF29" w:rsidR="64468F90" w:rsidRDefault="64468F90" w:rsidP="64468F90"/>
          <w:p w14:paraId="191D51EF" w14:textId="2C0F63C7" w:rsidR="7664AE1A" w:rsidRDefault="7664AE1A" w:rsidP="7664AE1A"/>
          <w:p w14:paraId="6B76CB42" w14:textId="184DEA30" w:rsidR="64468F90" w:rsidRDefault="64468F90" w:rsidP="64468F90">
            <w:r>
              <w:t>2.</w:t>
            </w:r>
          </w:p>
          <w:p w14:paraId="0F75C24E" w14:textId="6CFDADCD" w:rsidR="64468F90" w:rsidRDefault="64468F90" w:rsidP="64468F90"/>
          <w:p w14:paraId="2D371868" w14:textId="48313EB3" w:rsidR="64468F90" w:rsidRDefault="64468F90" w:rsidP="64468F90"/>
          <w:p w14:paraId="19B979A7" w14:textId="41D12179" w:rsidR="64468F90" w:rsidRDefault="64468F90" w:rsidP="64468F90"/>
          <w:p w14:paraId="46DEC14A" w14:textId="189A4B61" w:rsidR="64468F90" w:rsidRDefault="64468F90" w:rsidP="64468F90"/>
          <w:p w14:paraId="18AF46E8" w14:textId="491D34EB" w:rsidR="64468F90" w:rsidRDefault="64468F90" w:rsidP="64468F90"/>
          <w:p w14:paraId="0DEF79EC" w14:textId="6E178613" w:rsidR="64468F90" w:rsidRDefault="64468F90" w:rsidP="64468F90">
            <w:r>
              <w:t>3.</w:t>
            </w:r>
          </w:p>
          <w:p w14:paraId="67E8C3B9" w14:textId="774C55FF" w:rsidR="64468F90" w:rsidRDefault="64468F90" w:rsidP="64468F90"/>
          <w:p w14:paraId="6A1B468D" w14:textId="3B677982" w:rsidR="64468F90" w:rsidRDefault="64468F90" w:rsidP="64468F90"/>
        </w:tc>
        <w:tc>
          <w:tcPr>
            <w:tcW w:w="2250" w:type="dxa"/>
          </w:tcPr>
          <w:p w14:paraId="08FB3B23" w14:textId="77777777" w:rsidR="64468F90" w:rsidRDefault="64468F90">
            <w:r>
              <w:t>OPERATOR ACTION</w:t>
            </w:r>
          </w:p>
          <w:p w14:paraId="49BB5D3E" w14:textId="77777777" w:rsidR="64468F90" w:rsidRDefault="64468F90"/>
          <w:p w14:paraId="7DE7E6DB" w14:textId="09D89DF6" w:rsidR="64468F90" w:rsidRDefault="444EFCDA" w:rsidP="64468F90">
            <w:pPr>
              <w:spacing w:line="259" w:lineRule="auto"/>
            </w:pPr>
            <w:r>
              <w:t xml:space="preserve">Lead </w:t>
            </w:r>
            <w:r w:rsidR="7AA30BA2">
              <w:t>operator</w:t>
            </w:r>
            <w:r>
              <w:t xml:space="preserve"> selected view commit button.</w:t>
            </w:r>
          </w:p>
          <w:p w14:paraId="1B61E69C" w14:textId="43AFA3A9" w:rsidR="64468F90" w:rsidRDefault="64468F90" w:rsidP="64468F90">
            <w:pPr>
              <w:spacing w:line="259" w:lineRule="auto"/>
            </w:pPr>
          </w:p>
          <w:p w14:paraId="22883FCC" w14:textId="15103AA5" w:rsidR="64468F90" w:rsidRDefault="64468F90" w:rsidP="64468F90">
            <w:pPr>
              <w:spacing w:line="259" w:lineRule="auto"/>
            </w:pPr>
          </w:p>
          <w:p w14:paraId="0235E403" w14:textId="1746A6F5" w:rsidR="64468F90" w:rsidRDefault="64468F90" w:rsidP="64468F90">
            <w:pPr>
              <w:spacing w:line="259" w:lineRule="auto"/>
            </w:pPr>
          </w:p>
          <w:p w14:paraId="6073C38A" w14:textId="0E1C6258" w:rsidR="64468F90" w:rsidRDefault="6F3EF4D8" w:rsidP="64468F90">
            <w:pPr>
              <w:spacing w:line="259" w:lineRule="auto"/>
            </w:pPr>
            <w:r>
              <w:t xml:space="preserve">Lead </w:t>
            </w:r>
            <w:r w:rsidR="7AA30BA2">
              <w:t>operator</w:t>
            </w:r>
            <w:r>
              <w:t xml:space="preserve"> selects the commits they want to approve.</w:t>
            </w:r>
          </w:p>
          <w:p w14:paraId="1EC30B6A" w14:textId="58FD9C72" w:rsidR="64468F90" w:rsidRDefault="64468F90" w:rsidP="64468F90">
            <w:pPr>
              <w:spacing w:line="259" w:lineRule="auto"/>
            </w:pPr>
          </w:p>
          <w:p w14:paraId="14AAA8B2" w14:textId="0A143D08" w:rsidR="64468F90" w:rsidRDefault="64468F90" w:rsidP="64468F90">
            <w:pPr>
              <w:spacing w:line="259" w:lineRule="auto"/>
            </w:pPr>
          </w:p>
          <w:p w14:paraId="48D3C5D3" w14:textId="58510D3F" w:rsidR="64468F90" w:rsidRDefault="64468F90" w:rsidP="64468F90">
            <w:pPr>
              <w:spacing w:line="259" w:lineRule="auto"/>
            </w:pPr>
          </w:p>
          <w:p w14:paraId="546A01A1" w14:textId="73BF0A05" w:rsidR="64468F90" w:rsidRDefault="131A6B1F" w:rsidP="64468F90">
            <w:pPr>
              <w:spacing w:line="259" w:lineRule="auto"/>
            </w:pPr>
            <w:r>
              <w:t xml:space="preserve">Lead </w:t>
            </w:r>
            <w:r w:rsidR="7AA30BA2">
              <w:t>operator</w:t>
            </w:r>
            <w:r>
              <w:t xml:space="preserve"> clicks the approve button.</w:t>
            </w:r>
          </w:p>
        </w:tc>
        <w:tc>
          <w:tcPr>
            <w:tcW w:w="1760" w:type="dxa"/>
            <w:gridSpan w:val="3"/>
          </w:tcPr>
          <w:p w14:paraId="54CCF5BF" w14:textId="77777777" w:rsidR="64468F90" w:rsidRDefault="64468F90">
            <w:r>
              <w:t>PURPOSE</w:t>
            </w:r>
          </w:p>
          <w:p w14:paraId="55FB7852" w14:textId="328C41F5" w:rsidR="64468F90" w:rsidRDefault="64468F90"/>
          <w:p w14:paraId="6092341F" w14:textId="0333DA64" w:rsidR="64468F90" w:rsidRDefault="64468F90" w:rsidP="64468F90">
            <w:pPr>
              <w:spacing w:line="259" w:lineRule="auto"/>
            </w:pPr>
          </w:p>
          <w:p w14:paraId="6F914058" w14:textId="7D7063D1" w:rsidR="64468F90" w:rsidRDefault="38D43BE9" w:rsidP="64468F90">
            <w:pPr>
              <w:spacing w:line="259" w:lineRule="auto"/>
            </w:pPr>
            <w:r>
              <w:t>To view the submitted vector changes.</w:t>
            </w:r>
          </w:p>
          <w:p w14:paraId="1CB3AFED" w14:textId="61ABD258" w:rsidR="64468F90" w:rsidRDefault="64468F90" w:rsidP="64468F90">
            <w:pPr>
              <w:spacing w:line="259" w:lineRule="auto"/>
            </w:pPr>
          </w:p>
          <w:p w14:paraId="69E4E39F" w14:textId="61ABD258" w:rsidR="7664AE1A" w:rsidRDefault="7664AE1A" w:rsidP="7664AE1A">
            <w:pPr>
              <w:spacing w:line="259" w:lineRule="auto"/>
            </w:pPr>
          </w:p>
          <w:p w14:paraId="28604B76" w14:textId="4AD96055" w:rsidR="64468F90" w:rsidRDefault="67463B21" w:rsidP="64468F90">
            <w:pPr>
              <w:spacing w:line="259" w:lineRule="auto"/>
            </w:pPr>
            <w:r>
              <w:t>Select only the approved changes to be pushed to the DB.</w:t>
            </w:r>
          </w:p>
          <w:p w14:paraId="4E651976" w14:textId="49F20A41" w:rsidR="7664AE1A" w:rsidRDefault="7664AE1A" w:rsidP="7664AE1A">
            <w:pPr>
              <w:spacing w:line="259" w:lineRule="auto"/>
            </w:pPr>
          </w:p>
          <w:p w14:paraId="27335C62" w14:textId="49F20A41" w:rsidR="7664AE1A" w:rsidRDefault="7664AE1A" w:rsidP="7664AE1A">
            <w:pPr>
              <w:spacing w:line="259" w:lineRule="auto"/>
            </w:pPr>
          </w:p>
          <w:p w14:paraId="1EE00BA4" w14:textId="6C0BD179" w:rsidR="64468F90" w:rsidRDefault="1A247249" w:rsidP="64468F90">
            <w:pPr>
              <w:spacing w:line="259" w:lineRule="auto"/>
            </w:pPr>
            <w:r>
              <w:t>Approves the selected changes.</w:t>
            </w:r>
          </w:p>
          <w:p w14:paraId="19B74111" w14:textId="6768237D" w:rsidR="64468F90" w:rsidRDefault="64468F90" w:rsidP="64468F90">
            <w:pPr>
              <w:spacing w:line="259" w:lineRule="auto"/>
            </w:pPr>
          </w:p>
        </w:tc>
        <w:tc>
          <w:tcPr>
            <w:tcW w:w="2250" w:type="dxa"/>
          </w:tcPr>
          <w:p w14:paraId="7B01D837" w14:textId="75FD383D" w:rsidR="64468F90" w:rsidRDefault="64468F90">
            <w:r>
              <w:t>EX</w:t>
            </w:r>
            <w:r w:rsidR="5C09B10F">
              <w:t>PE</w:t>
            </w:r>
            <w:r>
              <w:t>CTED RESULTS</w:t>
            </w:r>
          </w:p>
          <w:p w14:paraId="67E1E49D" w14:textId="08779670" w:rsidR="64468F90" w:rsidRDefault="64468F90" w:rsidP="64468F90"/>
          <w:p w14:paraId="7A7FF4C2" w14:textId="14F0DBD0" w:rsidR="64468F90" w:rsidRDefault="44E2EBD8" w:rsidP="64468F90">
            <w:r>
              <w:t>A window will open displaying the changes made to the vectors.</w:t>
            </w:r>
          </w:p>
          <w:p w14:paraId="7713CD76" w14:textId="14BD3AA5" w:rsidR="64468F90" w:rsidRDefault="64468F90" w:rsidP="64468F90"/>
          <w:p w14:paraId="308538FE" w14:textId="12EDDA64" w:rsidR="7664AE1A" w:rsidRDefault="7664AE1A" w:rsidP="7664AE1A"/>
          <w:p w14:paraId="6B96DFF7" w14:textId="5E9E790B" w:rsidR="64468F90" w:rsidRDefault="69FE0AA0" w:rsidP="64468F90">
            <w:r>
              <w:t>Selected commits will display highlighted in blue.</w:t>
            </w:r>
          </w:p>
          <w:p w14:paraId="1E9805F1" w14:textId="099E25FA" w:rsidR="64468F90" w:rsidRDefault="64468F90" w:rsidP="64468F90"/>
          <w:p w14:paraId="06877F5A" w14:textId="17B2E217" w:rsidR="64468F90" w:rsidRDefault="64468F90" w:rsidP="64468F90"/>
          <w:p w14:paraId="65F74EAD" w14:textId="17B2E217" w:rsidR="64468F90" w:rsidRDefault="64468F90" w:rsidP="64468F90"/>
          <w:p w14:paraId="42E1D2EC" w14:textId="6CDC8134" w:rsidR="64468F90" w:rsidRDefault="3805F4C2" w:rsidP="64468F90">
            <w:r>
              <w:t>Selected changes are committed to the vector database.</w:t>
            </w:r>
          </w:p>
        </w:tc>
        <w:tc>
          <w:tcPr>
            <w:tcW w:w="1773" w:type="dxa"/>
          </w:tcPr>
          <w:p w14:paraId="2B8F5049" w14:textId="77777777" w:rsidR="64468F90" w:rsidRDefault="64468F90">
            <w:r>
              <w:t>COMMENTS</w:t>
            </w:r>
          </w:p>
          <w:p w14:paraId="63B02664" w14:textId="778319DD" w:rsidR="64468F90" w:rsidRDefault="64468F90" w:rsidP="64468F90"/>
        </w:tc>
      </w:tr>
      <w:tr w:rsidR="64468F90" w14:paraId="1BDF3E53" w14:textId="77777777" w:rsidTr="713AC0CF">
        <w:trPr>
          <w:trHeight w:val="1250"/>
        </w:trPr>
        <w:tc>
          <w:tcPr>
            <w:tcW w:w="9029" w:type="dxa"/>
            <w:gridSpan w:val="7"/>
            <w:tcBorders>
              <w:bottom w:val="single" w:sz="4" w:space="0" w:color="auto"/>
            </w:tcBorders>
          </w:tcPr>
          <w:p w14:paraId="6063432F" w14:textId="6EE3D891" w:rsidR="64468F90" w:rsidRDefault="64468F90">
            <w:r>
              <w:t xml:space="preserve">Concluding Remarks: </w:t>
            </w:r>
            <w:r w:rsidR="4289817D">
              <w:t xml:space="preserve">The user must </w:t>
            </w:r>
            <w:r w:rsidR="0BA7BC9D">
              <w:t>select</w:t>
            </w:r>
            <w:r w:rsidR="4289817D">
              <w:t xml:space="preserve"> the Pushed Vectors DB to commit</w:t>
            </w:r>
            <w:r w:rsidR="72A1E5ED">
              <w:t>.</w:t>
            </w:r>
            <w:r w:rsidR="4289817D">
              <w:t xml:space="preserve"> </w:t>
            </w:r>
            <w:r w:rsidR="05EBF660">
              <w:t xml:space="preserve">The user </w:t>
            </w:r>
            <w:r w:rsidR="4289817D">
              <w:t>then</w:t>
            </w:r>
            <w:r w:rsidR="371D59BB">
              <w:t xml:space="preserve"> needs to </w:t>
            </w:r>
            <w:r w:rsidR="4289817D">
              <w:t xml:space="preserve"> press the commit button</w:t>
            </w:r>
            <w:r w:rsidR="11CA10CB">
              <w:t xml:space="preserve"> to</w:t>
            </w:r>
            <w:r w:rsidR="4289817D">
              <w:t xml:space="preserve"> </w:t>
            </w:r>
            <w:r w:rsidR="1BBDF45F">
              <w:t>transfer the selected Vectors into the Lead Vector DB.</w:t>
            </w:r>
            <w:r w:rsidR="4289817D">
              <w:t xml:space="preserve"> </w:t>
            </w:r>
          </w:p>
        </w:tc>
      </w:tr>
      <w:tr w:rsidR="64468F90" w14:paraId="64C4DFF4" w14:textId="77777777" w:rsidTr="713AC0CF">
        <w:trPr>
          <w:trHeight w:val="890"/>
        </w:trPr>
        <w:tc>
          <w:tcPr>
            <w:tcW w:w="4499" w:type="dxa"/>
            <w:gridSpan w:val="3"/>
          </w:tcPr>
          <w:p w14:paraId="337F76BE" w14:textId="7188227F" w:rsidR="64468F90" w:rsidRDefault="558A8220" w:rsidP="64468F90">
            <w:pPr>
              <w:spacing w:line="259" w:lineRule="auto"/>
            </w:pPr>
            <w:r>
              <w:t xml:space="preserve">Testing Team: Adrian, Sergio, Cristian, Jesus, Jay </w:t>
            </w:r>
          </w:p>
        </w:tc>
        <w:tc>
          <w:tcPr>
            <w:tcW w:w="4530" w:type="dxa"/>
            <w:gridSpan w:val="4"/>
          </w:tcPr>
          <w:p w14:paraId="3195D82F" w14:textId="0C35D0DF" w:rsidR="64468F90" w:rsidRDefault="212F17EC">
            <w:r>
              <w:t>Date Completed: 05/08/2020</w:t>
            </w:r>
          </w:p>
          <w:p w14:paraId="2A98D305" w14:textId="69F62E2C" w:rsidR="64468F90" w:rsidRDefault="64468F90" w:rsidP="64468F90"/>
          <w:p w14:paraId="56A2C861" w14:textId="3A48C304" w:rsidR="64468F90" w:rsidRDefault="64468F90" w:rsidP="64468F90"/>
          <w:p w14:paraId="18C46C01" w14:textId="7D85505C" w:rsidR="64468F90" w:rsidRDefault="64468F90" w:rsidP="64468F90"/>
        </w:tc>
      </w:tr>
    </w:tbl>
    <w:p w14:paraId="7F6B45DC" w14:textId="603AAF8A" w:rsidR="64468F90" w:rsidRDefault="64468F90" w:rsidP="64468F90"/>
    <w:p w14:paraId="177E43B2" w14:textId="0BAA6DFD" w:rsidR="004706B7" w:rsidRDefault="658D8C2C" w:rsidP="7664AE1A">
      <w:pPr>
        <w:pStyle w:val="Heading1"/>
      </w:pPr>
      <w:r>
        <w:t>Test Schedule</w:t>
      </w:r>
    </w:p>
    <w:p w14:paraId="61F7C6B9" w14:textId="77777777" w:rsidR="00E47986" w:rsidRDefault="00E47986" w:rsidP="00E47986"/>
    <w:tbl>
      <w:tblP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1E0" w:firstRow="1" w:lastRow="1" w:firstColumn="1" w:lastColumn="1" w:noHBand="0" w:noVBand="0"/>
      </w:tblPr>
      <w:tblGrid>
        <w:gridCol w:w="1548"/>
        <w:gridCol w:w="2700"/>
        <w:gridCol w:w="4608"/>
      </w:tblGrid>
      <w:tr w:rsidR="00E47986" w:rsidRPr="004F31AD" w14:paraId="7F722BB5" w14:textId="77777777" w:rsidTr="713AC0CF">
        <w:tc>
          <w:tcPr>
            <w:tcW w:w="1548" w:type="dxa"/>
          </w:tcPr>
          <w:p w14:paraId="798F96D9" w14:textId="77777777" w:rsidR="00E47986" w:rsidRPr="004F31AD" w:rsidRDefault="00E47986" w:rsidP="003D58CD">
            <w:pPr>
              <w:spacing w:line="360" w:lineRule="auto"/>
              <w:rPr>
                <w:b/>
              </w:rPr>
            </w:pPr>
            <w:r w:rsidRPr="004F31AD">
              <w:rPr>
                <w:b/>
              </w:rPr>
              <w:t>Task</w:t>
            </w:r>
            <w:r>
              <w:rPr>
                <w:b/>
              </w:rPr>
              <w:t xml:space="preserve"> and date</w:t>
            </w:r>
          </w:p>
        </w:tc>
        <w:tc>
          <w:tcPr>
            <w:tcW w:w="2700" w:type="dxa"/>
          </w:tcPr>
          <w:p w14:paraId="149AF566" w14:textId="77777777" w:rsidR="00E47986" w:rsidRPr="004F31AD" w:rsidRDefault="00E47986" w:rsidP="003D58CD">
            <w:pPr>
              <w:spacing w:line="360" w:lineRule="auto"/>
              <w:rPr>
                <w:b/>
              </w:rPr>
            </w:pPr>
            <w:r w:rsidRPr="004F31AD">
              <w:rPr>
                <w:b/>
              </w:rPr>
              <w:t>People</w:t>
            </w:r>
          </w:p>
        </w:tc>
        <w:tc>
          <w:tcPr>
            <w:tcW w:w="4608" w:type="dxa"/>
          </w:tcPr>
          <w:p w14:paraId="17C5198E" w14:textId="77777777" w:rsidR="00E47986" w:rsidRPr="004F31AD" w:rsidRDefault="00E47986" w:rsidP="003D58CD">
            <w:pPr>
              <w:spacing w:line="360" w:lineRule="auto"/>
              <w:rPr>
                <w:b/>
              </w:rPr>
            </w:pPr>
            <w:r w:rsidRPr="004F31AD">
              <w:rPr>
                <w:b/>
              </w:rPr>
              <w:t>Description</w:t>
            </w:r>
          </w:p>
        </w:tc>
      </w:tr>
      <w:tr w:rsidR="00E47986" w:rsidRPr="004F31AD" w14:paraId="1706B4D0" w14:textId="77777777" w:rsidTr="713AC0CF">
        <w:tc>
          <w:tcPr>
            <w:tcW w:w="1548" w:type="dxa"/>
          </w:tcPr>
          <w:p w14:paraId="1B97F83A" w14:textId="27C4B264" w:rsidR="00E47986" w:rsidRDefault="40B564EC" w:rsidP="003D58CD">
            <w:pPr>
              <w:spacing w:line="360" w:lineRule="auto"/>
            </w:pPr>
            <w:r w:rsidRPr="7664AE1A">
              <w:rPr>
                <w:b/>
                <w:bCs/>
              </w:rPr>
              <w:t>SC</w:t>
            </w:r>
            <w:r w:rsidR="747FAE7D" w:rsidRPr="7664AE1A">
              <w:rPr>
                <w:b/>
                <w:bCs/>
              </w:rPr>
              <w:t>1</w:t>
            </w:r>
            <w:r w:rsidR="747FAE7D">
              <w:t xml:space="preserve"> </w:t>
            </w:r>
          </w:p>
          <w:p w14:paraId="5A03B7C3" w14:textId="2F1C1D3F" w:rsidR="00E47986" w:rsidRDefault="48F5F255" w:rsidP="003D58CD">
            <w:pPr>
              <w:spacing w:line="360" w:lineRule="auto"/>
            </w:pPr>
            <w:r>
              <w:t>4</w:t>
            </w:r>
            <w:r w:rsidR="747FAE7D">
              <w:t>/</w:t>
            </w:r>
            <w:r w:rsidR="37A68D7A">
              <w:t>30</w:t>
            </w:r>
            <w:r w:rsidR="747FAE7D">
              <w:t>/20</w:t>
            </w:r>
          </w:p>
        </w:tc>
        <w:tc>
          <w:tcPr>
            <w:tcW w:w="2700" w:type="dxa"/>
          </w:tcPr>
          <w:p w14:paraId="5BAD9B2A" w14:textId="6D1141E4" w:rsidR="00E47986" w:rsidRDefault="60794C1D" w:rsidP="003D58CD">
            <w:pPr>
              <w:spacing w:line="360" w:lineRule="auto"/>
            </w:pPr>
            <w:r>
              <w:t>Cristian Molina</w:t>
            </w:r>
          </w:p>
        </w:tc>
        <w:tc>
          <w:tcPr>
            <w:tcW w:w="4608" w:type="dxa"/>
          </w:tcPr>
          <w:p w14:paraId="2E26869B" w14:textId="0E5B8992" w:rsidR="00E47986" w:rsidRDefault="7136A267" w:rsidP="7664AE1A">
            <w:pPr>
              <w:spacing w:line="360" w:lineRule="auto"/>
            </w:pPr>
            <w:r>
              <w:t>Create Event Configuration</w:t>
            </w:r>
          </w:p>
        </w:tc>
      </w:tr>
      <w:tr w:rsidR="00E47986" w:rsidRPr="004F31AD" w14:paraId="70E339E8" w14:textId="77777777" w:rsidTr="713AC0CF">
        <w:tc>
          <w:tcPr>
            <w:tcW w:w="1548" w:type="dxa"/>
          </w:tcPr>
          <w:p w14:paraId="1EB1BC43" w14:textId="057EA1D9" w:rsidR="00E47986" w:rsidRDefault="0771B243" w:rsidP="003D58CD">
            <w:pPr>
              <w:spacing w:line="360" w:lineRule="auto"/>
            </w:pPr>
            <w:r w:rsidRPr="7664AE1A">
              <w:rPr>
                <w:b/>
                <w:bCs/>
              </w:rPr>
              <w:t>SC</w:t>
            </w:r>
            <w:r w:rsidR="747FAE7D" w:rsidRPr="7664AE1A">
              <w:rPr>
                <w:b/>
                <w:bCs/>
              </w:rPr>
              <w:t>2</w:t>
            </w:r>
            <w:r w:rsidR="747FAE7D">
              <w:t xml:space="preserve"> </w:t>
            </w:r>
          </w:p>
          <w:p w14:paraId="7753547E" w14:textId="1D3EF853" w:rsidR="00E47986" w:rsidRDefault="75BD7725" w:rsidP="003D58CD">
            <w:pPr>
              <w:spacing w:line="360" w:lineRule="auto"/>
            </w:pPr>
            <w:r>
              <w:t>4</w:t>
            </w:r>
            <w:r w:rsidR="747FAE7D">
              <w:t>/</w:t>
            </w:r>
            <w:r w:rsidR="35018471">
              <w:t>30</w:t>
            </w:r>
            <w:r w:rsidR="747FAE7D">
              <w:t>/20</w:t>
            </w:r>
          </w:p>
        </w:tc>
        <w:tc>
          <w:tcPr>
            <w:tcW w:w="2700" w:type="dxa"/>
          </w:tcPr>
          <w:p w14:paraId="52DD6A2C" w14:textId="517B3242" w:rsidR="00E47986" w:rsidRDefault="60794C1D" w:rsidP="003D58CD">
            <w:pPr>
              <w:spacing w:line="360" w:lineRule="auto"/>
            </w:pPr>
            <w:r>
              <w:t>Cristian Molina</w:t>
            </w:r>
          </w:p>
        </w:tc>
        <w:tc>
          <w:tcPr>
            <w:tcW w:w="4608" w:type="dxa"/>
          </w:tcPr>
          <w:p w14:paraId="133EF254" w14:textId="31A88248" w:rsidR="00E47986" w:rsidRDefault="7C79738A" w:rsidP="7664AE1A">
            <w:pPr>
              <w:spacing w:line="360" w:lineRule="auto"/>
            </w:pPr>
            <w:r>
              <w:t>Create Team Configuration</w:t>
            </w:r>
          </w:p>
        </w:tc>
      </w:tr>
      <w:tr w:rsidR="00E47986" w:rsidRPr="004F31AD" w14:paraId="7C65D31A" w14:textId="77777777" w:rsidTr="713AC0CF">
        <w:tc>
          <w:tcPr>
            <w:tcW w:w="1548" w:type="dxa"/>
          </w:tcPr>
          <w:p w14:paraId="5209E947" w14:textId="11F4819F" w:rsidR="00E47986" w:rsidRDefault="44D9EB5F" w:rsidP="003D58CD">
            <w:pPr>
              <w:spacing w:line="360" w:lineRule="auto"/>
            </w:pPr>
            <w:r w:rsidRPr="7664AE1A">
              <w:rPr>
                <w:b/>
                <w:bCs/>
              </w:rPr>
              <w:t>SC</w:t>
            </w:r>
            <w:r w:rsidR="747FAE7D" w:rsidRPr="7664AE1A">
              <w:rPr>
                <w:b/>
                <w:bCs/>
              </w:rPr>
              <w:t>3</w:t>
            </w:r>
            <w:r w:rsidR="747FAE7D">
              <w:t xml:space="preserve"> </w:t>
            </w:r>
          </w:p>
          <w:p w14:paraId="58317EBA" w14:textId="4BB66A46" w:rsidR="00E47986" w:rsidRDefault="75BD7725" w:rsidP="003D58CD">
            <w:pPr>
              <w:spacing w:line="360" w:lineRule="auto"/>
            </w:pPr>
            <w:r>
              <w:t>4</w:t>
            </w:r>
            <w:r w:rsidR="747FAE7D">
              <w:t>/</w:t>
            </w:r>
            <w:r w:rsidR="64698C93">
              <w:t>30</w:t>
            </w:r>
            <w:r w:rsidR="747FAE7D">
              <w:t>/20</w:t>
            </w:r>
          </w:p>
        </w:tc>
        <w:tc>
          <w:tcPr>
            <w:tcW w:w="2700" w:type="dxa"/>
          </w:tcPr>
          <w:p w14:paraId="7DD792BD" w14:textId="30E85F9F" w:rsidR="00E47986" w:rsidRDefault="60794C1D" w:rsidP="003D58CD">
            <w:pPr>
              <w:spacing w:line="360" w:lineRule="auto"/>
            </w:pPr>
            <w:r>
              <w:t>Cristian Molina</w:t>
            </w:r>
          </w:p>
        </w:tc>
        <w:tc>
          <w:tcPr>
            <w:tcW w:w="4608" w:type="dxa"/>
          </w:tcPr>
          <w:p w14:paraId="3AD34E16" w14:textId="000FF343" w:rsidR="5D43AC5A" w:rsidRDefault="5D43AC5A" w:rsidP="7664AE1A">
            <w:pPr>
              <w:spacing w:line="360" w:lineRule="auto"/>
            </w:pPr>
            <w:r>
              <w:t>Select Directory Configuration</w:t>
            </w:r>
          </w:p>
          <w:p w14:paraId="52254F73" w14:textId="7851CD6C" w:rsidR="00E47986" w:rsidRDefault="00E47986" w:rsidP="64468F90">
            <w:pPr>
              <w:spacing w:line="360" w:lineRule="auto"/>
            </w:pPr>
          </w:p>
        </w:tc>
      </w:tr>
      <w:tr w:rsidR="00E47986" w:rsidRPr="004F31AD" w14:paraId="52674521" w14:textId="77777777" w:rsidTr="713AC0CF">
        <w:tc>
          <w:tcPr>
            <w:tcW w:w="1548" w:type="dxa"/>
          </w:tcPr>
          <w:p w14:paraId="2D26E1AA" w14:textId="1C27973C" w:rsidR="00E47986" w:rsidRDefault="7FBBA88E" w:rsidP="003D58CD">
            <w:pPr>
              <w:spacing w:line="360" w:lineRule="auto"/>
            </w:pPr>
            <w:r w:rsidRPr="7664AE1A">
              <w:rPr>
                <w:b/>
                <w:bCs/>
              </w:rPr>
              <w:t>LFC1</w:t>
            </w:r>
            <w:r w:rsidR="4B3B7994" w:rsidRPr="7664AE1A">
              <w:rPr>
                <w:b/>
                <w:bCs/>
              </w:rPr>
              <w:t xml:space="preserve"> </w:t>
            </w:r>
          </w:p>
          <w:p w14:paraId="696094F6" w14:textId="00D26852" w:rsidR="00E47986" w:rsidRDefault="32769EC6" w:rsidP="003D58CD">
            <w:pPr>
              <w:spacing w:line="360" w:lineRule="auto"/>
            </w:pPr>
            <w:r>
              <w:t>4</w:t>
            </w:r>
            <w:r w:rsidR="747FAE7D">
              <w:t>/</w:t>
            </w:r>
            <w:r w:rsidR="34BB6BD0">
              <w:t>30</w:t>
            </w:r>
            <w:r w:rsidR="747FAE7D">
              <w:t>/20</w:t>
            </w:r>
          </w:p>
        </w:tc>
        <w:tc>
          <w:tcPr>
            <w:tcW w:w="2700" w:type="dxa"/>
          </w:tcPr>
          <w:p w14:paraId="393F9FC6" w14:textId="29F22D39" w:rsidR="00E47986" w:rsidRDefault="627D39A0" w:rsidP="7664AE1A">
            <w:pPr>
              <w:spacing w:line="360" w:lineRule="auto"/>
            </w:pPr>
            <w:r>
              <w:t>Cristian Molina</w:t>
            </w:r>
          </w:p>
        </w:tc>
        <w:tc>
          <w:tcPr>
            <w:tcW w:w="4608" w:type="dxa"/>
          </w:tcPr>
          <w:p w14:paraId="5F6E4C26" w14:textId="70BB6DEC" w:rsidR="5851B989" w:rsidRDefault="5851B989" w:rsidP="7664AE1A">
            <w:pPr>
              <w:spacing w:line="360" w:lineRule="auto"/>
            </w:pPr>
            <w:r>
              <w:t>Sort Log Files</w:t>
            </w:r>
          </w:p>
          <w:p w14:paraId="58E132D0" w14:textId="79B1F260" w:rsidR="00E47986" w:rsidRDefault="00E47986" w:rsidP="64468F90">
            <w:pPr>
              <w:spacing w:line="360" w:lineRule="auto"/>
            </w:pPr>
          </w:p>
        </w:tc>
      </w:tr>
      <w:tr w:rsidR="00E47986" w:rsidRPr="004F31AD" w14:paraId="35386BCC" w14:textId="77777777" w:rsidTr="713AC0CF">
        <w:tc>
          <w:tcPr>
            <w:tcW w:w="1548" w:type="dxa"/>
          </w:tcPr>
          <w:p w14:paraId="0F43850C" w14:textId="18651924" w:rsidR="00E47986" w:rsidRDefault="5DDE5B2C" w:rsidP="7664AE1A">
            <w:pPr>
              <w:spacing w:line="360" w:lineRule="auto"/>
            </w:pPr>
            <w:r w:rsidRPr="7664AE1A">
              <w:rPr>
                <w:b/>
                <w:bCs/>
              </w:rPr>
              <w:t>LFC2</w:t>
            </w:r>
            <w:r w:rsidR="34796ED8" w:rsidRPr="7664AE1A">
              <w:rPr>
                <w:b/>
                <w:bCs/>
              </w:rPr>
              <w:t xml:space="preserve"> </w:t>
            </w:r>
          </w:p>
          <w:p w14:paraId="5ED3EE95" w14:textId="7C5EA4C5" w:rsidR="00E47986" w:rsidRDefault="54E30B6C" w:rsidP="7664AE1A">
            <w:pPr>
              <w:spacing w:line="360" w:lineRule="auto"/>
            </w:pPr>
            <w:r>
              <w:t>4</w:t>
            </w:r>
            <w:r w:rsidR="476EA99E">
              <w:t>/30/20</w:t>
            </w:r>
          </w:p>
        </w:tc>
        <w:tc>
          <w:tcPr>
            <w:tcW w:w="2700" w:type="dxa"/>
          </w:tcPr>
          <w:p w14:paraId="0374C40B" w14:textId="3D3882DC" w:rsidR="00E47986" w:rsidRDefault="7BD4F862" w:rsidP="003D58CD">
            <w:pPr>
              <w:spacing w:line="360" w:lineRule="auto"/>
            </w:pPr>
            <w:r>
              <w:t>Cristian Molina</w:t>
            </w:r>
          </w:p>
        </w:tc>
        <w:tc>
          <w:tcPr>
            <w:tcW w:w="4608" w:type="dxa"/>
          </w:tcPr>
          <w:p w14:paraId="31917B6A" w14:textId="1242A2CB" w:rsidR="00E47986" w:rsidRDefault="32DD71A6" w:rsidP="7664AE1A">
            <w:pPr>
              <w:spacing w:line="360" w:lineRule="auto"/>
            </w:pPr>
            <w:r>
              <w:t>View Enforcement Action Report</w:t>
            </w:r>
          </w:p>
        </w:tc>
      </w:tr>
      <w:tr w:rsidR="00E47986" w:rsidRPr="004F31AD" w14:paraId="5DF9CD92" w14:textId="77777777" w:rsidTr="713AC0CF">
        <w:tc>
          <w:tcPr>
            <w:tcW w:w="1548" w:type="dxa"/>
          </w:tcPr>
          <w:p w14:paraId="033E1034" w14:textId="363545A1" w:rsidR="00E47986" w:rsidRDefault="570DEB50" w:rsidP="7664AE1A">
            <w:pPr>
              <w:spacing w:line="360" w:lineRule="auto"/>
            </w:pPr>
            <w:r w:rsidRPr="7664AE1A">
              <w:rPr>
                <w:b/>
                <w:bCs/>
              </w:rPr>
              <w:t>LEC1</w:t>
            </w:r>
            <w:r w:rsidR="2E355A49" w:rsidRPr="7664AE1A">
              <w:rPr>
                <w:b/>
                <w:bCs/>
              </w:rPr>
              <w:t xml:space="preserve"> </w:t>
            </w:r>
          </w:p>
          <w:p w14:paraId="508C463A" w14:textId="363545A1" w:rsidR="00E47986" w:rsidRDefault="1B03DF5A" w:rsidP="7664AE1A">
            <w:pPr>
              <w:spacing w:line="360" w:lineRule="auto"/>
            </w:pPr>
            <w:r>
              <w:t>4</w:t>
            </w:r>
            <w:r w:rsidR="3EA1951A">
              <w:t>/30/20</w:t>
            </w:r>
          </w:p>
        </w:tc>
        <w:tc>
          <w:tcPr>
            <w:tcW w:w="2700" w:type="dxa"/>
          </w:tcPr>
          <w:p w14:paraId="306F0619" w14:textId="528CE85A" w:rsidR="00E47986" w:rsidRDefault="1166DBAA" w:rsidP="003D58CD">
            <w:pPr>
              <w:spacing w:line="360" w:lineRule="auto"/>
            </w:pPr>
            <w:r>
              <w:t>Adrian Sosa</w:t>
            </w:r>
          </w:p>
        </w:tc>
        <w:tc>
          <w:tcPr>
            <w:tcW w:w="4608" w:type="dxa"/>
          </w:tcPr>
          <w:p w14:paraId="2E49BD8E" w14:textId="49E5367D" w:rsidR="00E47986" w:rsidRDefault="1EE061CF" w:rsidP="7664AE1A">
            <w:pPr>
              <w:spacing w:line="360" w:lineRule="auto"/>
            </w:pPr>
            <w:r>
              <w:t>Sort Entries</w:t>
            </w:r>
          </w:p>
        </w:tc>
      </w:tr>
      <w:tr w:rsidR="00E47986" w:rsidRPr="004F31AD" w14:paraId="2C37C22F" w14:textId="77777777" w:rsidTr="713AC0CF">
        <w:tc>
          <w:tcPr>
            <w:tcW w:w="1548" w:type="dxa"/>
          </w:tcPr>
          <w:p w14:paraId="2BC753C4" w14:textId="1C1C6DE2" w:rsidR="00E47986" w:rsidRDefault="5668AF25" w:rsidP="7664AE1A">
            <w:pPr>
              <w:spacing w:line="360" w:lineRule="auto"/>
            </w:pPr>
            <w:r w:rsidRPr="7664AE1A">
              <w:rPr>
                <w:b/>
                <w:bCs/>
              </w:rPr>
              <w:t>LEC2</w:t>
            </w:r>
          </w:p>
          <w:p w14:paraId="535043D6" w14:textId="195AA683" w:rsidR="00E47986" w:rsidRDefault="214672BD" w:rsidP="7664AE1A">
            <w:pPr>
              <w:spacing w:line="360" w:lineRule="auto"/>
            </w:pPr>
            <w:r>
              <w:t>4</w:t>
            </w:r>
            <w:r w:rsidR="3221B5C9">
              <w:t>/30/20</w:t>
            </w:r>
          </w:p>
        </w:tc>
        <w:tc>
          <w:tcPr>
            <w:tcW w:w="2700" w:type="dxa"/>
          </w:tcPr>
          <w:p w14:paraId="494754DD" w14:textId="38B2F1FC" w:rsidR="00E47986" w:rsidRDefault="4EB621A8" w:rsidP="003D58CD">
            <w:pPr>
              <w:spacing w:line="360" w:lineRule="auto"/>
            </w:pPr>
            <w:r>
              <w:t>Adrian Sosa</w:t>
            </w:r>
          </w:p>
        </w:tc>
        <w:tc>
          <w:tcPr>
            <w:tcW w:w="4608" w:type="dxa"/>
          </w:tcPr>
          <w:p w14:paraId="508F803F" w14:textId="3F5B71DC" w:rsidR="00E47986" w:rsidRDefault="2D96ED04" w:rsidP="7664AE1A">
            <w:pPr>
              <w:spacing w:line="360" w:lineRule="auto"/>
            </w:pPr>
            <w:r>
              <w:t>Filter Entries</w:t>
            </w:r>
          </w:p>
        </w:tc>
      </w:tr>
      <w:tr w:rsidR="00E47986" w:rsidRPr="004F31AD" w14:paraId="5D149E5A" w14:textId="77777777" w:rsidTr="713AC0CF">
        <w:tc>
          <w:tcPr>
            <w:tcW w:w="1548" w:type="dxa"/>
          </w:tcPr>
          <w:p w14:paraId="0CA38003" w14:textId="753D23A1" w:rsidR="00E47986" w:rsidRDefault="386AFABF" w:rsidP="7664AE1A">
            <w:pPr>
              <w:spacing w:line="360" w:lineRule="auto"/>
            </w:pPr>
            <w:r w:rsidRPr="7664AE1A">
              <w:rPr>
                <w:b/>
                <w:bCs/>
              </w:rPr>
              <w:t>LEC3</w:t>
            </w:r>
          </w:p>
          <w:p w14:paraId="722161FC" w14:textId="294D9D92" w:rsidR="00E47986" w:rsidRDefault="1402C09B" w:rsidP="7664AE1A">
            <w:pPr>
              <w:spacing w:line="360" w:lineRule="auto"/>
            </w:pPr>
            <w:r>
              <w:t>4</w:t>
            </w:r>
            <w:r w:rsidR="0EF4EF4C">
              <w:t>/30/20</w:t>
            </w:r>
          </w:p>
        </w:tc>
        <w:tc>
          <w:tcPr>
            <w:tcW w:w="2700" w:type="dxa"/>
          </w:tcPr>
          <w:p w14:paraId="05B8E362" w14:textId="22B7B1DD" w:rsidR="00E47986" w:rsidRDefault="40AE9742" w:rsidP="003D58CD">
            <w:pPr>
              <w:spacing w:line="360" w:lineRule="auto"/>
            </w:pPr>
            <w:r>
              <w:t>Adrian Sosa</w:t>
            </w:r>
          </w:p>
        </w:tc>
        <w:tc>
          <w:tcPr>
            <w:tcW w:w="4608" w:type="dxa"/>
          </w:tcPr>
          <w:p w14:paraId="20F7CA32" w14:textId="573E6CF8" w:rsidR="00E47986" w:rsidRDefault="5311F4BC" w:rsidP="7664AE1A">
            <w:pPr>
              <w:spacing w:line="360" w:lineRule="auto"/>
            </w:pPr>
            <w:r>
              <w:t>Flag Entries</w:t>
            </w:r>
          </w:p>
        </w:tc>
      </w:tr>
      <w:tr w:rsidR="00E47986" w:rsidRPr="004F31AD" w14:paraId="3FE0215B" w14:textId="77777777" w:rsidTr="713AC0CF">
        <w:tc>
          <w:tcPr>
            <w:tcW w:w="1548" w:type="dxa"/>
          </w:tcPr>
          <w:p w14:paraId="69EE3417" w14:textId="0E8A69BC" w:rsidR="00E47986" w:rsidRDefault="572C8DD2" w:rsidP="7664AE1A">
            <w:pPr>
              <w:spacing w:line="360" w:lineRule="auto"/>
            </w:pPr>
            <w:r w:rsidRPr="7664AE1A">
              <w:rPr>
                <w:b/>
                <w:bCs/>
              </w:rPr>
              <w:t>GC1</w:t>
            </w:r>
            <w:r w:rsidR="10762E7D" w:rsidRPr="7664AE1A">
              <w:rPr>
                <w:b/>
                <w:bCs/>
              </w:rPr>
              <w:t xml:space="preserve"> </w:t>
            </w:r>
          </w:p>
          <w:p w14:paraId="7B0BD9C1" w14:textId="0E8A69BC" w:rsidR="00E47986" w:rsidRDefault="7D7D45EF" w:rsidP="7664AE1A">
            <w:pPr>
              <w:spacing w:line="360" w:lineRule="auto"/>
            </w:pPr>
            <w:r>
              <w:t>4</w:t>
            </w:r>
            <w:r w:rsidR="5181F6E1">
              <w:t>/30/20</w:t>
            </w:r>
          </w:p>
        </w:tc>
        <w:tc>
          <w:tcPr>
            <w:tcW w:w="2700" w:type="dxa"/>
          </w:tcPr>
          <w:p w14:paraId="10ADB302" w14:textId="24129681" w:rsidR="00E47986" w:rsidRDefault="566A5D2C" w:rsidP="003D58CD">
            <w:pPr>
              <w:spacing w:line="360" w:lineRule="auto"/>
            </w:pPr>
            <w:r>
              <w:t>Adrian Sosa</w:t>
            </w:r>
          </w:p>
        </w:tc>
        <w:tc>
          <w:tcPr>
            <w:tcW w:w="4608" w:type="dxa"/>
          </w:tcPr>
          <w:p w14:paraId="72B90ACC" w14:textId="64934890" w:rsidR="00E47986" w:rsidRDefault="52FFE658" w:rsidP="7664AE1A">
            <w:pPr>
              <w:spacing w:line="360" w:lineRule="auto"/>
            </w:pPr>
            <w:r>
              <w:t>Add Node</w:t>
            </w:r>
          </w:p>
        </w:tc>
      </w:tr>
      <w:tr w:rsidR="64468F90" w14:paraId="3E560FB2" w14:textId="77777777" w:rsidTr="713AC0CF">
        <w:tc>
          <w:tcPr>
            <w:tcW w:w="1548" w:type="dxa"/>
          </w:tcPr>
          <w:p w14:paraId="55854542" w14:textId="4EE57ABD" w:rsidR="3651754B" w:rsidRDefault="465D2EC8" w:rsidP="64468F90">
            <w:pPr>
              <w:spacing w:line="360" w:lineRule="auto"/>
            </w:pPr>
            <w:r w:rsidRPr="7664AE1A">
              <w:rPr>
                <w:b/>
                <w:bCs/>
              </w:rPr>
              <w:t>GC2</w:t>
            </w:r>
            <w:r w:rsidR="05599D98" w:rsidRPr="7664AE1A">
              <w:rPr>
                <w:b/>
                <w:bCs/>
              </w:rPr>
              <w:t xml:space="preserve"> </w:t>
            </w:r>
          </w:p>
          <w:p w14:paraId="6969E3A8" w14:textId="4530301D" w:rsidR="3651754B" w:rsidRDefault="73C28F78" w:rsidP="64468F90">
            <w:pPr>
              <w:spacing w:line="360" w:lineRule="auto"/>
            </w:pPr>
            <w:r>
              <w:t>4</w:t>
            </w:r>
            <w:r w:rsidR="3E7357A0">
              <w:t>/30/20</w:t>
            </w:r>
          </w:p>
        </w:tc>
        <w:tc>
          <w:tcPr>
            <w:tcW w:w="2700" w:type="dxa"/>
          </w:tcPr>
          <w:p w14:paraId="09F09B6B" w14:textId="66B6F10A" w:rsidR="3651754B" w:rsidRDefault="11BB2040" w:rsidP="7664AE1A">
            <w:pPr>
              <w:spacing w:line="360" w:lineRule="auto"/>
            </w:pPr>
            <w:r>
              <w:t>Adrian Sosa</w:t>
            </w:r>
          </w:p>
        </w:tc>
        <w:tc>
          <w:tcPr>
            <w:tcW w:w="4608" w:type="dxa"/>
          </w:tcPr>
          <w:p w14:paraId="1F93A8F8" w14:textId="0AFD9843" w:rsidR="3651754B" w:rsidRDefault="6429D7EA" w:rsidP="7664AE1A">
            <w:pPr>
              <w:spacing w:line="360" w:lineRule="auto"/>
            </w:pPr>
            <w:r>
              <w:t>Edit Node</w:t>
            </w:r>
          </w:p>
        </w:tc>
      </w:tr>
      <w:tr w:rsidR="64468F90" w14:paraId="6175C0CD" w14:textId="77777777" w:rsidTr="713AC0CF">
        <w:tc>
          <w:tcPr>
            <w:tcW w:w="1548" w:type="dxa"/>
          </w:tcPr>
          <w:p w14:paraId="5D0F6999" w14:textId="67ED88F5" w:rsidR="3651754B" w:rsidRDefault="6212AF42" w:rsidP="64468F90">
            <w:pPr>
              <w:spacing w:line="360" w:lineRule="auto"/>
            </w:pPr>
            <w:r w:rsidRPr="7664AE1A">
              <w:rPr>
                <w:b/>
                <w:bCs/>
              </w:rPr>
              <w:t>GC3</w:t>
            </w:r>
            <w:r w:rsidR="181620E5" w:rsidRPr="7664AE1A">
              <w:rPr>
                <w:b/>
                <w:bCs/>
              </w:rPr>
              <w:t xml:space="preserve"> </w:t>
            </w:r>
          </w:p>
          <w:p w14:paraId="6ABE8DB4" w14:textId="404EC9D7" w:rsidR="3651754B" w:rsidRDefault="774BC37C" w:rsidP="64468F90">
            <w:pPr>
              <w:spacing w:line="360" w:lineRule="auto"/>
            </w:pPr>
            <w:r>
              <w:t>4/</w:t>
            </w:r>
            <w:r w:rsidR="30D02751">
              <w:t>30/20</w:t>
            </w:r>
          </w:p>
        </w:tc>
        <w:tc>
          <w:tcPr>
            <w:tcW w:w="2700" w:type="dxa"/>
          </w:tcPr>
          <w:p w14:paraId="2A483B66" w14:textId="26C0457E" w:rsidR="3651754B" w:rsidRDefault="6606AF2E" w:rsidP="64468F90">
            <w:pPr>
              <w:spacing w:line="360" w:lineRule="auto"/>
            </w:pPr>
            <w:r>
              <w:t>Adrian Sosa</w:t>
            </w:r>
          </w:p>
        </w:tc>
        <w:tc>
          <w:tcPr>
            <w:tcW w:w="4608" w:type="dxa"/>
          </w:tcPr>
          <w:p w14:paraId="7B74D949" w14:textId="38FA4ADF" w:rsidR="3651754B" w:rsidRDefault="2BD66619" w:rsidP="7664AE1A">
            <w:pPr>
              <w:spacing w:line="360" w:lineRule="auto"/>
            </w:pPr>
            <w:r>
              <w:t>Delete Node</w:t>
            </w:r>
          </w:p>
        </w:tc>
      </w:tr>
      <w:tr w:rsidR="64468F90" w14:paraId="10462346" w14:textId="77777777" w:rsidTr="713AC0CF">
        <w:tc>
          <w:tcPr>
            <w:tcW w:w="1548" w:type="dxa"/>
          </w:tcPr>
          <w:p w14:paraId="4DBD695A" w14:textId="5A9853F0" w:rsidR="30204549" w:rsidRDefault="57A124B2" w:rsidP="64468F90">
            <w:pPr>
              <w:spacing w:line="360" w:lineRule="auto"/>
            </w:pPr>
            <w:r w:rsidRPr="7664AE1A">
              <w:rPr>
                <w:b/>
                <w:bCs/>
              </w:rPr>
              <w:t>GC4</w:t>
            </w:r>
            <w:r w:rsidR="6AA838D8" w:rsidRPr="7664AE1A">
              <w:rPr>
                <w:b/>
                <w:bCs/>
              </w:rPr>
              <w:t xml:space="preserve"> </w:t>
            </w:r>
          </w:p>
          <w:p w14:paraId="2F67C8C6" w14:textId="60C9F40E" w:rsidR="30204549" w:rsidRDefault="602E1868" w:rsidP="64468F90">
            <w:pPr>
              <w:spacing w:line="360" w:lineRule="auto"/>
            </w:pPr>
            <w:r>
              <w:t>4</w:t>
            </w:r>
            <w:r w:rsidR="1A1D46E2">
              <w:t>/30/20</w:t>
            </w:r>
          </w:p>
        </w:tc>
        <w:tc>
          <w:tcPr>
            <w:tcW w:w="2700" w:type="dxa"/>
          </w:tcPr>
          <w:p w14:paraId="2E8E79B1" w14:textId="1FD40115" w:rsidR="30204549" w:rsidRDefault="30204549" w:rsidP="64468F90">
            <w:pPr>
              <w:spacing w:line="360" w:lineRule="auto"/>
            </w:pPr>
            <w:r>
              <w:t>Sergio Nogami</w:t>
            </w:r>
          </w:p>
        </w:tc>
        <w:tc>
          <w:tcPr>
            <w:tcW w:w="4608" w:type="dxa"/>
          </w:tcPr>
          <w:p w14:paraId="1A21C45C" w14:textId="0097DAC1" w:rsidR="30204549" w:rsidRDefault="04E11D97" w:rsidP="7664AE1A">
            <w:pPr>
              <w:spacing w:line="360" w:lineRule="auto"/>
            </w:pPr>
            <w:r>
              <w:t>Add Relationship</w:t>
            </w:r>
          </w:p>
        </w:tc>
      </w:tr>
      <w:tr w:rsidR="64468F90" w14:paraId="2D5069DF" w14:textId="77777777" w:rsidTr="713AC0CF">
        <w:tc>
          <w:tcPr>
            <w:tcW w:w="1548" w:type="dxa"/>
          </w:tcPr>
          <w:p w14:paraId="681B7EF2" w14:textId="4A2AC731" w:rsidR="30204549" w:rsidRDefault="3E89DA15" w:rsidP="713AC0CF">
            <w:pPr>
              <w:spacing w:line="360" w:lineRule="auto"/>
              <w:rPr>
                <w:b/>
                <w:bCs/>
              </w:rPr>
            </w:pPr>
            <w:r w:rsidRPr="713AC0CF">
              <w:rPr>
                <w:b/>
                <w:bCs/>
              </w:rPr>
              <w:t>GC5</w:t>
            </w:r>
          </w:p>
          <w:p w14:paraId="6842CF5F" w14:textId="4D03B9F1" w:rsidR="30204549" w:rsidRDefault="2B23D940" w:rsidP="64468F90">
            <w:pPr>
              <w:spacing w:line="360" w:lineRule="auto"/>
            </w:pPr>
            <w:r>
              <w:t>4</w:t>
            </w:r>
            <w:r w:rsidR="785B55E1">
              <w:t>/30/20</w:t>
            </w:r>
          </w:p>
        </w:tc>
        <w:tc>
          <w:tcPr>
            <w:tcW w:w="2700" w:type="dxa"/>
          </w:tcPr>
          <w:p w14:paraId="4149AF81" w14:textId="29F6D732" w:rsidR="30204549" w:rsidRDefault="7FA725B6" w:rsidP="64468F90">
            <w:pPr>
              <w:spacing w:line="360" w:lineRule="auto"/>
            </w:pPr>
            <w:r>
              <w:t>Sergio Nogami</w:t>
            </w:r>
          </w:p>
        </w:tc>
        <w:tc>
          <w:tcPr>
            <w:tcW w:w="4608" w:type="dxa"/>
          </w:tcPr>
          <w:p w14:paraId="2B5FFDED" w14:textId="66C11736" w:rsidR="30204549" w:rsidRDefault="538C5C9E" w:rsidP="7664AE1A">
            <w:pPr>
              <w:spacing w:line="360" w:lineRule="auto"/>
            </w:pPr>
            <w:r>
              <w:t>Edit Relationship</w:t>
            </w:r>
          </w:p>
        </w:tc>
      </w:tr>
      <w:tr w:rsidR="64468F90" w14:paraId="47268CA8" w14:textId="77777777" w:rsidTr="713AC0CF">
        <w:tc>
          <w:tcPr>
            <w:tcW w:w="1548" w:type="dxa"/>
          </w:tcPr>
          <w:p w14:paraId="11476F1A" w14:textId="55374F6B" w:rsidR="64468F90" w:rsidRDefault="172F5354" w:rsidP="713AC0CF">
            <w:pPr>
              <w:spacing w:line="360" w:lineRule="auto"/>
              <w:rPr>
                <w:b/>
                <w:bCs/>
              </w:rPr>
            </w:pPr>
            <w:r w:rsidRPr="713AC0CF">
              <w:rPr>
                <w:b/>
                <w:bCs/>
              </w:rPr>
              <w:t>GC6</w:t>
            </w:r>
            <w:r w:rsidR="55AECF7B" w:rsidRPr="713AC0CF">
              <w:rPr>
                <w:b/>
                <w:bCs/>
              </w:rPr>
              <w:t xml:space="preserve"> </w:t>
            </w:r>
          </w:p>
          <w:p w14:paraId="375FBC55" w14:textId="68740AA7" w:rsidR="64468F90" w:rsidRDefault="10E9F2A4" w:rsidP="64468F90">
            <w:pPr>
              <w:spacing w:line="360" w:lineRule="auto"/>
            </w:pPr>
            <w:r>
              <w:t xml:space="preserve"> </w:t>
            </w:r>
            <w:r w:rsidR="08424BD4">
              <w:t>4</w:t>
            </w:r>
            <w:r w:rsidR="64CA4FC9">
              <w:t>/30/20</w:t>
            </w:r>
          </w:p>
        </w:tc>
        <w:tc>
          <w:tcPr>
            <w:tcW w:w="2700" w:type="dxa"/>
          </w:tcPr>
          <w:p w14:paraId="6D4677A8" w14:textId="00AAF821" w:rsidR="30204549" w:rsidRDefault="7FA725B6" w:rsidP="64468F90">
            <w:pPr>
              <w:spacing w:line="360" w:lineRule="auto"/>
            </w:pPr>
            <w:r>
              <w:t>Sergio Nogami</w:t>
            </w:r>
          </w:p>
        </w:tc>
        <w:tc>
          <w:tcPr>
            <w:tcW w:w="4608" w:type="dxa"/>
          </w:tcPr>
          <w:p w14:paraId="6B236978" w14:textId="25F70C3F" w:rsidR="30204549" w:rsidRDefault="766CB801" w:rsidP="7664AE1A">
            <w:pPr>
              <w:spacing w:line="360" w:lineRule="auto"/>
            </w:pPr>
            <w:r>
              <w:t>Delete Relationship</w:t>
            </w:r>
          </w:p>
        </w:tc>
      </w:tr>
      <w:tr w:rsidR="64468F90" w14:paraId="24148FA8" w14:textId="77777777" w:rsidTr="713AC0CF">
        <w:tc>
          <w:tcPr>
            <w:tcW w:w="1548" w:type="dxa"/>
          </w:tcPr>
          <w:p w14:paraId="1A31F730" w14:textId="4FD718CC" w:rsidR="64468F90" w:rsidRDefault="0A951FB0" w:rsidP="713AC0CF">
            <w:pPr>
              <w:spacing w:line="360" w:lineRule="auto"/>
              <w:rPr>
                <w:b/>
                <w:bCs/>
              </w:rPr>
            </w:pPr>
            <w:r w:rsidRPr="713AC0CF">
              <w:rPr>
                <w:b/>
                <w:bCs/>
              </w:rPr>
              <w:t>GC7</w:t>
            </w:r>
            <w:r w:rsidR="0A3BA559" w:rsidRPr="713AC0CF">
              <w:rPr>
                <w:b/>
                <w:bCs/>
              </w:rPr>
              <w:t xml:space="preserve"> </w:t>
            </w:r>
          </w:p>
          <w:p w14:paraId="40D5D024" w14:textId="7EDEE454" w:rsidR="64468F90" w:rsidRDefault="3991B20A" w:rsidP="64468F90">
            <w:pPr>
              <w:spacing w:line="360" w:lineRule="auto"/>
            </w:pPr>
            <w:r>
              <w:t>4</w:t>
            </w:r>
            <w:r w:rsidR="1C2B7A71">
              <w:t>/30/20</w:t>
            </w:r>
          </w:p>
        </w:tc>
        <w:tc>
          <w:tcPr>
            <w:tcW w:w="2700" w:type="dxa"/>
          </w:tcPr>
          <w:p w14:paraId="6076D46C" w14:textId="4A7E5CE8" w:rsidR="30204549" w:rsidRDefault="7FA725B6" w:rsidP="64468F90">
            <w:pPr>
              <w:spacing w:line="360" w:lineRule="auto"/>
            </w:pPr>
            <w:r>
              <w:t>Sergio Nogami</w:t>
            </w:r>
          </w:p>
        </w:tc>
        <w:tc>
          <w:tcPr>
            <w:tcW w:w="4608" w:type="dxa"/>
          </w:tcPr>
          <w:p w14:paraId="1A33715C" w14:textId="595BF1D4" w:rsidR="30204549" w:rsidRDefault="620972E3" w:rsidP="7664AE1A">
            <w:pPr>
              <w:spacing w:line="360" w:lineRule="auto"/>
            </w:pPr>
            <w:r>
              <w:t>Export Graph</w:t>
            </w:r>
          </w:p>
        </w:tc>
      </w:tr>
      <w:tr w:rsidR="64468F90" w14:paraId="7659459C" w14:textId="77777777" w:rsidTr="713AC0CF">
        <w:tc>
          <w:tcPr>
            <w:tcW w:w="1548" w:type="dxa"/>
          </w:tcPr>
          <w:p w14:paraId="65574ADB" w14:textId="345515C9" w:rsidR="64468F90" w:rsidRDefault="6118623B" w:rsidP="64468F90">
            <w:pPr>
              <w:spacing w:line="360" w:lineRule="auto"/>
            </w:pPr>
            <w:r w:rsidRPr="713AC0CF">
              <w:rPr>
                <w:b/>
                <w:bCs/>
              </w:rPr>
              <w:t>EAR1</w:t>
            </w:r>
            <w:r w:rsidR="74B1A759">
              <w:t xml:space="preserve"> </w:t>
            </w:r>
            <w:r w:rsidR="7E45A668">
              <w:t>4</w:t>
            </w:r>
            <w:r w:rsidR="760596FA">
              <w:t>/30/20</w:t>
            </w:r>
          </w:p>
        </w:tc>
        <w:tc>
          <w:tcPr>
            <w:tcW w:w="2700" w:type="dxa"/>
          </w:tcPr>
          <w:p w14:paraId="17178E9C" w14:textId="16747B4C" w:rsidR="1B2451FF" w:rsidRDefault="25AB8A99" w:rsidP="64468F90">
            <w:pPr>
              <w:spacing w:line="360" w:lineRule="auto"/>
            </w:pPr>
            <w:r>
              <w:t>Jesus Gomez</w:t>
            </w:r>
          </w:p>
        </w:tc>
        <w:tc>
          <w:tcPr>
            <w:tcW w:w="4608" w:type="dxa"/>
          </w:tcPr>
          <w:p w14:paraId="03902D99" w14:textId="00F37B63" w:rsidR="1B2451FF" w:rsidRDefault="3932B115" w:rsidP="7664AE1A">
            <w:pPr>
              <w:spacing w:line="360" w:lineRule="auto"/>
            </w:pPr>
            <w:r>
              <w:t>View Errors</w:t>
            </w:r>
          </w:p>
        </w:tc>
      </w:tr>
      <w:tr w:rsidR="64468F90" w14:paraId="102CB7C9" w14:textId="77777777" w:rsidTr="713AC0CF">
        <w:tc>
          <w:tcPr>
            <w:tcW w:w="1548" w:type="dxa"/>
          </w:tcPr>
          <w:p w14:paraId="600FE30E" w14:textId="4F9619E3" w:rsidR="64468F90" w:rsidRDefault="2F2D9F94" w:rsidP="64468F90">
            <w:pPr>
              <w:spacing w:line="360" w:lineRule="auto"/>
            </w:pPr>
            <w:r w:rsidRPr="713AC0CF">
              <w:rPr>
                <w:b/>
                <w:bCs/>
              </w:rPr>
              <w:t>EAR2</w:t>
            </w:r>
            <w:r w:rsidR="64EF9B7C" w:rsidRPr="713AC0CF">
              <w:rPr>
                <w:b/>
                <w:bCs/>
              </w:rPr>
              <w:t xml:space="preserve"> </w:t>
            </w:r>
            <w:r w:rsidR="10E9F2A4">
              <w:t xml:space="preserve"> </w:t>
            </w:r>
            <w:r w:rsidR="4D4BDFBA">
              <w:t>4</w:t>
            </w:r>
            <w:r w:rsidR="4E983143">
              <w:t>/30/20</w:t>
            </w:r>
          </w:p>
        </w:tc>
        <w:tc>
          <w:tcPr>
            <w:tcW w:w="2700" w:type="dxa"/>
          </w:tcPr>
          <w:p w14:paraId="0F2B937F" w14:textId="535F8F29" w:rsidR="30204549" w:rsidRDefault="10C01EB7" w:rsidP="7664AE1A">
            <w:pPr>
              <w:spacing w:line="360" w:lineRule="auto"/>
            </w:pPr>
            <w:r>
              <w:t>Jesus Gomez</w:t>
            </w:r>
          </w:p>
        </w:tc>
        <w:tc>
          <w:tcPr>
            <w:tcW w:w="4608" w:type="dxa"/>
          </w:tcPr>
          <w:p w14:paraId="40ED67B5" w14:textId="3ACEF9AA" w:rsidR="30204549" w:rsidRDefault="62C4C677" w:rsidP="7664AE1A">
            <w:pPr>
              <w:spacing w:line="360" w:lineRule="auto"/>
            </w:pPr>
            <w:r>
              <w:t>Re-Validate</w:t>
            </w:r>
          </w:p>
        </w:tc>
      </w:tr>
      <w:tr w:rsidR="64468F90" w14:paraId="57F47C04" w14:textId="77777777" w:rsidTr="713AC0CF">
        <w:tc>
          <w:tcPr>
            <w:tcW w:w="1548" w:type="dxa"/>
          </w:tcPr>
          <w:p w14:paraId="36CC0FBD" w14:textId="54D45DE7" w:rsidR="64468F90" w:rsidRDefault="7734C534" w:rsidP="64468F90">
            <w:pPr>
              <w:spacing w:line="360" w:lineRule="auto"/>
            </w:pPr>
            <w:r w:rsidRPr="713AC0CF">
              <w:rPr>
                <w:b/>
                <w:bCs/>
              </w:rPr>
              <w:t>EAR3</w:t>
            </w:r>
            <w:r w:rsidR="22BE534C" w:rsidRPr="713AC0CF">
              <w:rPr>
                <w:b/>
                <w:bCs/>
              </w:rPr>
              <w:t xml:space="preserve"> </w:t>
            </w:r>
            <w:r w:rsidR="10E9F2A4">
              <w:t xml:space="preserve"> </w:t>
            </w:r>
            <w:r w:rsidR="4F604B78">
              <w:t>4</w:t>
            </w:r>
            <w:r w:rsidR="711C3C0E">
              <w:t>/30/20</w:t>
            </w:r>
          </w:p>
        </w:tc>
        <w:tc>
          <w:tcPr>
            <w:tcW w:w="2700" w:type="dxa"/>
          </w:tcPr>
          <w:p w14:paraId="206D7157" w14:textId="4DF4C1AD" w:rsidR="30204549" w:rsidRDefault="31A429A3" w:rsidP="7664AE1A">
            <w:pPr>
              <w:spacing w:line="360" w:lineRule="auto"/>
            </w:pPr>
            <w:r>
              <w:t>Jesus Gomez</w:t>
            </w:r>
          </w:p>
        </w:tc>
        <w:tc>
          <w:tcPr>
            <w:tcW w:w="4608" w:type="dxa"/>
          </w:tcPr>
          <w:p w14:paraId="47F9E692" w14:textId="7676708B" w:rsidR="30204549" w:rsidRDefault="76DB5B9E" w:rsidP="7664AE1A">
            <w:pPr>
              <w:spacing w:line="360" w:lineRule="auto"/>
            </w:pPr>
            <w:r>
              <w:t>Ingest Despite Errors</w:t>
            </w:r>
          </w:p>
        </w:tc>
      </w:tr>
      <w:tr w:rsidR="64468F90" w14:paraId="002CB4D4" w14:textId="77777777" w:rsidTr="713AC0CF">
        <w:tc>
          <w:tcPr>
            <w:tcW w:w="1548" w:type="dxa"/>
          </w:tcPr>
          <w:p w14:paraId="4D65C7D2" w14:textId="235304B8" w:rsidR="64468F90" w:rsidRDefault="0EA90CCD" w:rsidP="7664AE1A">
            <w:pPr>
              <w:spacing w:line="360" w:lineRule="auto"/>
              <w:rPr>
                <w:b/>
                <w:bCs/>
              </w:rPr>
            </w:pPr>
            <w:r w:rsidRPr="713AC0CF">
              <w:rPr>
                <w:b/>
                <w:bCs/>
              </w:rPr>
              <w:t>VC1</w:t>
            </w:r>
          </w:p>
          <w:p w14:paraId="61FA6F5A" w14:textId="4B34764F" w:rsidR="64468F90" w:rsidRDefault="1E678426" w:rsidP="64468F90">
            <w:pPr>
              <w:spacing w:line="360" w:lineRule="auto"/>
            </w:pPr>
            <w:r>
              <w:t>4</w:t>
            </w:r>
            <w:r w:rsidR="33960593">
              <w:t>/30/20</w:t>
            </w:r>
          </w:p>
        </w:tc>
        <w:tc>
          <w:tcPr>
            <w:tcW w:w="2700" w:type="dxa"/>
          </w:tcPr>
          <w:p w14:paraId="0A764F80" w14:textId="683F3FBF" w:rsidR="30204549" w:rsidRDefault="20BBDCE0" w:rsidP="7664AE1A">
            <w:pPr>
              <w:spacing w:line="360" w:lineRule="auto"/>
            </w:pPr>
            <w:r>
              <w:t>Jesus Gomez</w:t>
            </w:r>
          </w:p>
        </w:tc>
        <w:tc>
          <w:tcPr>
            <w:tcW w:w="4608" w:type="dxa"/>
          </w:tcPr>
          <w:p w14:paraId="590E5CFC" w14:textId="6A674ED2" w:rsidR="30204549" w:rsidRDefault="4704A710" w:rsidP="7664AE1A">
            <w:pPr>
              <w:spacing w:line="360" w:lineRule="auto"/>
            </w:pPr>
            <w:r>
              <w:t>Add Vector</w:t>
            </w:r>
          </w:p>
        </w:tc>
      </w:tr>
      <w:tr w:rsidR="64468F90" w14:paraId="09FC3BFD" w14:textId="77777777" w:rsidTr="713AC0CF">
        <w:tc>
          <w:tcPr>
            <w:tcW w:w="1548" w:type="dxa"/>
          </w:tcPr>
          <w:p w14:paraId="0547C8B1" w14:textId="37CD5244" w:rsidR="64468F90" w:rsidRDefault="42764259" w:rsidP="713AC0CF">
            <w:pPr>
              <w:spacing w:line="360" w:lineRule="auto"/>
              <w:rPr>
                <w:b/>
                <w:bCs/>
              </w:rPr>
            </w:pPr>
            <w:r w:rsidRPr="713AC0CF">
              <w:rPr>
                <w:b/>
                <w:bCs/>
              </w:rPr>
              <w:t>VC2</w:t>
            </w:r>
            <w:r w:rsidR="1423FF16" w:rsidRPr="713AC0CF">
              <w:rPr>
                <w:b/>
                <w:bCs/>
              </w:rPr>
              <w:t xml:space="preserve"> </w:t>
            </w:r>
          </w:p>
          <w:p w14:paraId="3DC071EB" w14:textId="4551371F" w:rsidR="64468F90" w:rsidRDefault="5A67FD2E" w:rsidP="64468F90">
            <w:pPr>
              <w:spacing w:line="360" w:lineRule="auto"/>
            </w:pPr>
            <w:r>
              <w:t>4</w:t>
            </w:r>
            <w:r w:rsidR="688EFA0E">
              <w:t>/30/20</w:t>
            </w:r>
          </w:p>
        </w:tc>
        <w:tc>
          <w:tcPr>
            <w:tcW w:w="2700" w:type="dxa"/>
          </w:tcPr>
          <w:p w14:paraId="1141C4AC" w14:textId="0F18DBE2" w:rsidR="30204549" w:rsidRDefault="0DD0E210" w:rsidP="7664AE1A">
            <w:pPr>
              <w:spacing w:line="360" w:lineRule="auto"/>
            </w:pPr>
            <w:r>
              <w:t>Jesus Gomez</w:t>
            </w:r>
          </w:p>
        </w:tc>
        <w:tc>
          <w:tcPr>
            <w:tcW w:w="4608" w:type="dxa"/>
          </w:tcPr>
          <w:p w14:paraId="01D4EB3B" w14:textId="3BF79888" w:rsidR="30204549" w:rsidRDefault="04312070" w:rsidP="7664AE1A">
            <w:pPr>
              <w:spacing w:line="360" w:lineRule="auto"/>
            </w:pPr>
            <w:r>
              <w:t>Delete Vector</w:t>
            </w:r>
          </w:p>
        </w:tc>
      </w:tr>
      <w:tr w:rsidR="64468F90" w14:paraId="3E350DE1" w14:textId="77777777" w:rsidTr="713AC0CF">
        <w:tc>
          <w:tcPr>
            <w:tcW w:w="1548" w:type="dxa"/>
          </w:tcPr>
          <w:p w14:paraId="4C4164B5" w14:textId="53605AF6" w:rsidR="64468F90" w:rsidRDefault="7419AD3E" w:rsidP="7664AE1A">
            <w:pPr>
              <w:spacing w:line="360" w:lineRule="auto"/>
              <w:rPr>
                <w:b/>
                <w:bCs/>
              </w:rPr>
            </w:pPr>
            <w:r w:rsidRPr="713AC0CF">
              <w:rPr>
                <w:b/>
                <w:bCs/>
              </w:rPr>
              <w:t>VC</w:t>
            </w:r>
            <w:r w:rsidR="5BFBAF3E" w:rsidRPr="713AC0CF">
              <w:rPr>
                <w:b/>
                <w:bCs/>
              </w:rPr>
              <w:t>3</w:t>
            </w:r>
          </w:p>
          <w:p w14:paraId="5E138289" w14:textId="219CCBEE" w:rsidR="64468F90" w:rsidRDefault="5F27843A" w:rsidP="64468F90">
            <w:pPr>
              <w:spacing w:line="360" w:lineRule="auto"/>
            </w:pPr>
            <w:r>
              <w:t>4</w:t>
            </w:r>
            <w:r w:rsidR="6C4BAFBA">
              <w:t>/30/20</w:t>
            </w:r>
          </w:p>
        </w:tc>
        <w:tc>
          <w:tcPr>
            <w:tcW w:w="2700" w:type="dxa"/>
          </w:tcPr>
          <w:p w14:paraId="516F50CC" w14:textId="6C249C7D" w:rsidR="30204549" w:rsidRDefault="7FA725B6" w:rsidP="64468F90">
            <w:pPr>
              <w:spacing w:line="360" w:lineRule="auto"/>
            </w:pPr>
            <w:r>
              <w:t>Jay James</w:t>
            </w:r>
          </w:p>
        </w:tc>
        <w:tc>
          <w:tcPr>
            <w:tcW w:w="4608" w:type="dxa"/>
          </w:tcPr>
          <w:p w14:paraId="4D708376" w14:textId="7A9E963F" w:rsidR="30204549" w:rsidRDefault="1E78E0BF" w:rsidP="7664AE1A">
            <w:pPr>
              <w:spacing w:line="360" w:lineRule="auto"/>
            </w:pPr>
            <w:r>
              <w:t>Update Pull Vector</w:t>
            </w:r>
          </w:p>
        </w:tc>
      </w:tr>
      <w:tr w:rsidR="64468F90" w14:paraId="3720DC70" w14:textId="77777777" w:rsidTr="713AC0CF">
        <w:tc>
          <w:tcPr>
            <w:tcW w:w="1548" w:type="dxa"/>
          </w:tcPr>
          <w:p w14:paraId="0206C02F" w14:textId="3293EDE5" w:rsidR="64468F90" w:rsidRDefault="139489D2" w:rsidP="713AC0CF">
            <w:pPr>
              <w:spacing w:line="360" w:lineRule="auto"/>
              <w:rPr>
                <w:b/>
                <w:bCs/>
              </w:rPr>
            </w:pPr>
            <w:r w:rsidRPr="713AC0CF">
              <w:rPr>
                <w:b/>
                <w:bCs/>
              </w:rPr>
              <w:t>VC</w:t>
            </w:r>
            <w:r w:rsidR="13FAD991" w:rsidRPr="713AC0CF">
              <w:rPr>
                <w:b/>
                <w:bCs/>
              </w:rPr>
              <w:t>4</w:t>
            </w:r>
            <w:r w:rsidR="48F1042E" w:rsidRPr="713AC0CF">
              <w:rPr>
                <w:b/>
                <w:bCs/>
              </w:rPr>
              <w:t xml:space="preserve"> </w:t>
            </w:r>
          </w:p>
          <w:p w14:paraId="3C094072" w14:textId="3A08BD6A" w:rsidR="64468F90" w:rsidRDefault="4E368F16" w:rsidP="64468F90">
            <w:pPr>
              <w:spacing w:line="360" w:lineRule="auto"/>
            </w:pPr>
            <w:r>
              <w:t>4</w:t>
            </w:r>
            <w:r w:rsidR="7820ABBB">
              <w:t>/30/20</w:t>
            </w:r>
          </w:p>
        </w:tc>
        <w:tc>
          <w:tcPr>
            <w:tcW w:w="2700" w:type="dxa"/>
          </w:tcPr>
          <w:p w14:paraId="2BACE76B" w14:textId="5C41A7EF" w:rsidR="30204549" w:rsidRDefault="7FA725B6" w:rsidP="64468F90">
            <w:pPr>
              <w:spacing w:line="360" w:lineRule="auto"/>
            </w:pPr>
            <w:r>
              <w:t>Jay James</w:t>
            </w:r>
          </w:p>
        </w:tc>
        <w:tc>
          <w:tcPr>
            <w:tcW w:w="4608" w:type="dxa"/>
          </w:tcPr>
          <w:p w14:paraId="0ACD4F73" w14:textId="291ED244" w:rsidR="30204549" w:rsidRDefault="05572900" w:rsidP="7664AE1A">
            <w:pPr>
              <w:spacing w:line="360" w:lineRule="auto"/>
            </w:pPr>
            <w:r>
              <w:t>Edit Vector Attributes</w:t>
            </w:r>
          </w:p>
        </w:tc>
      </w:tr>
      <w:tr w:rsidR="64468F90" w14:paraId="7924C662" w14:textId="77777777" w:rsidTr="713AC0CF">
        <w:tc>
          <w:tcPr>
            <w:tcW w:w="1548" w:type="dxa"/>
          </w:tcPr>
          <w:p w14:paraId="04A3DA15" w14:textId="388A26FC" w:rsidR="7F534641" w:rsidRDefault="7BF639AB" w:rsidP="713AC0CF">
            <w:pPr>
              <w:spacing w:line="360" w:lineRule="auto"/>
              <w:rPr>
                <w:b/>
                <w:bCs/>
              </w:rPr>
            </w:pPr>
            <w:r w:rsidRPr="713AC0CF">
              <w:rPr>
                <w:b/>
                <w:bCs/>
              </w:rPr>
              <w:t>VC</w:t>
            </w:r>
            <w:r w:rsidR="136BBA65" w:rsidRPr="713AC0CF">
              <w:rPr>
                <w:b/>
                <w:bCs/>
              </w:rPr>
              <w:t>5</w:t>
            </w:r>
            <w:r w:rsidR="325B45FC" w:rsidRPr="713AC0CF">
              <w:rPr>
                <w:b/>
                <w:bCs/>
              </w:rPr>
              <w:t xml:space="preserve"> </w:t>
            </w:r>
          </w:p>
          <w:p w14:paraId="3871CB30" w14:textId="2D6CF91C" w:rsidR="7F534641" w:rsidRDefault="04F42B5B" w:rsidP="64468F90">
            <w:pPr>
              <w:spacing w:line="360" w:lineRule="auto"/>
            </w:pPr>
            <w:r>
              <w:t>4</w:t>
            </w:r>
            <w:r w:rsidR="066F349D">
              <w:t>/30/20</w:t>
            </w:r>
          </w:p>
        </w:tc>
        <w:tc>
          <w:tcPr>
            <w:tcW w:w="2700" w:type="dxa"/>
          </w:tcPr>
          <w:p w14:paraId="607BE566" w14:textId="3FF358D5" w:rsidR="7F534641" w:rsidRDefault="72EA0903" w:rsidP="7664AE1A">
            <w:pPr>
              <w:spacing w:line="360" w:lineRule="auto"/>
            </w:pPr>
            <w:r>
              <w:t>Jay James</w:t>
            </w:r>
          </w:p>
        </w:tc>
        <w:tc>
          <w:tcPr>
            <w:tcW w:w="4608" w:type="dxa"/>
          </w:tcPr>
          <w:p w14:paraId="0C694CBF" w14:textId="16518B69" w:rsidR="7F534641" w:rsidRDefault="19B52D6F" w:rsidP="7664AE1A">
            <w:pPr>
              <w:spacing w:line="360" w:lineRule="auto"/>
            </w:pPr>
            <w:r>
              <w:t>Commit Vector</w:t>
            </w:r>
          </w:p>
        </w:tc>
      </w:tr>
      <w:tr w:rsidR="64468F90" w14:paraId="11DC15DE" w14:textId="77777777" w:rsidTr="713AC0CF">
        <w:tc>
          <w:tcPr>
            <w:tcW w:w="1548" w:type="dxa"/>
          </w:tcPr>
          <w:p w14:paraId="33764C3D" w14:textId="19FB189C" w:rsidR="7F534641" w:rsidRDefault="6583F887" w:rsidP="713AC0CF">
            <w:pPr>
              <w:spacing w:line="360" w:lineRule="auto"/>
              <w:rPr>
                <w:b/>
                <w:bCs/>
              </w:rPr>
            </w:pPr>
            <w:r w:rsidRPr="713AC0CF">
              <w:rPr>
                <w:b/>
                <w:bCs/>
              </w:rPr>
              <w:t>VC6</w:t>
            </w:r>
            <w:r w:rsidR="156A0451" w:rsidRPr="713AC0CF">
              <w:rPr>
                <w:b/>
                <w:bCs/>
              </w:rPr>
              <w:t xml:space="preserve"> </w:t>
            </w:r>
          </w:p>
          <w:p w14:paraId="7B60502D" w14:textId="65F256A8" w:rsidR="7F534641" w:rsidRDefault="05507BF3" w:rsidP="64468F90">
            <w:pPr>
              <w:spacing w:line="360" w:lineRule="auto"/>
            </w:pPr>
            <w:r>
              <w:t>4</w:t>
            </w:r>
            <w:r w:rsidR="58F0F60C">
              <w:t>/30/20</w:t>
            </w:r>
          </w:p>
        </w:tc>
        <w:tc>
          <w:tcPr>
            <w:tcW w:w="2700" w:type="dxa"/>
          </w:tcPr>
          <w:p w14:paraId="184BB50F" w14:textId="10FB3266" w:rsidR="7F534641" w:rsidRDefault="136049BA" w:rsidP="7664AE1A">
            <w:pPr>
              <w:spacing w:line="360" w:lineRule="auto"/>
            </w:pPr>
            <w:r>
              <w:t>Jay James</w:t>
            </w:r>
          </w:p>
        </w:tc>
        <w:tc>
          <w:tcPr>
            <w:tcW w:w="4608" w:type="dxa"/>
          </w:tcPr>
          <w:p w14:paraId="08A77E5A" w14:textId="716CEF64" w:rsidR="7F534641" w:rsidRDefault="2AE8A53D" w:rsidP="7664AE1A">
            <w:pPr>
              <w:spacing w:line="360" w:lineRule="auto"/>
            </w:pPr>
            <w:r>
              <w:t>Approval Commit Vector</w:t>
            </w:r>
          </w:p>
        </w:tc>
      </w:tr>
    </w:tbl>
    <w:p w14:paraId="3877DFFA" w14:textId="53B945F4" w:rsidR="0D6275A3" w:rsidRDefault="0D6275A3" w:rsidP="713AC0CF"/>
    <w:p w14:paraId="1875B4DB" w14:textId="3AF030E5" w:rsidR="1DE3E234" w:rsidRDefault="1DE3E234" w:rsidP="7664AE1A">
      <w:pPr>
        <w:jc w:val="center"/>
      </w:pPr>
      <w:r>
        <w:t>&amp;</w:t>
      </w:r>
    </w:p>
    <w:sectPr w:rsidR="1DE3E234">
      <w:type w:val="continuous"/>
      <w:pgSz w:w="12240" w:h="15840" w:code="1"/>
      <w:pgMar w:top="1440" w:right="144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F9A4AE" w14:textId="77777777" w:rsidR="00607292" w:rsidRDefault="00607292">
      <w:r>
        <w:separator/>
      </w:r>
    </w:p>
  </w:endnote>
  <w:endnote w:type="continuationSeparator" w:id="0">
    <w:p w14:paraId="32A7AAB5" w14:textId="77777777" w:rsidR="00607292" w:rsidRDefault="006072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ook w:val="0000" w:firstRow="0" w:lastRow="0" w:firstColumn="0" w:lastColumn="0" w:noHBand="0" w:noVBand="0"/>
    </w:tblPr>
    <w:tblGrid>
      <w:gridCol w:w="4428"/>
      <w:gridCol w:w="4428"/>
    </w:tblGrid>
    <w:tr w:rsidR="00FA5EC4" w14:paraId="65598D89" w14:textId="77777777">
      <w:tc>
        <w:tcPr>
          <w:tcW w:w="4428" w:type="dxa"/>
        </w:tcPr>
        <w:p w14:paraId="063DA1B5" w14:textId="48623794" w:rsidR="00FA5EC4" w:rsidRDefault="00FA5EC4">
          <w:pPr>
            <w:pStyle w:val="Footer"/>
          </w:pPr>
          <w:r>
            <w:rPr>
              <w:rFonts w:ascii="Symbol" w:eastAsia="Symbol" w:hAnsi="Symbol" w:cs="Symbol"/>
              <w:color w:val="000000"/>
            </w:rPr>
            <w:t>Ó</w:t>
          </w:r>
          <w:r>
            <w:rPr>
              <w:color w:val="000000"/>
            </w:rPr>
            <w:t xml:space="preserve"> 20</w:t>
          </w:r>
          <w:r w:rsidR="003D34E4">
            <w:rPr>
              <w:color w:val="000000"/>
            </w:rPr>
            <w:t>20</w:t>
          </w:r>
          <w:r>
            <w:rPr>
              <w:color w:val="000000"/>
            </w:rPr>
            <w:t xml:space="preserve"> </w:t>
          </w:r>
          <w:proofErr w:type="spellStart"/>
          <w:r w:rsidR="003D34E4">
            <w:t>Feathersoft</w:t>
          </w:r>
          <w:proofErr w:type="spellEnd"/>
        </w:p>
      </w:tc>
      <w:tc>
        <w:tcPr>
          <w:tcW w:w="4428" w:type="dxa"/>
        </w:tcPr>
        <w:p w14:paraId="05714465" w14:textId="77777777" w:rsidR="00FA5EC4" w:rsidRDefault="00FA5EC4">
          <w:pPr>
            <w:pStyle w:val="Footer"/>
            <w:jc w:val="right"/>
          </w:pPr>
          <w:r>
            <w:t>&lt;Drive:\Directory\</w:t>
          </w:r>
          <w:proofErr w:type="spellStart"/>
          <w:r>
            <w:t>Filename.ext</w:t>
          </w:r>
          <w:proofErr w:type="spellEnd"/>
          <w:r>
            <w:t>&gt;</w:t>
          </w:r>
        </w:p>
      </w:tc>
    </w:tr>
  </w:tbl>
  <w:p w14:paraId="3797BF79" w14:textId="77777777" w:rsidR="00FA5EC4" w:rsidRDefault="00FA5EC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3060"/>
      <w:gridCol w:w="2880"/>
      <w:gridCol w:w="1980"/>
      <w:gridCol w:w="1080"/>
    </w:tblGrid>
    <w:tr w:rsidR="00FA5EC4" w14:paraId="7C43325A" w14:textId="77777777">
      <w:trPr>
        <w:trHeight w:hRule="exact" w:val="552"/>
      </w:trPr>
      <w:tc>
        <w:tcPr>
          <w:tcW w:w="3060" w:type="dxa"/>
        </w:tcPr>
        <w:p w14:paraId="00EC359B" w14:textId="77777777" w:rsidR="00FA5EC4" w:rsidRDefault="00FA5EC4">
          <w:pPr>
            <w:pStyle w:val="Footer"/>
            <w:spacing w:before="80"/>
            <w:rPr>
              <w:bCs/>
            </w:rPr>
          </w:pPr>
          <w:r>
            <w:t>Test Plan</w:t>
          </w:r>
        </w:p>
        <w:p w14:paraId="00D13D79" w14:textId="77777777" w:rsidR="00FA5EC4" w:rsidRDefault="00FA5EC4">
          <w:pPr>
            <w:pStyle w:val="Footer"/>
            <w:spacing w:before="80"/>
          </w:pPr>
        </w:p>
        <w:p w14:paraId="76300D57" w14:textId="77777777" w:rsidR="00FA5EC4" w:rsidRDefault="00FA5EC4">
          <w:pPr>
            <w:pStyle w:val="Footer"/>
            <w:spacing w:before="80"/>
          </w:pPr>
        </w:p>
      </w:tc>
      <w:tc>
        <w:tcPr>
          <w:tcW w:w="2880" w:type="dxa"/>
        </w:tcPr>
        <w:p w14:paraId="2C7CCBC3" w14:textId="77FD611B" w:rsidR="00FA5EC4" w:rsidRDefault="00EA1B92">
          <w:pPr>
            <w:pStyle w:val="Footer"/>
            <w:spacing w:before="80"/>
            <w:rPr>
              <w:bCs/>
            </w:rPr>
          </w:pPr>
          <w:proofErr w:type="spellStart"/>
          <w:r>
            <w:t>Feathersoft</w:t>
          </w:r>
          <w:proofErr w:type="spellEnd"/>
        </w:p>
      </w:tc>
      <w:tc>
        <w:tcPr>
          <w:tcW w:w="1980" w:type="dxa"/>
        </w:tcPr>
        <w:p w14:paraId="4AA1BA73" w14:textId="77777777" w:rsidR="00FA5EC4" w:rsidRDefault="00FA5EC4">
          <w:pPr>
            <w:pStyle w:val="Footer"/>
            <w:spacing w:before="80"/>
            <w:rPr>
              <w:bCs/>
            </w:rPr>
          </w:pPr>
          <w:r>
            <w:rPr>
              <w:bCs/>
            </w:rPr>
            <w:t>Date</w:t>
          </w:r>
        </w:p>
        <w:p w14:paraId="397AB9F9" w14:textId="22FAB67E" w:rsidR="00FA5EC4" w:rsidRDefault="00FA5EC4">
          <w:pPr>
            <w:pStyle w:val="Footer"/>
            <w:spacing w:before="80"/>
            <w:rPr>
              <w:b w:val="0"/>
              <w:bCs/>
            </w:rPr>
          </w:pPr>
          <w:r>
            <w:rPr>
              <w:b w:val="0"/>
              <w:bCs/>
            </w:rPr>
            <w:fldChar w:fldCharType="begin"/>
          </w:r>
          <w:r>
            <w:rPr>
              <w:b w:val="0"/>
              <w:bCs/>
            </w:rPr>
            <w:instrText xml:space="preserve"> DATE \@ "M/d/yyyy" </w:instrText>
          </w:r>
          <w:r>
            <w:rPr>
              <w:b w:val="0"/>
              <w:bCs/>
            </w:rPr>
            <w:fldChar w:fldCharType="separate"/>
          </w:r>
          <w:r>
            <w:rPr>
              <w:b w:val="0"/>
              <w:bCs/>
              <w:noProof/>
            </w:rPr>
            <w:t>5/9/2020</w:t>
          </w:r>
          <w:r>
            <w:rPr>
              <w:b w:val="0"/>
              <w:bCs/>
            </w:rPr>
            <w:fldChar w:fldCharType="end"/>
          </w:r>
          <w:r>
            <w:rPr>
              <w:b w:val="0"/>
              <w:bCs/>
            </w:rPr>
            <w:t xml:space="preserve">   </w:t>
          </w:r>
          <w:r>
            <w:rPr>
              <w:b w:val="0"/>
              <w:bCs/>
            </w:rPr>
            <w:fldChar w:fldCharType="begin"/>
          </w:r>
          <w:r>
            <w:rPr>
              <w:b w:val="0"/>
              <w:bCs/>
            </w:rPr>
            <w:instrText xml:space="preserve"> TIME \@ "h:mm AM/PM" </w:instrText>
          </w:r>
          <w:r>
            <w:rPr>
              <w:b w:val="0"/>
              <w:bCs/>
            </w:rPr>
            <w:fldChar w:fldCharType="separate"/>
          </w:r>
          <w:r>
            <w:rPr>
              <w:b w:val="0"/>
              <w:bCs/>
              <w:noProof/>
            </w:rPr>
            <w:t>10:38 PM</w:t>
          </w:r>
          <w:r>
            <w:rPr>
              <w:b w:val="0"/>
              <w:bCs/>
            </w:rPr>
            <w:fldChar w:fldCharType="end"/>
          </w:r>
        </w:p>
      </w:tc>
      <w:tc>
        <w:tcPr>
          <w:tcW w:w="1080" w:type="dxa"/>
        </w:tcPr>
        <w:p w14:paraId="343D6A63" w14:textId="77777777" w:rsidR="00FA5EC4" w:rsidRDefault="00FA5EC4">
          <w:pPr>
            <w:pStyle w:val="Footer"/>
            <w:spacing w:before="80"/>
            <w:rPr>
              <w:bCs/>
            </w:rPr>
          </w:pPr>
          <w:r>
            <w:rPr>
              <w:bCs/>
            </w:rPr>
            <w:t>Page</w:t>
          </w:r>
        </w:p>
        <w:p w14:paraId="33272524" w14:textId="77777777" w:rsidR="00FA5EC4" w:rsidRDefault="00FA5EC4">
          <w:pPr>
            <w:pStyle w:val="Footer"/>
            <w:spacing w:before="80"/>
          </w:pPr>
          <w:r>
            <w:rPr>
              <w:b w:val="0"/>
              <w:bCs/>
            </w:rPr>
            <w:fldChar w:fldCharType="begin"/>
          </w:r>
          <w:r>
            <w:rPr>
              <w:b w:val="0"/>
              <w:bCs/>
            </w:rPr>
            <w:instrText xml:space="preserve">page </w:instrText>
          </w:r>
          <w:r>
            <w:rPr>
              <w:b w:val="0"/>
              <w:bCs/>
            </w:rPr>
            <w:fldChar w:fldCharType="separate"/>
          </w:r>
          <w:r>
            <w:rPr>
              <w:b w:val="0"/>
              <w:bCs/>
              <w:noProof/>
            </w:rPr>
            <w:t>ii</w:t>
          </w:r>
          <w:r>
            <w:rPr>
              <w:b w:val="0"/>
              <w:bCs/>
            </w:rPr>
            <w:fldChar w:fldCharType="end"/>
          </w:r>
          <w:r>
            <w:t xml:space="preserve"> </w:t>
          </w:r>
        </w:p>
        <w:p w14:paraId="7FC8B35C" w14:textId="77777777" w:rsidR="00FA5EC4" w:rsidRDefault="00FA5EC4">
          <w:pPr>
            <w:pStyle w:val="Footer"/>
            <w:spacing w:before="80"/>
          </w:pPr>
        </w:p>
        <w:p w14:paraId="5195D618" w14:textId="77777777" w:rsidR="00FA5EC4" w:rsidRDefault="00FA5EC4">
          <w:pPr>
            <w:pStyle w:val="Footer"/>
            <w:spacing w:before="80"/>
          </w:pPr>
        </w:p>
      </w:tc>
    </w:tr>
  </w:tbl>
  <w:p w14:paraId="38EFAC85" w14:textId="77777777" w:rsidR="00FA5EC4" w:rsidRDefault="00FA5EC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000" w:type="dxa"/>
      <w:tblInd w:w="108" w:type="dxa"/>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Look w:val="0000" w:firstRow="0" w:lastRow="0" w:firstColumn="0" w:lastColumn="0" w:noHBand="0" w:noVBand="0"/>
    </w:tblPr>
    <w:tblGrid>
      <w:gridCol w:w="3240"/>
      <w:gridCol w:w="2880"/>
      <w:gridCol w:w="1980"/>
      <w:gridCol w:w="900"/>
    </w:tblGrid>
    <w:tr w:rsidR="00FA5EC4" w14:paraId="78ADBD95" w14:textId="77777777">
      <w:tc>
        <w:tcPr>
          <w:tcW w:w="3240" w:type="dxa"/>
        </w:tcPr>
        <w:p w14:paraId="2B55A8A8" w14:textId="77777777" w:rsidR="00FA5EC4" w:rsidRDefault="00FA5EC4">
          <w:pPr>
            <w:pStyle w:val="Footer"/>
            <w:rPr>
              <w:b w:val="0"/>
              <w:bCs/>
            </w:rPr>
          </w:pPr>
          <w:r>
            <w:rPr>
              <w:b w:val="0"/>
              <w:bCs/>
            </w:rPr>
            <w:t>Test Plan</w:t>
          </w:r>
        </w:p>
      </w:tc>
      <w:tc>
        <w:tcPr>
          <w:tcW w:w="2880" w:type="dxa"/>
        </w:tcPr>
        <w:p w14:paraId="1034061B" w14:textId="77777777" w:rsidR="00FA5EC4" w:rsidRDefault="00FA5EC4">
          <w:pPr>
            <w:pStyle w:val="Footer"/>
            <w:rPr>
              <w:b w:val="0"/>
              <w:bCs/>
            </w:rPr>
          </w:pPr>
          <w:fldSimple w:instr=" DOCPROPERTY &quot;Company&quot;  \* MERGEFORMAT ">
            <w:r>
              <w:t>&lt;Enter team name here&gt;</w:t>
            </w:r>
          </w:fldSimple>
        </w:p>
      </w:tc>
      <w:tc>
        <w:tcPr>
          <w:tcW w:w="1980" w:type="dxa"/>
        </w:tcPr>
        <w:p w14:paraId="36DB01D1" w14:textId="77777777" w:rsidR="00FA5EC4" w:rsidRDefault="00FA5EC4">
          <w:pPr>
            <w:pStyle w:val="Footer"/>
          </w:pPr>
          <w:r>
            <w:t>&lt;date&gt;</w:t>
          </w:r>
        </w:p>
      </w:tc>
      <w:tc>
        <w:tcPr>
          <w:tcW w:w="900" w:type="dxa"/>
        </w:tcPr>
        <w:p w14:paraId="0AE177C2" w14:textId="77777777" w:rsidR="00FA5EC4" w:rsidRDefault="00FA5EC4">
          <w:pPr>
            <w:pStyle w:val="Footer"/>
            <w:rPr>
              <w:b w:val="0"/>
              <w:bCs/>
            </w:rPr>
          </w:pPr>
          <w:r>
            <w:rPr>
              <w:b w:val="0"/>
              <w:bCs/>
            </w:rPr>
            <w:t>Page</w:t>
          </w:r>
        </w:p>
        <w:p w14:paraId="06BC163C" w14:textId="77777777" w:rsidR="00FA5EC4" w:rsidRDefault="00FA5EC4">
          <w:pPr>
            <w:pStyle w:val="Footer"/>
            <w:rPr>
              <w:b w:val="0"/>
              <w:bCs/>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tc>
    </w:tr>
  </w:tbl>
  <w:p w14:paraId="3C4EE967" w14:textId="77777777" w:rsidR="00FA5EC4" w:rsidRDefault="00FA5E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841B77" w14:textId="77777777" w:rsidR="00607292" w:rsidRDefault="00607292">
      <w:r>
        <w:separator/>
      </w:r>
    </w:p>
  </w:footnote>
  <w:footnote w:type="continuationSeparator" w:id="0">
    <w:p w14:paraId="31AD05B4" w14:textId="77777777" w:rsidR="00607292" w:rsidRDefault="006072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676578" w14:textId="77777777" w:rsidR="00FA5EC4" w:rsidRDefault="00FA5EC4">
    <w:pPr>
      <w:rPr>
        <w:sz w:val="24"/>
      </w:rPr>
    </w:pPr>
  </w:p>
  <w:p w14:paraId="47AC5D39" w14:textId="77777777" w:rsidR="00FA5EC4" w:rsidRDefault="00FA5EC4">
    <w:pPr>
      <w:pBdr>
        <w:top w:val="single" w:sz="6" w:space="1" w:color="auto"/>
      </w:pBdr>
      <w:rPr>
        <w:sz w:val="24"/>
      </w:rPr>
    </w:pPr>
  </w:p>
  <w:p w14:paraId="3A812920" w14:textId="2870BBD3" w:rsidR="00FA5EC4" w:rsidRDefault="00EA1B92">
    <w:pPr>
      <w:pStyle w:val="Title"/>
    </w:pPr>
    <w:proofErr w:type="spellStart"/>
    <w:r>
      <w:t>Feathersoft</w:t>
    </w:r>
    <w:proofErr w:type="spellEnd"/>
  </w:p>
  <w:p w14:paraId="08138D2A" w14:textId="77777777" w:rsidR="00FA5EC4" w:rsidRDefault="00FA5EC4">
    <w:pPr>
      <w:pBdr>
        <w:bottom w:val="single" w:sz="6" w:space="1" w:color="auto"/>
      </w:pBdr>
      <w:jc w:val="right"/>
      <w:rPr>
        <w:sz w:val="24"/>
      </w:rPr>
    </w:pPr>
  </w:p>
  <w:p w14:paraId="711B443E" w14:textId="77777777" w:rsidR="00FA5EC4" w:rsidRDefault="00FA5EC4">
    <w:pPr>
      <w:pStyle w:val="Title"/>
    </w:pPr>
  </w:p>
  <w:p w14:paraId="3E16035F" w14:textId="77777777" w:rsidR="00FA5EC4" w:rsidRDefault="00FA5EC4">
    <w:pPr>
      <w:pStyle w:val="Title"/>
    </w:pPr>
  </w:p>
  <w:p w14:paraId="6D8C2F4C" w14:textId="77777777" w:rsidR="00FA5EC4" w:rsidRDefault="00FA5EC4">
    <w:pPr>
      <w:pStyle w:val="Title"/>
    </w:pPr>
  </w:p>
  <w:p w14:paraId="35FF6401" w14:textId="77777777" w:rsidR="00FA5EC4" w:rsidRDefault="00FA5EC4">
    <w:pPr>
      <w:pStyle w:val="Title"/>
    </w:pPr>
  </w:p>
  <w:p w14:paraId="21AC5BB3" w14:textId="77777777" w:rsidR="00FA5EC4" w:rsidRDefault="00FA5EC4">
    <w:pPr>
      <w:pStyle w:val="Title"/>
    </w:pPr>
  </w:p>
  <w:p w14:paraId="6C4693A1" w14:textId="77777777" w:rsidR="00FA5EC4" w:rsidRDefault="00FA5EC4">
    <w:pPr>
      <w:pStyle w:val="Title"/>
    </w:pPr>
  </w:p>
  <w:p w14:paraId="6A9A6AC4" w14:textId="77777777" w:rsidR="00FA5EC4" w:rsidRDefault="00FA5EC4">
    <w:pPr>
      <w:pStyle w:val="Title"/>
    </w:pPr>
  </w:p>
  <w:p w14:paraId="40FED4F8" w14:textId="77777777" w:rsidR="00FA5EC4" w:rsidRDefault="00FA5EC4">
    <w:pPr>
      <w:pStyle w:val="Title"/>
    </w:pPr>
  </w:p>
  <w:p w14:paraId="0B3CF9ED" w14:textId="77777777" w:rsidR="00FA5EC4" w:rsidRDefault="00FA5EC4">
    <w:pPr>
      <w:pStyle w:val="Title"/>
    </w:pPr>
  </w:p>
  <w:p w14:paraId="3D4CA5AE" w14:textId="77777777" w:rsidR="00FA5EC4" w:rsidRDefault="00FA5EC4">
    <w:pPr>
      <w:pStyle w:val="Title"/>
    </w:pPr>
  </w:p>
  <w:p w14:paraId="407CE0F9" w14:textId="77777777" w:rsidR="00FA5EC4" w:rsidRDefault="00FA5EC4"/>
  <w:p w14:paraId="11CF855B" w14:textId="77777777" w:rsidR="00FA5EC4" w:rsidRDefault="00FA5EC4"/>
  <w:p w14:paraId="613B9FD1" w14:textId="77777777" w:rsidR="00FA5EC4" w:rsidRDefault="00FA5EC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B99F91" w14:textId="77777777" w:rsidR="00FA5EC4" w:rsidRDefault="00FA5EC4">
    <w:pPr>
      <w:pStyle w:val="Header"/>
    </w:pPr>
    <w:r>
      <w:t>Test Plan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72B00" w14:textId="77777777" w:rsidR="00FA5EC4" w:rsidRDefault="00FA5EC4">
    <w:pPr>
      <w:pStyle w:val="Header"/>
    </w:pPr>
    <w:r>
      <w:t>Test Plan</w:t>
    </w:r>
    <w:r>
      <w:tab/>
    </w:r>
    <w:r>
      <w:tab/>
    </w:r>
  </w:p>
  <w:p w14:paraId="58B98114" w14:textId="77777777" w:rsidR="00FA5EC4" w:rsidRDefault="00FA5EC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5E60E51E"/>
    <w:lvl w:ilvl="0">
      <w:start w:val="1"/>
      <w:numFmt w:val="decimal"/>
      <w:pStyle w:val="Heading1"/>
      <w:lvlText w:val="%1."/>
      <w:legacy w:legacy="1" w:legacySpace="0" w:legacyIndent="720"/>
      <w:lvlJc w:val="left"/>
      <w:pPr>
        <w:ind w:left="720" w:hanging="720"/>
      </w:pPr>
    </w:lvl>
    <w:lvl w:ilvl="1">
      <w:start w:val="1"/>
      <w:numFmt w:val="decimal"/>
      <w:pStyle w:val="Heading2"/>
      <w:lvlText w:val="%1.%2."/>
      <w:legacy w:legacy="1" w:legacySpace="0" w:legacyIndent="720"/>
      <w:lvlJc w:val="left"/>
      <w:pPr>
        <w:ind w:left="1440" w:hanging="720"/>
      </w:pPr>
    </w:lvl>
    <w:lvl w:ilvl="2">
      <w:start w:val="1"/>
      <w:numFmt w:val="decimal"/>
      <w:pStyle w:val="Heading3"/>
      <w:lvlText w:val="%1.%2.%3."/>
      <w:legacy w:legacy="1" w:legacySpace="0" w:legacyIndent="720"/>
      <w:lvlJc w:val="left"/>
      <w:pPr>
        <w:ind w:left="2160" w:hanging="720"/>
      </w:pPr>
    </w:lvl>
    <w:lvl w:ilvl="3">
      <w:start w:val="1"/>
      <w:numFmt w:val="decimal"/>
      <w:pStyle w:val="Heading4"/>
      <w:lvlText w:val="%1.%2.%3.%4."/>
      <w:legacy w:legacy="1" w:legacySpace="0" w:legacyIndent="720"/>
      <w:lvlJc w:val="left"/>
      <w:pPr>
        <w:ind w:left="2880" w:hanging="720"/>
      </w:pPr>
    </w:lvl>
    <w:lvl w:ilvl="4">
      <w:start w:val="1"/>
      <w:numFmt w:val="decimal"/>
      <w:pStyle w:val="Heading5"/>
      <w:lvlText w:val="%1.%2.%3.%4.%5."/>
      <w:legacy w:legacy="1" w:legacySpace="0" w:legacyIndent="720"/>
      <w:lvlJc w:val="left"/>
      <w:pPr>
        <w:ind w:left="3600" w:hanging="720"/>
      </w:pPr>
    </w:lvl>
    <w:lvl w:ilvl="5">
      <w:start w:val="1"/>
      <w:numFmt w:val="decimal"/>
      <w:pStyle w:val="Heading6"/>
      <w:lvlText w:val="%1.%2.%3.%4.%5.%6."/>
      <w:legacy w:legacy="1" w:legacySpace="0" w:legacyIndent="720"/>
      <w:lvlJc w:val="left"/>
      <w:pPr>
        <w:ind w:left="4320" w:hanging="720"/>
      </w:pPr>
    </w:lvl>
    <w:lvl w:ilvl="6">
      <w:start w:val="1"/>
      <w:numFmt w:val="decimal"/>
      <w:pStyle w:val="Heading7"/>
      <w:lvlText w:val="%1.%2.%3.%4.%5.%6.%7."/>
      <w:legacy w:legacy="1" w:legacySpace="0" w:legacyIndent="720"/>
      <w:lvlJc w:val="left"/>
      <w:pPr>
        <w:ind w:left="5040" w:hanging="720"/>
      </w:pPr>
    </w:lvl>
    <w:lvl w:ilvl="7">
      <w:start w:val="1"/>
      <w:numFmt w:val="decimal"/>
      <w:pStyle w:val="Heading8"/>
      <w:lvlText w:val="%1.%2.%3.%4.%5.%6.%7.%8."/>
      <w:legacy w:legacy="1" w:legacySpace="0" w:legacyIndent="720"/>
      <w:lvlJc w:val="left"/>
      <w:pPr>
        <w:ind w:left="5760" w:hanging="720"/>
      </w:pPr>
    </w:lvl>
    <w:lvl w:ilvl="8">
      <w:start w:val="1"/>
      <w:numFmt w:val="decimal"/>
      <w:pStyle w:val="Heading9"/>
      <w:lvlText w:val="%1.%2.%3.%4.%5.%6.%7.%8.%9."/>
      <w:legacy w:legacy="1" w:legacySpace="0" w:legacyIndent="720"/>
      <w:lvlJc w:val="left"/>
      <w:pPr>
        <w:ind w:left="6480" w:hanging="720"/>
      </w:pPr>
    </w:lvl>
  </w:abstractNum>
  <w:abstractNum w:abstractNumId="1" w15:restartNumberingAfterBreak="0">
    <w:nsid w:val="0000000B"/>
    <w:multiLevelType w:val="singleLevel"/>
    <w:tmpl w:val="0000000B"/>
    <w:name w:val="WW8Num8"/>
    <w:lvl w:ilvl="0">
      <w:start w:val="1"/>
      <w:numFmt w:val="bullet"/>
      <w:lvlText w:val=""/>
      <w:lvlJc w:val="left"/>
      <w:pPr>
        <w:tabs>
          <w:tab w:val="num" w:pos="1080"/>
        </w:tabs>
        <w:ind w:left="1080" w:hanging="360"/>
      </w:pPr>
      <w:rPr>
        <w:rFonts w:ascii="Symbol" w:hAnsi="Symbol"/>
      </w:rPr>
    </w:lvl>
  </w:abstractNum>
  <w:abstractNum w:abstractNumId="2" w15:restartNumberingAfterBreak="0">
    <w:nsid w:val="002410CA"/>
    <w:multiLevelType w:val="hybridMultilevel"/>
    <w:tmpl w:val="799CE6C4"/>
    <w:lvl w:ilvl="0" w:tplc="97E6CA28">
      <w:start w:val="1"/>
      <w:numFmt w:val="bullet"/>
      <w:lvlText w:val=""/>
      <w:lvlJc w:val="left"/>
      <w:pPr>
        <w:ind w:left="720" w:hanging="360"/>
      </w:pPr>
      <w:rPr>
        <w:rFonts w:ascii="Symbol" w:hAnsi="Symbol" w:hint="default"/>
      </w:rPr>
    </w:lvl>
    <w:lvl w:ilvl="1" w:tplc="EDBE2100">
      <w:start w:val="1"/>
      <w:numFmt w:val="bullet"/>
      <w:lvlText w:val="o"/>
      <w:lvlJc w:val="left"/>
      <w:pPr>
        <w:ind w:left="1440" w:hanging="360"/>
      </w:pPr>
      <w:rPr>
        <w:rFonts w:ascii="Courier New" w:hAnsi="Courier New" w:hint="default"/>
      </w:rPr>
    </w:lvl>
    <w:lvl w:ilvl="2" w:tplc="64429AEC">
      <w:start w:val="1"/>
      <w:numFmt w:val="bullet"/>
      <w:lvlText w:val=""/>
      <w:lvlJc w:val="left"/>
      <w:pPr>
        <w:ind w:left="2160" w:hanging="360"/>
      </w:pPr>
      <w:rPr>
        <w:rFonts w:ascii="Wingdings" w:hAnsi="Wingdings" w:hint="default"/>
      </w:rPr>
    </w:lvl>
    <w:lvl w:ilvl="3" w:tplc="DD663F70">
      <w:start w:val="1"/>
      <w:numFmt w:val="bullet"/>
      <w:lvlText w:val=""/>
      <w:lvlJc w:val="left"/>
      <w:pPr>
        <w:ind w:left="2880" w:hanging="360"/>
      </w:pPr>
      <w:rPr>
        <w:rFonts w:ascii="Symbol" w:hAnsi="Symbol" w:hint="default"/>
      </w:rPr>
    </w:lvl>
    <w:lvl w:ilvl="4" w:tplc="3FB0BC78">
      <w:start w:val="1"/>
      <w:numFmt w:val="bullet"/>
      <w:lvlText w:val="o"/>
      <w:lvlJc w:val="left"/>
      <w:pPr>
        <w:ind w:left="3600" w:hanging="360"/>
      </w:pPr>
      <w:rPr>
        <w:rFonts w:ascii="Courier New" w:hAnsi="Courier New" w:hint="default"/>
      </w:rPr>
    </w:lvl>
    <w:lvl w:ilvl="5" w:tplc="E5E2D178">
      <w:start w:val="1"/>
      <w:numFmt w:val="bullet"/>
      <w:lvlText w:val=""/>
      <w:lvlJc w:val="left"/>
      <w:pPr>
        <w:ind w:left="4320" w:hanging="360"/>
      </w:pPr>
      <w:rPr>
        <w:rFonts w:ascii="Wingdings" w:hAnsi="Wingdings" w:hint="default"/>
      </w:rPr>
    </w:lvl>
    <w:lvl w:ilvl="6" w:tplc="8506C6BA">
      <w:start w:val="1"/>
      <w:numFmt w:val="bullet"/>
      <w:lvlText w:val=""/>
      <w:lvlJc w:val="left"/>
      <w:pPr>
        <w:ind w:left="5040" w:hanging="360"/>
      </w:pPr>
      <w:rPr>
        <w:rFonts w:ascii="Symbol" w:hAnsi="Symbol" w:hint="default"/>
      </w:rPr>
    </w:lvl>
    <w:lvl w:ilvl="7" w:tplc="5176A3DC">
      <w:start w:val="1"/>
      <w:numFmt w:val="bullet"/>
      <w:lvlText w:val="o"/>
      <w:lvlJc w:val="left"/>
      <w:pPr>
        <w:ind w:left="5760" w:hanging="360"/>
      </w:pPr>
      <w:rPr>
        <w:rFonts w:ascii="Courier New" w:hAnsi="Courier New" w:hint="default"/>
      </w:rPr>
    </w:lvl>
    <w:lvl w:ilvl="8" w:tplc="C79E98E6">
      <w:start w:val="1"/>
      <w:numFmt w:val="bullet"/>
      <w:lvlText w:val=""/>
      <w:lvlJc w:val="left"/>
      <w:pPr>
        <w:ind w:left="6480" w:hanging="360"/>
      </w:pPr>
      <w:rPr>
        <w:rFonts w:ascii="Wingdings" w:hAnsi="Wingdings" w:hint="default"/>
      </w:rPr>
    </w:lvl>
  </w:abstractNum>
  <w:abstractNum w:abstractNumId="3" w15:restartNumberingAfterBreak="0">
    <w:nsid w:val="01A96073"/>
    <w:multiLevelType w:val="multilevel"/>
    <w:tmpl w:val="E21A7DC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BBF480C"/>
    <w:multiLevelType w:val="hybridMultilevel"/>
    <w:tmpl w:val="7FB85BFE"/>
    <w:lvl w:ilvl="0" w:tplc="77B24D04">
      <w:start w:val="1"/>
      <w:numFmt w:val="decimal"/>
      <w:lvlText w:val="%1."/>
      <w:lvlJc w:val="left"/>
      <w:pPr>
        <w:ind w:left="720" w:hanging="360"/>
      </w:pPr>
    </w:lvl>
    <w:lvl w:ilvl="1" w:tplc="0BDEC8AE">
      <w:start w:val="1"/>
      <w:numFmt w:val="lowerLetter"/>
      <w:lvlText w:val="%2."/>
      <w:lvlJc w:val="left"/>
      <w:pPr>
        <w:ind w:left="1440" w:hanging="360"/>
      </w:pPr>
    </w:lvl>
    <w:lvl w:ilvl="2" w:tplc="40D6B55A">
      <w:start w:val="1"/>
      <w:numFmt w:val="lowerRoman"/>
      <w:lvlText w:val="%3."/>
      <w:lvlJc w:val="right"/>
      <w:pPr>
        <w:ind w:left="2160" w:hanging="180"/>
      </w:pPr>
    </w:lvl>
    <w:lvl w:ilvl="3" w:tplc="B1C20C32">
      <w:start w:val="1"/>
      <w:numFmt w:val="decimal"/>
      <w:lvlText w:val="%4."/>
      <w:lvlJc w:val="left"/>
      <w:pPr>
        <w:ind w:left="2880" w:hanging="360"/>
      </w:pPr>
    </w:lvl>
    <w:lvl w:ilvl="4" w:tplc="5930177C">
      <w:start w:val="1"/>
      <w:numFmt w:val="lowerLetter"/>
      <w:lvlText w:val="%5."/>
      <w:lvlJc w:val="left"/>
      <w:pPr>
        <w:ind w:left="3600" w:hanging="360"/>
      </w:pPr>
    </w:lvl>
    <w:lvl w:ilvl="5" w:tplc="5FD01E84">
      <w:start w:val="1"/>
      <w:numFmt w:val="lowerRoman"/>
      <w:lvlText w:val="%6."/>
      <w:lvlJc w:val="right"/>
      <w:pPr>
        <w:ind w:left="4320" w:hanging="180"/>
      </w:pPr>
    </w:lvl>
    <w:lvl w:ilvl="6" w:tplc="3996C124">
      <w:start w:val="1"/>
      <w:numFmt w:val="decimal"/>
      <w:lvlText w:val="%7."/>
      <w:lvlJc w:val="left"/>
      <w:pPr>
        <w:ind w:left="5040" w:hanging="360"/>
      </w:pPr>
    </w:lvl>
    <w:lvl w:ilvl="7" w:tplc="29D8CD66">
      <w:start w:val="1"/>
      <w:numFmt w:val="lowerLetter"/>
      <w:lvlText w:val="%8."/>
      <w:lvlJc w:val="left"/>
      <w:pPr>
        <w:ind w:left="5760" w:hanging="360"/>
      </w:pPr>
    </w:lvl>
    <w:lvl w:ilvl="8" w:tplc="4C40A60E">
      <w:start w:val="1"/>
      <w:numFmt w:val="lowerRoman"/>
      <w:lvlText w:val="%9."/>
      <w:lvlJc w:val="right"/>
      <w:pPr>
        <w:ind w:left="6480" w:hanging="180"/>
      </w:pPr>
    </w:lvl>
  </w:abstractNum>
  <w:abstractNum w:abstractNumId="5" w15:restartNumberingAfterBreak="0">
    <w:nsid w:val="1F430B3D"/>
    <w:multiLevelType w:val="hybridMultilevel"/>
    <w:tmpl w:val="AA505CD2"/>
    <w:lvl w:ilvl="0" w:tplc="7CEE3A72">
      <w:start w:val="1"/>
      <w:numFmt w:val="decimal"/>
      <w:lvlText w:val="%1."/>
      <w:lvlJc w:val="left"/>
      <w:pPr>
        <w:ind w:left="720" w:hanging="360"/>
      </w:pPr>
    </w:lvl>
    <w:lvl w:ilvl="1" w:tplc="B4581D7A">
      <w:start w:val="1"/>
      <w:numFmt w:val="lowerLetter"/>
      <w:lvlText w:val="%2."/>
      <w:lvlJc w:val="left"/>
      <w:pPr>
        <w:ind w:left="1440" w:hanging="360"/>
      </w:pPr>
    </w:lvl>
    <w:lvl w:ilvl="2" w:tplc="56069354">
      <w:start w:val="1"/>
      <w:numFmt w:val="lowerRoman"/>
      <w:lvlText w:val="%3."/>
      <w:lvlJc w:val="right"/>
      <w:pPr>
        <w:ind w:left="2160" w:hanging="180"/>
      </w:pPr>
    </w:lvl>
    <w:lvl w:ilvl="3" w:tplc="741AA4C2">
      <w:start w:val="1"/>
      <w:numFmt w:val="decimal"/>
      <w:lvlText w:val="%4."/>
      <w:lvlJc w:val="left"/>
      <w:pPr>
        <w:ind w:left="2880" w:hanging="360"/>
      </w:pPr>
    </w:lvl>
    <w:lvl w:ilvl="4" w:tplc="4D66BF8A">
      <w:start w:val="1"/>
      <w:numFmt w:val="lowerLetter"/>
      <w:lvlText w:val="%5."/>
      <w:lvlJc w:val="left"/>
      <w:pPr>
        <w:ind w:left="3600" w:hanging="360"/>
      </w:pPr>
    </w:lvl>
    <w:lvl w:ilvl="5" w:tplc="A01E2704">
      <w:start w:val="1"/>
      <w:numFmt w:val="lowerRoman"/>
      <w:lvlText w:val="%6."/>
      <w:lvlJc w:val="right"/>
      <w:pPr>
        <w:ind w:left="4320" w:hanging="180"/>
      </w:pPr>
    </w:lvl>
    <w:lvl w:ilvl="6" w:tplc="506819D8">
      <w:start w:val="1"/>
      <w:numFmt w:val="decimal"/>
      <w:lvlText w:val="%7."/>
      <w:lvlJc w:val="left"/>
      <w:pPr>
        <w:ind w:left="5040" w:hanging="360"/>
      </w:pPr>
    </w:lvl>
    <w:lvl w:ilvl="7" w:tplc="F6C6AA10">
      <w:start w:val="1"/>
      <w:numFmt w:val="lowerLetter"/>
      <w:lvlText w:val="%8."/>
      <w:lvlJc w:val="left"/>
      <w:pPr>
        <w:ind w:left="5760" w:hanging="360"/>
      </w:pPr>
    </w:lvl>
    <w:lvl w:ilvl="8" w:tplc="CC86B6B2">
      <w:start w:val="1"/>
      <w:numFmt w:val="lowerRoman"/>
      <w:lvlText w:val="%9."/>
      <w:lvlJc w:val="right"/>
      <w:pPr>
        <w:ind w:left="6480" w:hanging="180"/>
      </w:pPr>
    </w:lvl>
  </w:abstractNum>
  <w:abstractNum w:abstractNumId="6" w15:restartNumberingAfterBreak="0">
    <w:nsid w:val="234715A8"/>
    <w:multiLevelType w:val="hybridMultilevel"/>
    <w:tmpl w:val="22A8DD72"/>
    <w:lvl w:ilvl="0" w:tplc="C5284D12">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7B735B3"/>
    <w:multiLevelType w:val="hybridMultilevel"/>
    <w:tmpl w:val="E6EECEE2"/>
    <w:lvl w:ilvl="0" w:tplc="87600450">
      <w:start w:val="1"/>
      <w:numFmt w:val="lowerLetter"/>
      <w:pStyle w:val="ListAlpa"/>
      <w:lvlText w:val="%1)"/>
      <w:lvlJc w:val="left"/>
      <w:pPr>
        <w:tabs>
          <w:tab w:val="num" w:pos="720"/>
        </w:tabs>
        <w:ind w:left="72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8" w15:restartNumberingAfterBreak="0">
    <w:nsid w:val="47375F47"/>
    <w:multiLevelType w:val="hybridMultilevel"/>
    <w:tmpl w:val="DCDC74FE"/>
    <w:lvl w:ilvl="0" w:tplc="D8246BBC">
      <w:start w:val="1"/>
      <w:numFmt w:val="bullet"/>
      <w:lvlText w:val=""/>
      <w:lvlJc w:val="left"/>
      <w:pPr>
        <w:ind w:left="720" w:hanging="360"/>
      </w:pPr>
      <w:rPr>
        <w:rFonts w:ascii="Symbol" w:hAnsi="Symbol" w:hint="default"/>
      </w:rPr>
    </w:lvl>
    <w:lvl w:ilvl="1" w:tplc="ABC4E922">
      <w:start w:val="1"/>
      <w:numFmt w:val="bullet"/>
      <w:lvlText w:val="o"/>
      <w:lvlJc w:val="left"/>
      <w:pPr>
        <w:ind w:left="1440" w:hanging="360"/>
      </w:pPr>
      <w:rPr>
        <w:rFonts w:ascii="Courier New" w:hAnsi="Courier New" w:hint="default"/>
      </w:rPr>
    </w:lvl>
    <w:lvl w:ilvl="2" w:tplc="66623E46">
      <w:start w:val="1"/>
      <w:numFmt w:val="bullet"/>
      <w:lvlText w:val=""/>
      <w:lvlJc w:val="left"/>
      <w:pPr>
        <w:ind w:left="2160" w:hanging="360"/>
      </w:pPr>
      <w:rPr>
        <w:rFonts w:ascii="Wingdings" w:hAnsi="Wingdings" w:hint="default"/>
      </w:rPr>
    </w:lvl>
    <w:lvl w:ilvl="3" w:tplc="8B802828">
      <w:start w:val="1"/>
      <w:numFmt w:val="bullet"/>
      <w:lvlText w:val=""/>
      <w:lvlJc w:val="left"/>
      <w:pPr>
        <w:ind w:left="2880" w:hanging="360"/>
      </w:pPr>
      <w:rPr>
        <w:rFonts w:ascii="Symbol" w:hAnsi="Symbol" w:hint="default"/>
      </w:rPr>
    </w:lvl>
    <w:lvl w:ilvl="4" w:tplc="D3DC2050">
      <w:start w:val="1"/>
      <w:numFmt w:val="bullet"/>
      <w:lvlText w:val="o"/>
      <w:lvlJc w:val="left"/>
      <w:pPr>
        <w:ind w:left="3600" w:hanging="360"/>
      </w:pPr>
      <w:rPr>
        <w:rFonts w:ascii="Courier New" w:hAnsi="Courier New" w:hint="default"/>
      </w:rPr>
    </w:lvl>
    <w:lvl w:ilvl="5" w:tplc="05CEFD78">
      <w:start w:val="1"/>
      <w:numFmt w:val="bullet"/>
      <w:lvlText w:val=""/>
      <w:lvlJc w:val="left"/>
      <w:pPr>
        <w:ind w:left="4320" w:hanging="360"/>
      </w:pPr>
      <w:rPr>
        <w:rFonts w:ascii="Wingdings" w:hAnsi="Wingdings" w:hint="default"/>
      </w:rPr>
    </w:lvl>
    <w:lvl w:ilvl="6" w:tplc="6BC4C804">
      <w:start w:val="1"/>
      <w:numFmt w:val="bullet"/>
      <w:lvlText w:val=""/>
      <w:lvlJc w:val="left"/>
      <w:pPr>
        <w:ind w:left="5040" w:hanging="360"/>
      </w:pPr>
      <w:rPr>
        <w:rFonts w:ascii="Symbol" w:hAnsi="Symbol" w:hint="default"/>
      </w:rPr>
    </w:lvl>
    <w:lvl w:ilvl="7" w:tplc="B4443A9A">
      <w:start w:val="1"/>
      <w:numFmt w:val="bullet"/>
      <w:lvlText w:val="o"/>
      <w:lvlJc w:val="left"/>
      <w:pPr>
        <w:ind w:left="5760" w:hanging="360"/>
      </w:pPr>
      <w:rPr>
        <w:rFonts w:ascii="Courier New" w:hAnsi="Courier New" w:hint="default"/>
      </w:rPr>
    </w:lvl>
    <w:lvl w:ilvl="8" w:tplc="703E8A08">
      <w:start w:val="1"/>
      <w:numFmt w:val="bullet"/>
      <w:lvlText w:val=""/>
      <w:lvlJc w:val="left"/>
      <w:pPr>
        <w:ind w:left="6480" w:hanging="360"/>
      </w:pPr>
      <w:rPr>
        <w:rFonts w:ascii="Wingdings" w:hAnsi="Wingdings" w:hint="default"/>
      </w:rPr>
    </w:lvl>
  </w:abstractNum>
  <w:abstractNum w:abstractNumId="9" w15:restartNumberingAfterBreak="0">
    <w:nsid w:val="48052EC8"/>
    <w:multiLevelType w:val="hybridMultilevel"/>
    <w:tmpl w:val="E6980FD4"/>
    <w:lvl w:ilvl="0" w:tplc="D714AE4E">
      <w:start w:val="1"/>
      <w:numFmt w:val="decimal"/>
      <w:pStyle w:val="SubListNumber"/>
      <w:lvlText w:val="%1)"/>
      <w:lvlJc w:val="left"/>
      <w:pPr>
        <w:tabs>
          <w:tab w:val="num" w:pos="3672"/>
        </w:tabs>
        <w:ind w:left="3672" w:hanging="360"/>
      </w:pPr>
      <w:rPr>
        <w:rFonts w:hint="default"/>
      </w:rPr>
    </w:lvl>
    <w:lvl w:ilvl="1" w:tplc="04090019" w:tentative="1">
      <w:start w:val="1"/>
      <w:numFmt w:val="lowerLetter"/>
      <w:lvlText w:val="%2."/>
      <w:lvlJc w:val="left"/>
      <w:pPr>
        <w:tabs>
          <w:tab w:val="num" w:pos="4032"/>
        </w:tabs>
        <w:ind w:left="4032" w:hanging="360"/>
      </w:pPr>
    </w:lvl>
    <w:lvl w:ilvl="2" w:tplc="0409001B" w:tentative="1">
      <w:start w:val="1"/>
      <w:numFmt w:val="lowerRoman"/>
      <w:lvlText w:val="%3."/>
      <w:lvlJc w:val="right"/>
      <w:pPr>
        <w:tabs>
          <w:tab w:val="num" w:pos="4752"/>
        </w:tabs>
        <w:ind w:left="4752" w:hanging="180"/>
      </w:pPr>
    </w:lvl>
    <w:lvl w:ilvl="3" w:tplc="0409000F" w:tentative="1">
      <w:start w:val="1"/>
      <w:numFmt w:val="decimal"/>
      <w:lvlText w:val="%4."/>
      <w:lvlJc w:val="left"/>
      <w:pPr>
        <w:tabs>
          <w:tab w:val="num" w:pos="5472"/>
        </w:tabs>
        <w:ind w:left="5472" w:hanging="360"/>
      </w:pPr>
    </w:lvl>
    <w:lvl w:ilvl="4" w:tplc="04090019" w:tentative="1">
      <w:start w:val="1"/>
      <w:numFmt w:val="lowerLetter"/>
      <w:lvlText w:val="%5."/>
      <w:lvlJc w:val="left"/>
      <w:pPr>
        <w:tabs>
          <w:tab w:val="num" w:pos="6192"/>
        </w:tabs>
        <w:ind w:left="6192" w:hanging="360"/>
      </w:pPr>
    </w:lvl>
    <w:lvl w:ilvl="5" w:tplc="0409001B" w:tentative="1">
      <w:start w:val="1"/>
      <w:numFmt w:val="lowerRoman"/>
      <w:lvlText w:val="%6."/>
      <w:lvlJc w:val="right"/>
      <w:pPr>
        <w:tabs>
          <w:tab w:val="num" w:pos="6912"/>
        </w:tabs>
        <w:ind w:left="6912" w:hanging="180"/>
      </w:pPr>
    </w:lvl>
    <w:lvl w:ilvl="6" w:tplc="0409000F" w:tentative="1">
      <w:start w:val="1"/>
      <w:numFmt w:val="decimal"/>
      <w:lvlText w:val="%7."/>
      <w:lvlJc w:val="left"/>
      <w:pPr>
        <w:tabs>
          <w:tab w:val="num" w:pos="7632"/>
        </w:tabs>
        <w:ind w:left="7632" w:hanging="360"/>
      </w:pPr>
    </w:lvl>
    <w:lvl w:ilvl="7" w:tplc="04090019" w:tentative="1">
      <w:start w:val="1"/>
      <w:numFmt w:val="lowerLetter"/>
      <w:lvlText w:val="%8."/>
      <w:lvlJc w:val="left"/>
      <w:pPr>
        <w:tabs>
          <w:tab w:val="num" w:pos="8352"/>
        </w:tabs>
        <w:ind w:left="8352" w:hanging="360"/>
      </w:pPr>
    </w:lvl>
    <w:lvl w:ilvl="8" w:tplc="0409001B" w:tentative="1">
      <w:start w:val="1"/>
      <w:numFmt w:val="lowerRoman"/>
      <w:lvlText w:val="%9."/>
      <w:lvlJc w:val="right"/>
      <w:pPr>
        <w:tabs>
          <w:tab w:val="num" w:pos="9072"/>
        </w:tabs>
        <w:ind w:left="9072" w:hanging="180"/>
      </w:pPr>
    </w:lvl>
  </w:abstractNum>
  <w:abstractNum w:abstractNumId="10" w15:restartNumberingAfterBreak="0">
    <w:nsid w:val="4D730B25"/>
    <w:multiLevelType w:val="hybridMultilevel"/>
    <w:tmpl w:val="5B6CD4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6C084906"/>
    <w:multiLevelType w:val="hybridMultilevel"/>
    <w:tmpl w:val="F4ECCA4A"/>
    <w:lvl w:ilvl="0" w:tplc="16D08158">
      <w:start w:val="1"/>
      <w:numFmt w:val="bullet"/>
      <w:pStyle w:val="ListBullet"/>
      <w:lvlText w:val=""/>
      <w:lvlJc w:val="left"/>
      <w:pPr>
        <w:tabs>
          <w:tab w:val="num" w:pos="576"/>
        </w:tabs>
        <w:ind w:left="576" w:hanging="360"/>
      </w:pPr>
      <w:rPr>
        <w:rFonts w:ascii="Wingdings" w:hAnsi="Wingdings" w:hint="default"/>
        <w:sz w:val="16"/>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EDF7A5D"/>
    <w:multiLevelType w:val="hybridMultilevel"/>
    <w:tmpl w:val="1F986E2E"/>
    <w:lvl w:ilvl="0" w:tplc="707017D4">
      <w:start w:val="1"/>
      <w:numFmt w:val="decimal"/>
      <w:lvlText w:val="%1."/>
      <w:lvlJc w:val="left"/>
      <w:pPr>
        <w:ind w:left="720" w:hanging="360"/>
      </w:pPr>
    </w:lvl>
    <w:lvl w:ilvl="1" w:tplc="64DEF6F0">
      <w:start w:val="1"/>
      <w:numFmt w:val="lowerLetter"/>
      <w:lvlText w:val="%2."/>
      <w:lvlJc w:val="left"/>
      <w:pPr>
        <w:ind w:left="1440" w:hanging="360"/>
      </w:pPr>
    </w:lvl>
    <w:lvl w:ilvl="2" w:tplc="1D664600">
      <w:start w:val="1"/>
      <w:numFmt w:val="lowerRoman"/>
      <w:lvlText w:val="%3."/>
      <w:lvlJc w:val="right"/>
      <w:pPr>
        <w:ind w:left="2160" w:hanging="180"/>
      </w:pPr>
    </w:lvl>
    <w:lvl w:ilvl="3" w:tplc="B9CA2EC2">
      <w:start w:val="1"/>
      <w:numFmt w:val="decimal"/>
      <w:lvlText w:val="%4."/>
      <w:lvlJc w:val="left"/>
      <w:pPr>
        <w:ind w:left="2880" w:hanging="360"/>
      </w:pPr>
    </w:lvl>
    <w:lvl w:ilvl="4" w:tplc="27902978">
      <w:start w:val="1"/>
      <w:numFmt w:val="lowerLetter"/>
      <w:lvlText w:val="%5."/>
      <w:lvlJc w:val="left"/>
      <w:pPr>
        <w:ind w:left="3600" w:hanging="360"/>
      </w:pPr>
    </w:lvl>
    <w:lvl w:ilvl="5" w:tplc="4FE0C8B4">
      <w:start w:val="1"/>
      <w:numFmt w:val="lowerRoman"/>
      <w:lvlText w:val="%6."/>
      <w:lvlJc w:val="right"/>
      <w:pPr>
        <w:ind w:left="4320" w:hanging="180"/>
      </w:pPr>
    </w:lvl>
    <w:lvl w:ilvl="6" w:tplc="1DF220B2">
      <w:start w:val="1"/>
      <w:numFmt w:val="decimal"/>
      <w:lvlText w:val="%7."/>
      <w:lvlJc w:val="left"/>
      <w:pPr>
        <w:ind w:left="5040" w:hanging="360"/>
      </w:pPr>
    </w:lvl>
    <w:lvl w:ilvl="7" w:tplc="995871E0">
      <w:start w:val="1"/>
      <w:numFmt w:val="lowerLetter"/>
      <w:lvlText w:val="%8."/>
      <w:lvlJc w:val="left"/>
      <w:pPr>
        <w:ind w:left="5760" w:hanging="360"/>
      </w:pPr>
    </w:lvl>
    <w:lvl w:ilvl="8" w:tplc="1C7E930A">
      <w:start w:val="1"/>
      <w:numFmt w:val="lowerRoman"/>
      <w:lvlText w:val="%9."/>
      <w:lvlJc w:val="right"/>
      <w:pPr>
        <w:ind w:left="6480" w:hanging="180"/>
      </w:pPr>
    </w:lvl>
  </w:abstractNum>
  <w:num w:numId="1">
    <w:abstractNumId w:val="4"/>
  </w:num>
  <w:num w:numId="2">
    <w:abstractNumId w:val="12"/>
  </w:num>
  <w:num w:numId="3">
    <w:abstractNumId w:val="8"/>
  </w:num>
  <w:num w:numId="4">
    <w:abstractNumId w:val="2"/>
  </w:num>
  <w:num w:numId="5">
    <w:abstractNumId w:val="5"/>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7"/>
  </w:num>
  <w:num w:numId="16">
    <w:abstractNumId w:val="9"/>
  </w:num>
  <w:num w:numId="17">
    <w:abstractNumId w:val="6"/>
  </w:num>
  <w:num w:numId="18">
    <w:abstractNumId w:val="11"/>
  </w:num>
  <w:num w:numId="19">
    <w:abstractNumId w:val="3"/>
  </w:num>
  <w:num w:numId="20">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0AF8"/>
    <w:rsid w:val="00013402"/>
    <w:rsid w:val="000927B9"/>
    <w:rsid w:val="00123B97"/>
    <w:rsid w:val="00150787"/>
    <w:rsid w:val="00174F5F"/>
    <w:rsid w:val="001C0A11"/>
    <w:rsid w:val="00225F21"/>
    <w:rsid w:val="002A78E4"/>
    <w:rsid w:val="0036996B"/>
    <w:rsid w:val="003D34E4"/>
    <w:rsid w:val="003D58CD"/>
    <w:rsid w:val="0045BD00"/>
    <w:rsid w:val="004706B7"/>
    <w:rsid w:val="004B6B9A"/>
    <w:rsid w:val="005712D2"/>
    <w:rsid w:val="005731F3"/>
    <w:rsid w:val="005B10D0"/>
    <w:rsid w:val="005DD5C8"/>
    <w:rsid w:val="005F6A9A"/>
    <w:rsid w:val="00607292"/>
    <w:rsid w:val="0068C81F"/>
    <w:rsid w:val="006A4B79"/>
    <w:rsid w:val="006C1533"/>
    <w:rsid w:val="00790ACB"/>
    <w:rsid w:val="007A4335"/>
    <w:rsid w:val="007E0AF8"/>
    <w:rsid w:val="007E17C3"/>
    <w:rsid w:val="007E1A38"/>
    <w:rsid w:val="007FA608"/>
    <w:rsid w:val="0081C4C5"/>
    <w:rsid w:val="00842DC1"/>
    <w:rsid w:val="0088198D"/>
    <w:rsid w:val="009069AE"/>
    <w:rsid w:val="009162F5"/>
    <w:rsid w:val="00917A41"/>
    <w:rsid w:val="00941D93"/>
    <w:rsid w:val="00996630"/>
    <w:rsid w:val="009D0C9B"/>
    <w:rsid w:val="00A49CBC"/>
    <w:rsid w:val="00B22D3B"/>
    <w:rsid w:val="00B34944"/>
    <w:rsid w:val="00B5BEF6"/>
    <w:rsid w:val="00B683BD"/>
    <w:rsid w:val="00BB42B5"/>
    <w:rsid w:val="00D29CA0"/>
    <w:rsid w:val="00DCE59D"/>
    <w:rsid w:val="00E47986"/>
    <w:rsid w:val="00E7705E"/>
    <w:rsid w:val="00EA1B92"/>
    <w:rsid w:val="00EDD9D6"/>
    <w:rsid w:val="00F35365"/>
    <w:rsid w:val="00F379C7"/>
    <w:rsid w:val="00F68217"/>
    <w:rsid w:val="00F974E6"/>
    <w:rsid w:val="00FA5EC4"/>
    <w:rsid w:val="01090C45"/>
    <w:rsid w:val="010E3BA0"/>
    <w:rsid w:val="0115050C"/>
    <w:rsid w:val="011C4CEF"/>
    <w:rsid w:val="01284934"/>
    <w:rsid w:val="01525471"/>
    <w:rsid w:val="016C5A48"/>
    <w:rsid w:val="016DCD03"/>
    <w:rsid w:val="0173F4C1"/>
    <w:rsid w:val="0182AA0D"/>
    <w:rsid w:val="0184DE0B"/>
    <w:rsid w:val="0199F464"/>
    <w:rsid w:val="019EC2CE"/>
    <w:rsid w:val="01A51A69"/>
    <w:rsid w:val="01A7CF94"/>
    <w:rsid w:val="01B6A318"/>
    <w:rsid w:val="01BE2AF7"/>
    <w:rsid w:val="01C2E6CC"/>
    <w:rsid w:val="01CF856C"/>
    <w:rsid w:val="01CFA17D"/>
    <w:rsid w:val="01D19027"/>
    <w:rsid w:val="01DEEEF1"/>
    <w:rsid w:val="01E11175"/>
    <w:rsid w:val="01E32596"/>
    <w:rsid w:val="01E8514F"/>
    <w:rsid w:val="0200C81E"/>
    <w:rsid w:val="020C152F"/>
    <w:rsid w:val="021D3563"/>
    <w:rsid w:val="0237F3BC"/>
    <w:rsid w:val="023DAF75"/>
    <w:rsid w:val="02408DA1"/>
    <w:rsid w:val="02493D3D"/>
    <w:rsid w:val="024C3C0B"/>
    <w:rsid w:val="02537D1D"/>
    <w:rsid w:val="0268063F"/>
    <w:rsid w:val="02826909"/>
    <w:rsid w:val="0288449B"/>
    <w:rsid w:val="02A664DB"/>
    <w:rsid w:val="02AEB96F"/>
    <w:rsid w:val="02C962E8"/>
    <w:rsid w:val="02E8DA94"/>
    <w:rsid w:val="02F84D0D"/>
    <w:rsid w:val="0331DFD0"/>
    <w:rsid w:val="0331F851"/>
    <w:rsid w:val="033520DF"/>
    <w:rsid w:val="034D7B3F"/>
    <w:rsid w:val="035D9B26"/>
    <w:rsid w:val="0365E00B"/>
    <w:rsid w:val="036DB2BC"/>
    <w:rsid w:val="037CBC83"/>
    <w:rsid w:val="0381638C"/>
    <w:rsid w:val="0384B7E8"/>
    <w:rsid w:val="039D3BE8"/>
    <w:rsid w:val="039FDE06"/>
    <w:rsid w:val="03A10A1F"/>
    <w:rsid w:val="03A2BCF1"/>
    <w:rsid w:val="03C6717E"/>
    <w:rsid w:val="03D293BF"/>
    <w:rsid w:val="03D434A9"/>
    <w:rsid w:val="03D84103"/>
    <w:rsid w:val="03E1FB0E"/>
    <w:rsid w:val="03E50A9E"/>
    <w:rsid w:val="03E5EA12"/>
    <w:rsid w:val="03EF07F3"/>
    <w:rsid w:val="03FA13FC"/>
    <w:rsid w:val="04041FCB"/>
    <w:rsid w:val="041846A6"/>
    <w:rsid w:val="042166F3"/>
    <w:rsid w:val="0427810A"/>
    <w:rsid w:val="04312070"/>
    <w:rsid w:val="044B9087"/>
    <w:rsid w:val="044DF57E"/>
    <w:rsid w:val="04501EB8"/>
    <w:rsid w:val="04565B43"/>
    <w:rsid w:val="045701FE"/>
    <w:rsid w:val="045D4662"/>
    <w:rsid w:val="0471824B"/>
    <w:rsid w:val="0474B818"/>
    <w:rsid w:val="047DC116"/>
    <w:rsid w:val="04810E6E"/>
    <w:rsid w:val="04861F7D"/>
    <w:rsid w:val="048CB71E"/>
    <w:rsid w:val="049F4097"/>
    <w:rsid w:val="04A4912D"/>
    <w:rsid w:val="04BA03BB"/>
    <w:rsid w:val="04BD571B"/>
    <w:rsid w:val="04E11D97"/>
    <w:rsid w:val="04E46CB0"/>
    <w:rsid w:val="04E62AF6"/>
    <w:rsid w:val="04E8B477"/>
    <w:rsid w:val="04F35D17"/>
    <w:rsid w:val="04F42B5B"/>
    <w:rsid w:val="04FA35FC"/>
    <w:rsid w:val="0500B745"/>
    <w:rsid w:val="050D0725"/>
    <w:rsid w:val="0523F598"/>
    <w:rsid w:val="0526ED2C"/>
    <w:rsid w:val="0531426C"/>
    <w:rsid w:val="053A3C0B"/>
    <w:rsid w:val="054DE0DA"/>
    <w:rsid w:val="054E4F75"/>
    <w:rsid w:val="05507BF3"/>
    <w:rsid w:val="05572900"/>
    <w:rsid w:val="05599D98"/>
    <w:rsid w:val="055A1D85"/>
    <w:rsid w:val="055E17D4"/>
    <w:rsid w:val="056F70E0"/>
    <w:rsid w:val="0585F606"/>
    <w:rsid w:val="058B5478"/>
    <w:rsid w:val="0595DE5F"/>
    <w:rsid w:val="05A7A9D4"/>
    <w:rsid w:val="05ABCD64"/>
    <w:rsid w:val="05BF96FC"/>
    <w:rsid w:val="05C42DC2"/>
    <w:rsid w:val="05D04F88"/>
    <w:rsid w:val="05D9470B"/>
    <w:rsid w:val="05DC0C85"/>
    <w:rsid w:val="05DE571C"/>
    <w:rsid w:val="05DFCA5D"/>
    <w:rsid w:val="05EBF660"/>
    <w:rsid w:val="05EE9701"/>
    <w:rsid w:val="0604C8C5"/>
    <w:rsid w:val="0608CCC3"/>
    <w:rsid w:val="060C5492"/>
    <w:rsid w:val="062DF4A3"/>
    <w:rsid w:val="062E6A42"/>
    <w:rsid w:val="064151F3"/>
    <w:rsid w:val="06424E22"/>
    <w:rsid w:val="0644980E"/>
    <w:rsid w:val="0648BCEE"/>
    <w:rsid w:val="06617BAD"/>
    <w:rsid w:val="06697764"/>
    <w:rsid w:val="066B64D0"/>
    <w:rsid w:val="066F349D"/>
    <w:rsid w:val="066FD2DD"/>
    <w:rsid w:val="06708036"/>
    <w:rsid w:val="0686BADB"/>
    <w:rsid w:val="069AAEF4"/>
    <w:rsid w:val="069D3ED8"/>
    <w:rsid w:val="06A105BF"/>
    <w:rsid w:val="06ACE4E1"/>
    <w:rsid w:val="06BB31D9"/>
    <w:rsid w:val="06BE8A7B"/>
    <w:rsid w:val="06C3B4F0"/>
    <w:rsid w:val="06CB232B"/>
    <w:rsid w:val="06D5897B"/>
    <w:rsid w:val="06D669B5"/>
    <w:rsid w:val="06E299A2"/>
    <w:rsid w:val="06EA86DC"/>
    <w:rsid w:val="06EDDFF4"/>
    <w:rsid w:val="06F70891"/>
    <w:rsid w:val="06FF71C1"/>
    <w:rsid w:val="07174A4D"/>
    <w:rsid w:val="071EF2F4"/>
    <w:rsid w:val="072705D6"/>
    <w:rsid w:val="074CEEB0"/>
    <w:rsid w:val="074D4902"/>
    <w:rsid w:val="074F249A"/>
    <w:rsid w:val="0758F100"/>
    <w:rsid w:val="0760F71A"/>
    <w:rsid w:val="076C6D01"/>
    <w:rsid w:val="0771B243"/>
    <w:rsid w:val="077D3251"/>
    <w:rsid w:val="0782EDC1"/>
    <w:rsid w:val="07834FF1"/>
    <w:rsid w:val="07CADDEF"/>
    <w:rsid w:val="07D0E28E"/>
    <w:rsid w:val="07EA3724"/>
    <w:rsid w:val="0800A7F3"/>
    <w:rsid w:val="0820B53B"/>
    <w:rsid w:val="08274749"/>
    <w:rsid w:val="08418D40"/>
    <w:rsid w:val="08424BD4"/>
    <w:rsid w:val="084F4DBC"/>
    <w:rsid w:val="0857EFF8"/>
    <w:rsid w:val="085B3405"/>
    <w:rsid w:val="085E3181"/>
    <w:rsid w:val="086C14C0"/>
    <w:rsid w:val="088320BA"/>
    <w:rsid w:val="088461DF"/>
    <w:rsid w:val="088AE6B1"/>
    <w:rsid w:val="088FF460"/>
    <w:rsid w:val="08970E73"/>
    <w:rsid w:val="089C09C8"/>
    <w:rsid w:val="089EC182"/>
    <w:rsid w:val="08AD9BD9"/>
    <w:rsid w:val="08AE8B6B"/>
    <w:rsid w:val="08AF981F"/>
    <w:rsid w:val="08BFD7A2"/>
    <w:rsid w:val="08CF3250"/>
    <w:rsid w:val="08CF48AD"/>
    <w:rsid w:val="08D2BF1D"/>
    <w:rsid w:val="08D79D9D"/>
    <w:rsid w:val="08DD3285"/>
    <w:rsid w:val="08EA201A"/>
    <w:rsid w:val="08F0ED75"/>
    <w:rsid w:val="090091B2"/>
    <w:rsid w:val="0903A442"/>
    <w:rsid w:val="090742FE"/>
    <w:rsid w:val="090B9205"/>
    <w:rsid w:val="090F618D"/>
    <w:rsid w:val="0915A016"/>
    <w:rsid w:val="0916AA69"/>
    <w:rsid w:val="091CB171"/>
    <w:rsid w:val="091D1CBD"/>
    <w:rsid w:val="0928B382"/>
    <w:rsid w:val="09360B31"/>
    <w:rsid w:val="093B2161"/>
    <w:rsid w:val="0942E6AE"/>
    <w:rsid w:val="094E499B"/>
    <w:rsid w:val="095E9DC6"/>
    <w:rsid w:val="096C1E70"/>
    <w:rsid w:val="096E8D67"/>
    <w:rsid w:val="0987D15B"/>
    <w:rsid w:val="099659C7"/>
    <w:rsid w:val="09A6E17B"/>
    <w:rsid w:val="09A7F6D9"/>
    <w:rsid w:val="09AF425D"/>
    <w:rsid w:val="09C71932"/>
    <w:rsid w:val="09F525E9"/>
    <w:rsid w:val="09FF2BE6"/>
    <w:rsid w:val="0A00F391"/>
    <w:rsid w:val="0A18363C"/>
    <w:rsid w:val="0A1A68CA"/>
    <w:rsid w:val="0A1ED1AF"/>
    <w:rsid w:val="0A28A2AD"/>
    <w:rsid w:val="0A30308F"/>
    <w:rsid w:val="0A3B983D"/>
    <w:rsid w:val="0A3BA559"/>
    <w:rsid w:val="0A445804"/>
    <w:rsid w:val="0A7FC75B"/>
    <w:rsid w:val="0A888761"/>
    <w:rsid w:val="0A8AD9B1"/>
    <w:rsid w:val="0A951FB0"/>
    <w:rsid w:val="0A952534"/>
    <w:rsid w:val="0AAF5A85"/>
    <w:rsid w:val="0ABD1132"/>
    <w:rsid w:val="0AC73DA8"/>
    <w:rsid w:val="0ACC9805"/>
    <w:rsid w:val="0ACEBE45"/>
    <w:rsid w:val="0AD054F7"/>
    <w:rsid w:val="0AF08D38"/>
    <w:rsid w:val="0AF4856D"/>
    <w:rsid w:val="0AF95E5C"/>
    <w:rsid w:val="0AFE23D4"/>
    <w:rsid w:val="0B1517EB"/>
    <w:rsid w:val="0B16599C"/>
    <w:rsid w:val="0B1AF794"/>
    <w:rsid w:val="0B231C62"/>
    <w:rsid w:val="0B24024F"/>
    <w:rsid w:val="0B2A2C4B"/>
    <w:rsid w:val="0B35C4B7"/>
    <w:rsid w:val="0B3C44BF"/>
    <w:rsid w:val="0B45B5D0"/>
    <w:rsid w:val="0B4BC263"/>
    <w:rsid w:val="0B4E941E"/>
    <w:rsid w:val="0B50A84D"/>
    <w:rsid w:val="0B5B5BCB"/>
    <w:rsid w:val="0B66523F"/>
    <w:rsid w:val="0B7F5D59"/>
    <w:rsid w:val="0B8AB4F9"/>
    <w:rsid w:val="0BA7BC9D"/>
    <w:rsid w:val="0BB9B9F0"/>
    <w:rsid w:val="0BBA7B80"/>
    <w:rsid w:val="0BC33251"/>
    <w:rsid w:val="0BC66215"/>
    <w:rsid w:val="0BCFE7EB"/>
    <w:rsid w:val="0BE5944D"/>
    <w:rsid w:val="0BEE72FC"/>
    <w:rsid w:val="0BF782F1"/>
    <w:rsid w:val="0C080C9A"/>
    <w:rsid w:val="0C0E7FD4"/>
    <w:rsid w:val="0C12BB69"/>
    <w:rsid w:val="0C188FB3"/>
    <w:rsid w:val="0C1F30F0"/>
    <w:rsid w:val="0C24201F"/>
    <w:rsid w:val="0C45F040"/>
    <w:rsid w:val="0C4AC767"/>
    <w:rsid w:val="0C505460"/>
    <w:rsid w:val="0C6C1534"/>
    <w:rsid w:val="0C760BAB"/>
    <w:rsid w:val="0C7904A9"/>
    <w:rsid w:val="0C986C9A"/>
    <w:rsid w:val="0C99C8A6"/>
    <w:rsid w:val="0CA4FC24"/>
    <w:rsid w:val="0CB557B7"/>
    <w:rsid w:val="0CC0369A"/>
    <w:rsid w:val="0CC1702C"/>
    <w:rsid w:val="0CD2AF9B"/>
    <w:rsid w:val="0CDCB9A5"/>
    <w:rsid w:val="0CF7D32D"/>
    <w:rsid w:val="0CFA4AB5"/>
    <w:rsid w:val="0CFCC74C"/>
    <w:rsid w:val="0CFE33A9"/>
    <w:rsid w:val="0D022650"/>
    <w:rsid w:val="0D032BAA"/>
    <w:rsid w:val="0D221AB2"/>
    <w:rsid w:val="0D224700"/>
    <w:rsid w:val="0D28F24B"/>
    <w:rsid w:val="0D2D455E"/>
    <w:rsid w:val="0D326864"/>
    <w:rsid w:val="0D592B0B"/>
    <w:rsid w:val="0D60042A"/>
    <w:rsid w:val="0D6275A3"/>
    <w:rsid w:val="0D6A9B1A"/>
    <w:rsid w:val="0D8E3F00"/>
    <w:rsid w:val="0D9188A4"/>
    <w:rsid w:val="0D91DC54"/>
    <w:rsid w:val="0DAA3199"/>
    <w:rsid w:val="0DC0B88B"/>
    <w:rsid w:val="0DC0FE78"/>
    <w:rsid w:val="0DD0E210"/>
    <w:rsid w:val="0DD5876A"/>
    <w:rsid w:val="0DD5DAB5"/>
    <w:rsid w:val="0DDBBA02"/>
    <w:rsid w:val="0DDF957D"/>
    <w:rsid w:val="0DE1EE1C"/>
    <w:rsid w:val="0DE4E6EC"/>
    <w:rsid w:val="0DF508FF"/>
    <w:rsid w:val="0DF57633"/>
    <w:rsid w:val="0E01A679"/>
    <w:rsid w:val="0E088DA0"/>
    <w:rsid w:val="0E25527F"/>
    <w:rsid w:val="0E260431"/>
    <w:rsid w:val="0E2D2A8D"/>
    <w:rsid w:val="0E2E3AFF"/>
    <w:rsid w:val="0E368FFB"/>
    <w:rsid w:val="0E3F19D9"/>
    <w:rsid w:val="0E498437"/>
    <w:rsid w:val="0E4C9E05"/>
    <w:rsid w:val="0E746FC2"/>
    <w:rsid w:val="0E81A632"/>
    <w:rsid w:val="0E8EC5F9"/>
    <w:rsid w:val="0E9A652F"/>
    <w:rsid w:val="0E9C7745"/>
    <w:rsid w:val="0EA28DBF"/>
    <w:rsid w:val="0EA90CCD"/>
    <w:rsid w:val="0EC22643"/>
    <w:rsid w:val="0EC86D26"/>
    <w:rsid w:val="0ECEA986"/>
    <w:rsid w:val="0EE9360F"/>
    <w:rsid w:val="0EEBC149"/>
    <w:rsid w:val="0EF4EF4C"/>
    <w:rsid w:val="0EFCCA03"/>
    <w:rsid w:val="0F08CE2D"/>
    <w:rsid w:val="0F190E79"/>
    <w:rsid w:val="0F2D8691"/>
    <w:rsid w:val="0F338EA0"/>
    <w:rsid w:val="0F36995F"/>
    <w:rsid w:val="0F37435E"/>
    <w:rsid w:val="0F3C0E0D"/>
    <w:rsid w:val="0F3C186B"/>
    <w:rsid w:val="0F4DAFBE"/>
    <w:rsid w:val="0F5AB6D4"/>
    <w:rsid w:val="0F696805"/>
    <w:rsid w:val="0F72DD8F"/>
    <w:rsid w:val="0F789DCD"/>
    <w:rsid w:val="0F8ADE46"/>
    <w:rsid w:val="0F93E348"/>
    <w:rsid w:val="0FB488C9"/>
    <w:rsid w:val="0FCE3DD2"/>
    <w:rsid w:val="0FCFFA39"/>
    <w:rsid w:val="0FD13536"/>
    <w:rsid w:val="0FD547BA"/>
    <w:rsid w:val="0FD5F193"/>
    <w:rsid w:val="0FDAA025"/>
    <w:rsid w:val="0FE0A531"/>
    <w:rsid w:val="0FE75926"/>
    <w:rsid w:val="101EBCE7"/>
    <w:rsid w:val="10219BA2"/>
    <w:rsid w:val="10268B0D"/>
    <w:rsid w:val="102F9577"/>
    <w:rsid w:val="10360855"/>
    <w:rsid w:val="10445117"/>
    <w:rsid w:val="104D5048"/>
    <w:rsid w:val="104D6DC6"/>
    <w:rsid w:val="1063C272"/>
    <w:rsid w:val="1071D399"/>
    <w:rsid w:val="10755B82"/>
    <w:rsid w:val="10762E7D"/>
    <w:rsid w:val="109A5CD6"/>
    <w:rsid w:val="109A8FBB"/>
    <w:rsid w:val="10ADE5C9"/>
    <w:rsid w:val="10B27371"/>
    <w:rsid w:val="10C01EB7"/>
    <w:rsid w:val="10D57905"/>
    <w:rsid w:val="10E0BE48"/>
    <w:rsid w:val="10E12507"/>
    <w:rsid w:val="10E79E0F"/>
    <w:rsid w:val="10E9F2A4"/>
    <w:rsid w:val="10FB0B97"/>
    <w:rsid w:val="10FD2E3A"/>
    <w:rsid w:val="1110EB13"/>
    <w:rsid w:val="1119405C"/>
    <w:rsid w:val="111E5890"/>
    <w:rsid w:val="1131C557"/>
    <w:rsid w:val="11337238"/>
    <w:rsid w:val="1144B76B"/>
    <w:rsid w:val="1148A308"/>
    <w:rsid w:val="1152291C"/>
    <w:rsid w:val="1154C7AB"/>
    <w:rsid w:val="1157F003"/>
    <w:rsid w:val="11588AD7"/>
    <w:rsid w:val="115A8158"/>
    <w:rsid w:val="1166DBAA"/>
    <w:rsid w:val="117770B2"/>
    <w:rsid w:val="1182DC50"/>
    <w:rsid w:val="1183EBF6"/>
    <w:rsid w:val="1188B20D"/>
    <w:rsid w:val="118D4336"/>
    <w:rsid w:val="119C4E42"/>
    <w:rsid w:val="119D2E17"/>
    <w:rsid w:val="11AEC9B6"/>
    <w:rsid w:val="11BB2040"/>
    <w:rsid w:val="11C004A6"/>
    <w:rsid w:val="11C10827"/>
    <w:rsid w:val="11C3630A"/>
    <w:rsid w:val="11C5C263"/>
    <w:rsid w:val="11CA10CB"/>
    <w:rsid w:val="11DC007A"/>
    <w:rsid w:val="11DF0ACC"/>
    <w:rsid w:val="11EC5B22"/>
    <w:rsid w:val="11F346D2"/>
    <w:rsid w:val="1203A355"/>
    <w:rsid w:val="1216BDC5"/>
    <w:rsid w:val="122249A0"/>
    <w:rsid w:val="122692F7"/>
    <w:rsid w:val="122D6634"/>
    <w:rsid w:val="1233A940"/>
    <w:rsid w:val="123DEEEC"/>
    <w:rsid w:val="12462F92"/>
    <w:rsid w:val="1249B1F9"/>
    <w:rsid w:val="124FBAF1"/>
    <w:rsid w:val="12646161"/>
    <w:rsid w:val="1264EBCF"/>
    <w:rsid w:val="126E98B2"/>
    <w:rsid w:val="126F83AF"/>
    <w:rsid w:val="12732ACE"/>
    <w:rsid w:val="127AEA86"/>
    <w:rsid w:val="129B6314"/>
    <w:rsid w:val="12A9DB46"/>
    <w:rsid w:val="12AAB29E"/>
    <w:rsid w:val="12B0BB1B"/>
    <w:rsid w:val="12B367BE"/>
    <w:rsid w:val="12B93EA2"/>
    <w:rsid w:val="12C1A401"/>
    <w:rsid w:val="12D24772"/>
    <w:rsid w:val="12D2F2E4"/>
    <w:rsid w:val="12D6E831"/>
    <w:rsid w:val="12D814AE"/>
    <w:rsid w:val="12DAAD81"/>
    <w:rsid w:val="12DFF9A4"/>
    <w:rsid w:val="13047079"/>
    <w:rsid w:val="1313FF8F"/>
    <w:rsid w:val="131A6B1F"/>
    <w:rsid w:val="13264086"/>
    <w:rsid w:val="13271CB5"/>
    <w:rsid w:val="13364E97"/>
    <w:rsid w:val="133D6A3E"/>
    <w:rsid w:val="133E3F6B"/>
    <w:rsid w:val="134F1371"/>
    <w:rsid w:val="1354D9AC"/>
    <w:rsid w:val="135AE994"/>
    <w:rsid w:val="135B6CC6"/>
    <w:rsid w:val="135E102C"/>
    <w:rsid w:val="136049BA"/>
    <w:rsid w:val="13622F7F"/>
    <w:rsid w:val="136BBA65"/>
    <w:rsid w:val="136CB1FA"/>
    <w:rsid w:val="136D635E"/>
    <w:rsid w:val="136F0043"/>
    <w:rsid w:val="13761E50"/>
    <w:rsid w:val="13937132"/>
    <w:rsid w:val="139489D2"/>
    <w:rsid w:val="139678AD"/>
    <w:rsid w:val="139CC2E6"/>
    <w:rsid w:val="13AABC47"/>
    <w:rsid w:val="13BCD489"/>
    <w:rsid w:val="13CB9E55"/>
    <w:rsid w:val="13D1D69F"/>
    <w:rsid w:val="13DC2A26"/>
    <w:rsid w:val="13E2C9B5"/>
    <w:rsid w:val="13E2E44A"/>
    <w:rsid w:val="13FA7D25"/>
    <w:rsid w:val="13FAD991"/>
    <w:rsid w:val="13FD9047"/>
    <w:rsid w:val="1402C09B"/>
    <w:rsid w:val="14042C8D"/>
    <w:rsid w:val="140457A2"/>
    <w:rsid w:val="14149823"/>
    <w:rsid w:val="1423FF16"/>
    <w:rsid w:val="1424430B"/>
    <w:rsid w:val="14251907"/>
    <w:rsid w:val="1434FC66"/>
    <w:rsid w:val="1437773B"/>
    <w:rsid w:val="143ACE2E"/>
    <w:rsid w:val="143D67AD"/>
    <w:rsid w:val="143FE3FC"/>
    <w:rsid w:val="144456C7"/>
    <w:rsid w:val="14493DB7"/>
    <w:rsid w:val="144C64CD"/>
    <w:rsid w:val="144EF596"/>
    <w:rsid w:val="148023AB"/>
    <w:rsid w:val="14891E0D"/>
    <w:rsid w:val="14A4BFF8"/>
    <w:rsid w:val="14A8DBE7"/>
    <w:rsid w:val="14A91254"/>
    <w:rsid w:val="14AB6A90"/>
    <w:rsid w:val="14B4C603"/>
    <w:rsid w:val="14B556AB"/>
    <w:rsid w:val="14B8B497"/>
    <w:rsid w:val="14BD99F7"/>
    <w:rsid w:val="14D85A99"/>
    <w:rsid w:val="14EE073E"/>
    <w:rsid w:val="14F1F16A"/>
    <w:rsid w:val="14F6F1EE"/>
    <w:rsid w:val="14FDC9C0"/>
    <w:rsid w:val="1503E66B"/>
    <w:rsid w:val="15087992"/>
    <w:rsid w:val="150A15AA"/>
    <w:rsid w:val="150F9EC0"/>
    <w:rsid w:val="151E49E2"/>
    <w:rsid w:val="152E72F6"/>
    <w:rsid w:val="1545AB80"/>
    <w:rsid w:val="1550B1E7"/>
    <w:rsid w:val="1552F7CF"/>
    <w:rsid w:val="156A0451"/>
    <w:rsid w:val="156A7280"/>
    <w:rsid w:val="156BC44F"/>
    <w:rsid w:val="156D18A3"/>
    <w:rsid w:val="156EBB85"/>
    <w:rsid w:val="15752B66"/>
    <w:rsid w:val="157535C9"/>
    <w:rsid w:val="158E91F0"/>
    <w:rsid w:val="15A4729F"/>
    <w:rsid w:val="15A53617"/>
    <w:rsid w:val="15A96EFD"/>
    <w:rsid w:val="15A9F6E1"/>
    <w:rsid w:val="15B270A1"/>
    <w:rsid w:val="15C59F29"/>
    <w:rsid w:val="15CA1450"/>
    <w:rsid w:val="15CD8121"/>
    <w:rsid w:val="15F514D2"/>
    <w:rsid w:val="15FC2A67"/>
    <w:rsid w:val="15FE7894"/>
    <w:rsid w:val="160EC081"/>
    <w:rsid w:val="161D907A"/>
    <w:rsid w:val="161E9104"/>
    <w:rsid w:val="163CE40E"/>
    <w:rsid w:val="16444037"/>
    <w:rsid w:val="166EC5A4"/>
    <w:rsid w:val="1676C03F"/>
    <w:rsid w:val="168CBB3F"/>
    <w:rsid w:val="168E1181"/>
    <w:rsid w:val="16A7CCC8"/>
    <w:rsid w:val="16B3CA77"/>
    <w:rsid w:val="16C7E02C"/>
    <w:rsid w:val="16CAF58F"/>
    <w:rsid w:val="16D86085"/>
    <w:rsid w:val="16DF3374"/>
    <w:rsid w:val="16E1C0B6"/>
    <w:rsid w:val="16ED2B5E"/>
    <w:rsid w:val="16F94064"/>
    <w:rsid w:val="170EDFB0"/>
    <w:rsid w:val="17248F0A"/>
    <w:rsid w:val="17284E6E"/>
    <w:rsid w:val="172F5354"/>
    <w:rsid w:val="17356179"/>
    <w:rsid w:val="173C2131"/>
    <w:rsid w:val="17423265"/>
    <w:rsid w:val="1753EF3B"/>
    <w:rsid w:val="1756B7AC"/>
    <w:rsid w:val="17594784"/>
    <w:rsid w:val="175C12A1"/>
    <w:rsid w:val="175EFABC"/>
    <w:rsid w:val="176898EB"/>
    <w:rsid w:val="1776F019"/>
    <w:rsid w:val="1777BB60"/>
    <w:rsid w:val="177936BD"/>
    <w:rsid w:val="177F77EE"/>
    <w:rsid w:val="17833625"/>
    <w:rsid w:val="178EB2F7"/>
    <w:rsid w:val="17957988"/>
    <w:rsid w:val="17B09ABE"/>
    <w:rsid w:val="17BF7BD2"/>
    <w:rsid w:val="17C5D2E9"/>
    <w:rsid w:val="17DF648C"/>
    <w:rsid w:val="17E5A70F"/>
    <w:rsid w:val="17EA1524"/>
    <w:rsid w:val="17EB3EAC"/>
    <w:rsid w:val="180CC719"/>
    <w:rsid w:val="181620E5"/>
    <w:rsid w:val="181FC0F3"/>
    <w:rsid w:val="1822765E"/>
    <w:rsid w:val="183DEB4E"/>
    <w:rsid w:val="1842403B"/>
    <w:rsid w:val="18452FCD"/>
    <w:rsid w:val="18534820"/>
    <w:rsid w:val="18681461"/>
    <w:rsid w:val="187E8DA8"/>
    <w:rsid w:val="188FB7E7"/>
    <w:rsid w:val="189A17BA"/>
    <w:rsid w:val="18DFFE93"/>
    <w:rsid w:val="18FBE8B7"/>
    <w:rsid w:val="19089B48"/>
    <w:rsid w:val="191239AD"/>
    <w:rsid w:val="191480C6"/>
    <w:rsid w:val="1917454F"/>
    <w:rsid w:val="1928AE2F"/>
    <w:rsid w:val="1936AC58"/>
    <w:rsid w:val="1940455F"/>
    <w:rsid w:val="1940E202"/>
    <w:rsid w:val="19511991"/>
    <w:rsid w:val="196BD00A"/>
    <w:rsid w:val="19724136"/>
    <w:rsid w:val="1979AEFE"/>
    <w:rsid w:val="1981C6A5"/>
    <w:rsid w:val="19A2CD4A"/>
    <w:rsid w:val="19B52D6F"/>
    <w:rsid w:val="19B92FD5"/>
    <w:rsid w:val="19CA57CD"/>
    <w:rsid w:val="19DE7182"/>
    <w:rsid w:val="19E36524"/>
    <w:rsid w:val="19F2A1CB"/>
    <w:rsid w:val="1A0144A2"/>
    <w:rsid w:val="1A0A472E"/>
    <w:rsid w:val="1A0B12DA"/>
    <w:rsid w:val="1A1D46E2"/>
    <w:rsid w:val="1A247249"/>
    <w:rsid w:val="1A2618E7"/>
    <w:rsid w:val="1A377724"/>
    <w:rsid w:val="1A4538F3"/>
    <w:rsid w:val="1A4D96F3"/>
    <w:rsid w:val="1A6338F6"/>
    <w:rsid w:val="1A648831"/>
    <w:rsid w:val="1A733F28"/>
    <w:rsid w:val="1A904607"/>
    <w:rsid w:val="1A936A07"/>
    <w:rsid w:val="1AA08BCE"/>
    <w:rsid w:val="1AA508DE"/>
    <w:rsid w:val="1AB5911A"/>
    <w:rsid w:val="1ACB2D65"/>
    <w:rsid w:val="1ACDEDAB"/>
    <w:rsid w:val="1AEE949F"/>
    <w:rsid w:val="1AFD77E5"/>
    <w:rsid w:val="1B03DF5A"/>
    <w:rsid w:val="1B05A74E"/>
    <w:rsid w:val="1B2451FF"/>
    <w:rsid w:val="1B54CE9D"/>
    <w:rsid w:val="1B582B64"/>
    <w:rsid w:val="1B6B3101"/>
    <w:rsid w:val="1B6C6FD6"/>
    <w:rsid w:val="1B723D12"/>
    <w:rsid w:val="1B76C97F"/>
    <w:rsid w:val="1B79937C"/>
    <w:rsid w:val="1B9EB81B"/>
    <w:rsid w:val="1BAD627A"/>
    <w:rsid w:val="1BBA219F"/>
    <w:rsid w:val="1BBDF45F"/>
    <w:rsid w:val="1BBF935A"/>
    <w:rsid w:val="1BC16C5E"/>
    <w:rsid w:val="1BC47669"/>
    <w:rsid w:val="1BCF6A11"/>
    <w:rsid w:val="1BD2498D"/>
    <w:rsid w:val="1BD390E5"/>
    <w:rsid w:val="1BD3E0BD"/>
    <w:rsid w:val="1BD69B1B"/>
    <w:rsid w:val="1BD9F636"/>
    <w:rsid w:val="1BDAB99B"/>
    <w:rsid w:val="1BE14176"/>
    <w:rsid w:val="1C0A3E99"/>
    <w:rsid w:val="1C0FE6B8"/>
    <w:rsid w:val="1C10CE83"/>
    <w:rsid w:val="1C17A9B5"/>
    <w:rsid w:val="1C1F9B06"/>
    <w:rsid w:val="1C29FDF7"/>
    <w:rsid w:val="1C2B7A71"/>
    <w:rsid w:val="1C31344F"/>
    <w:rsid w:val="1C3655E4"/>
    <w:rsid w:val="1C4AEBE1"/>
    <w:rsid w:val="1C4B0D23"/>
    <w:rsid w:val="1C778D05"/>
    <w:rsid w:val="1C823D7F"/>
    <w:rsid w:val="1C9545C5"/>
    <w:rsid w:val="1C9806C8"/>
    <w:rsid w:val="1C99C3A6"/>
    <w:rsid w:val="1C9E8A99"/>
    <w:rsid w:val="1CA0D384"/>
    <w:rsid w:val="1CA90651"/>
    <w:rsid w:val="1CC180FA"/>
    <w:rsid w:val="1CCE4D35"/>
    <w:rsid w:val="1CE1EFC6"/>
    <w:rsid w:val="1CEFB064"/>
    <w:rsid w:val="1CF2C7B5"/>
    <w:rsid w:val="1CF8C31C"/>
    <w:rsid w:val="1D0321C1"/>
    <w:rsid w:val="1D032DEE"/>
    <w:rsid w:val="1D03780A"/>
    <w:rsid w:val="1D0C8000"/>
    <w:rsid w:val="1D1DC0E5"/>
    <w:rsid w:val="1D31DAE1"/>
    <w:rsid w:val="1D335168"/>
    <w:rsid w:val="1D3AE00A"/>
    <w:rsid w:val="1D43F3FB"/>
    <w:rsid w:val="1D4712EC"/>
    <w:rsid w:val="1D737CF2"/>
    <w:rsid w:val="1D75E841"/>
    <w:rsid w:val="1D80197B"/>
    <w:rsid w:val="1D8917D7"/>
    <w:rsid w:val="1D898D99"/>
    <w:rsid w:val="1D8C43AD"/>
    <w:rsid w:val="1D9C160E"/>
    <w:rsid w:val="1DA67BF4"/>
    <w:rsid w:val="1DBAA281"/>
    <w:rsid w:val="1DBC3764"/>
    <w:rsid w:val="1DCC3655"/>
    <w:rsid w:val="1DD8932A"/>
    <w:rsid w:val="1DDF8A2D"/>
    <w:rsid w:val="1DE3E234"/>
    <w:rsid w:val="1DE91426"/>
    <w:rsid w:val="1DE9E79C"/>
    <w:rsid w:val="1DF2A66C"/>
    <w:rsid w:val="1DF94447"/>
    <w:rsid w:val="1E14D305"/>
    <w:rsid w:val="1E184558"/>
    <w:rsid w:val="1E43627C"/>
    <w:rsid w:val="1E4FC334"/>
    <w:rsid w:val="1E533BD4"/>
    <w:rsid w:val="1E678426"/>
    <w:rsid w:val="1E73E306"/>
    <w:rsid w:val="1E78E0BF"/>
    <w:rsid w:val="1E870523"/>
    <w:rsid w:val="1E87696D"/>
    <w:rsid w:val="1E8F9F6C"/>
    <w:rsid w:val="1E950EE2"/>
    <w:rsid w:val="1E973F87"/>
    <w:rsid w:val="1E9952EC"/>
    <w:rsid w:val="1EA5AC40"/>
    <w:rsid w:val="1EA94469"/>
    <w:rsid w:val="1EB037DD"/>
    <w:rsid w:val="1EB0592E"/>
    <w:rsid w:val="1EB6EE41"/>
    <w:rsid w:val="1EBAF587"/>
    <w:rsid w:val="1EBCC970"/>
    <w:rsid w:val="1EC2CA44"/>
    <w:rsid w:val="1EC41D14"/>
    <w:rsid w:val="1EC723F2"/>
    <w:rsid w:val="1EC8291B"/>
    <w:rsid w:val="1ED8C1E2"/>
    <w:rsid w:val="1EE021C7"/>
    <w:rsid w:val="1EE061CF"/>
    <w:rsid w:val="1EE1182C"/>
    <w:rsid w:val="1EF7F1BA"/>
    <w:rsid w:val="1EF981D3"/>
    <w:rsid w:val="1F04D76E"/>
    <w:rsid w:val="1F07F34C"/>
    <w:rsid w:val="1F0C86D3"/>
    <w:rsid w:val="1F15718D"/>
    <w:rsid w:val="1F2A6BA8"/>
    <w:rsid w:val="1F2C1732"/>
    <w:rsid w:val="1F350DD0"/>
    <w:rsid w:val="1F3EFF03"/>
    <w:rsid w:val="1F5695FD"/>
    <w:rsid w:val="1F5A05E2"/>
    <w:rsid w:val="1F713E5E"/>
    <w:rsid w:val="1F76A7BD"/>
    <w:rsid w:val="1F7997A2"/>
    <w:rsid w:val="1F7E2C61"/>
    <w:rsid w:val="1F7F88C6"/>
    <w:rsid w:val="1FB59D3A"/>
    <w:rsid w:val="1FBD9E4D"/>
    <w:rsid w:val="1FC609CB"/>
    <w:rsid w:val="1FCB3183"/>
    <w:rsid w:val="1FCC805C"/>
    <w:rsid w:val="1FE0A04D"/>
    <w:rsid w:val="1FE43546"/>
    <w:rsid w:val="1FED4583"/>
    <w:rsid w:val="1FFBFDD2"/>
    <w:rsid w:val="2002C8FC"/>
    <w:rsid w:val="20082FD6"/>
    <w:rsid w:val="200C7997"/>
    <w:rsid w:val="20174EAF"/>
    <w:rsid w:val="201ED847"/>
    <w:rsid w:val="202ACA6C"/>
    <w:rsid w:val="20352785"/>
    <w:rsid w:val="2048C8F4"/>
    <w:rsid w:val="205628F3"/>
    <w:rsid w:val="20593BF8"/>
    <w:rsid w:val="20691B21"/>
    <w:rsid w:val="206B006F"/>
    <w:rsid w:val="20739046"/>
    <w:rsid w:val="20810BF0"/>
    <w:rsid w:val="208932E0"/>
    <w:rsid w:val="2095BCF3"/>
    <w:rsid w:val="209B1063"/>
    <w:rsid w:val="209B4B05"/>
    <w:rsid w:val="209B7C56"/>
    <w:rsid w:val="20A1C2B8"/>
    <w:rsid w:val="20A3FC07"/>
    <w:rsid w:val="20B1EA4F"/>
    <w:rsid w:val="20B96B7B"/>
    <w:rsid w:val="20BBDCE0"/>
    <w:rsid w:val="20BFC0F7"/>
    <w:rsid w:val="20CF4C9C"/>
    <w:rsid w:val="20E3998B"/>
    <w:rsid w:val="20F094A7"/>
    <w:rsid w:val="20FE7347"/>
    <w:rsid w:val="2101D860"/>
    <w:rsid w:val="210919A7"/>
    <w:rsid w:val="210E08A0"/>
    <w:rsid w:val="21141FA4"/>
    <w:rsid w:val="211785E1"/>
    <w:rsid w:val="2126965A"/>
    <w:rsid w:val="2129DFBA"/>
    <w:rsid w:val="212F17EC"/>
    <w:rsid w:val="214672BD"/>
    <w:rsid w:val="214D27AC"/>
    <w:rsid w:val="21682DB2"/>
    <w:rsid w:val="21697B90"/>
    <w:rsid w:val="2182CA49"/>
    <w:rsid w:val="218A0E62"/>
    <w:rsid w:val="21A78117"/>
    <w:rsid w:val="21B309FD"/>
    <w:rsid w:val="21BD4D18"/>
    <w:rsid w:val="21C638B6"/>
    <w:rsid w:val="21F20B6A"/>
    <w:rsid w:val="2202CA55"/>
    <w:rsid w:val="221C245F"/>
    <w:rsid w:val="221D6EEF"/>
    <w:rsid w:val="22281740"/>
    <w:rsid w:val="224167CC"/>
    <w:rsid w:val="224DE4DD"/>
    <w:rsid w:val="22674E80"/>
    <w:rsid w:val="22887E2C"/>
    <w:rsid w:val="229B2E2B"/>
    <w:rsid w:val="22B211BE"/>
    <w:rsid w:val="22BD1802"/>
    <w:rsid w:val="22BD2FEF"/>
    <w:rsid w:val="22BE534C"/>
    <w:rsid w:val="22C35F83"/>
    <w:rsid w:val="22C9994D"/>
    <w:rsid w:val="22CACFE0"/>
    <w:rsid w:val="22D11F58"/>
    <w:rsid w:val="22D90A41"/>
    <w:rsid w:val="22DB0FB8"/>
    <w:rsid w:val="22F838D5"/>
    <w:rsid w:val="231D013E"/>
    <w:rsid w:val="231DA284"/>
    <w:rsid w:val="23285715"/>
    <w:rsid w:val="2328921D"/>
    <w:rsid w:val="232ACDA2"/>
    <w:rsid w:val="2337B594"/>
    <w:rsid w:val="2341C5F8"/>
    <w:rsid w:val="235B4888"/>
    <w:rsid w:val="236C4FA4"/>
    <w:rsid w:val="236CF8E6"/>
    <w:rsid w:val="237E4464"/>
    <w:rsid w:val="238FE058"/>
    <w:rsid w:val="23A1A1AA"/>
    <w:rsid w:val="23A29050"/>
    <w:rsid w:val="23B5DC4F"/>
    <w:rsid w:val="23B92A6B"/>
    <w:rsid w:val="23C332B1"/>
    <w:rsid w:val="23C499EF"/>
    <w:rsid w:val="23CC0D31"/>
    <w:rsid w:val="23D116B6"/>
    <w:rsid w:val="23E724A8"/>
    <w:rsid w:val="23F855C7"/>
    <w:rsid w:val="24000585"/>
    <w:rsid w:val="2402AEC9"/>
    <w:rsid w:val="240634D6"/>
    <w:rsid w:val="24191D61"/>
    <w:rsid w:val="24286C30"/>
    <w:rsid w:val="242AD0C7"/>
    <w:rsid w:val="242BFAF0"/>
    <w:rsid w:val="243AFA0A"/>
    <w:rsid w:val="24423D66"/>
    <w:rsid w:val="244FDB39"/>
    <w:rsid w:val="24584288"/>
    <w:rsid w:val="2458B3F4"/>
    <w:rsid w:val="245FDFA9"/>
    <w:rsid w:val="246C274A"/>
    <w:rsid w:val="246FB661"/>
    <w:rsid w:val="2485158D"/>
    <w:rsid w:val="248B566A"/>
    <w:rsid w:val="24B350EA"/>
    <w:rsid w:val="24B770CE"/>
    <w:rsid w:val="24BA15FB"/>
    <w:rsid w:val="24CB93FC"/>
    <w:rsid w:val="24D5EACC"/>
    <w:rsid w:val="24ED2B04"/>
    <w:rsid w:val="24F4AA52"/>
    <w:rsid w:val="24F55921"/>
    <w:rsid w:val="24F6BE97"/>
    <w:rsid w:val="24FC1186"/>
    <w:rsid w:val="2500D6B1"/>
    <w:rsid w:val="25157F54"/>
    <w:rsid w:val="2529FE26"/>
    <w:rsid w:val="252E654F"/>
    <w:rsid w:val="25419F7E"/>
    <w:rsid w:val="2543525F"/>
    <w:rsid w:val="2545E677"/>
    <w:rsid w:val="2547A9CA"/>
    <w:rsid w:val="2557A8E4"/>
    <w:rsid w:val="2567CCEF"/>
    <w:rsid w:val="2569729D"/>
    <w:rsid w:val="2572F844"/>
    <w:rsid w:val="2575476B"/>
    <w:rsid w:val="257F51FC"/>
    <w:rsid w:val="258C8A42"/>
    <w:rsid w:val="2597AC23"/>
    <w:rsid w:val="259E02DE"/>
    <w:rsid w:val="25A1E945"/>
    <w:rsid w:val="25A665F7"/>
    <w:rsid w:val="25AB8A99"/>
    <w:rsid w:val="25B4E5BD"/>
    <w:rsid w:val="25B52366"/>
    <w:rsid w:val="25B9C654"/>
    <w:rsid w:val="25C2E8CC"/>
    <w:rsid w:val="25C6D297"/>
    <w:rsid w:val="25CF8263"/>
    <w:rsid w:val="25D8DD54"/>
    <w:rsid w:val="25DDF0B4"/>
    <w:rsid w:val="25DF2F42"/>
    <w:rsid w:val="25F26EAD"/>
    <w:rsid w:val="25FC16B3"/>
    <w:rsid w:val="25FC55FE"/>
    <w:rsid w:val="26122603"/>
    <w:rsid w:val="26168822"/>
    <w:rsid w:val="261875BE"/>
    <w:rsid w:val="261CF2C0"/>
    <w:rsid w:val="261F5667"/>
    <w:rsid w:val="2621EF8A"/>
    <w:rsid w:val="2626F74C"/>
    <w:rsid w:val="262BB70C"/>
    <w:rsid w:val="263DC6E6"/>
    <w:rsid w:val="263F9A5B"/>
    <w:rsid w:val="2641CC58"/>
    <w:rsid w:val="26433287"/>
    <w:rsid w:val="264DFF5D"/>
    <w:rsid w:val="26588AA0"/>
    <w:rsid w:val="266035A4"/>
    <w:rsid w:val="266534F8"/>
    <w:rsid w:val="2676CCEC"/>
    <w:rsid w:val="267C0985"/>
    <w:rsid w:val="2688DF63"/>
    <w:rsid w:val="269139E6"/>
    <w:rsid w:val="2693CA57"/>
    <w:rsid w:val="269D72D1"/>
    <w:rsid w:val="26A5E40E"/>
    <w:rsid w:val="26B11DA2"/>
    <w:rsid w:val="26BB55FC"/>
    <w:rsid w:val="26D93A27"/>
    <w:rsid w:val="26DD0ABA"/>
    <w:rsid w:val="26E35FBB"/>
    <w:rsid w:val="26E6EEF7"/>
    <w:rsid w:val="26F48A6E"/>
    <w:rsid w:val="270B4B54"/>
    <w:rsid w:val="2720159F"/>
    <w:rsid w:val="273F1F34"/>
    <w:rsid w:val="27440C14"/>
    <w:rsid w:val="275219AB"/>
    <w:rsid w:val="27532B7D"/>
    <w:rsid w:val="27540084"/>
    <w:rsid w:val="275A0BAD"/>
    <w:rsid w:val="275B4AE8"/>
    <w:rsid w:val="27630881"/>
    <w:rsid w:val="276CE58E"/>
    <w:rsid w:val="277503DB"/>
    <w:rsid w:val="277E743A"/>
    <w:rsid w:val="2783F549"/>
    <w:rsid w:val="27857B4B"/>
    <w:rsid w:val="27863D28"/>
    <w:rsid w:val="278C7017"/>
    <w:rsid w:val="27A414C0"/>
    <w:rsid w:val="27A6DC94"/>
    <w:rsid w:val="27BA193A"/>
    <w:rsid w:val="27BF5B95"/>
    <w:rsid w:val="27C4D7FC"/>
    <w:rsid w:val="27CDA07F"/>
    <w:rsid w:val="27D51D2F"/>
    <w:rsid w:val="27E5F48C"/>
    <w:rsid w:val="27F219D0"/>
    <w:rsid w:val="27F35ECC"/>
    <w:rsid w:val="2813B651"/>
    <w:rsid w:val="2815136A"/>
    <w:rsid w:val="281AC2BF"/>
    <w:rsid w:val="28287DD0"/>
    <w:rsid w:val="282BE0A1"/>
    <w:rsid w:val="282C9C8D"/>
    <w:rsid w:val="282EEADE"/>
    <w:rsid w:val="2845AB24"/>
    <w:rsid w:val="284DF561"/>
    <w:rsid w:val="28591EFA"/>
    <w:rsid w:val="285D37AC"/>
    <w:rsid w:val="2864C60E"/>
    <w:rsid w:val="286D196F"/>
    <w:rsid w:val="2880040D"/>
    <w:rsid w:val="2891363B"/>
    <w:rsid w:val="289908CF"/>
    <w:rsid w:val="289EA35D"/>
    <w:rsid w:val="28A56ED5"/>
    <w:rsid w:val="28B0077C"/>
    <w:rsid w:val="28BA29C2"/>
    <w:rsid w:val="28CA9B07"/>
    <w:rsid w:val="28CB9459"/>
    <w:rsid w:val="28D6B204"/>
    <w:rsid w:val="28D73222"/>
    <w:rsid w:val="28F03543"/>
    <w:rsid w:val="290CAEC1"/>
    <w:rsid w:val="291ACFB2"/>
    <w:rsid w:val="2924552B"/>
    <w:rsid w:val="2924EE7B"/>
    <w:rsid w:val="2935BF20"/>
    <w:rsid w:val="293DADF4"/>
    <w:rsid w:val="294D1D3B"/>
    <w:rsid w:val="294E4158"/>
    <w:rsid w:val="29599136"/>
    <w:rsid w:val="2959E092"/>
    <w:rsid w:val="2974E574"/>
    <w:rsid w:val="29851D17"/>
    <w:rsid w:val="29887ED3"/>
    <w:rsid w:val="29A4885B"/>
    <w:rsid w:val="29A5A14E"/>
    <w:rsid w:val="29A5FEDB"/>
    <w:rsid w:val="29AE3846"/>
    <w:rsid w:val="29C3854E"/>
    <w:rsid w:val="29C5E572"/>
    <w:rsid w:val="29D0063E"/>
    <w:rsid w:val="29D40CD9"/>
    <w:rsid w:val="29D4FD13"/>
    <w:rsid w:val="29DBD9C6"/>
    <w:rsid w:val="29DD5885"/>
    <w:rsid w:val="29E3043C"/>
    <w:rsid w:val="29E5C93C"/>
    <w:rsid w:val="29EA1A1D"/>
    <w:rsid w:val="29EE5070"/>
    <w:rsid w:val="29EEC67E"/>
    <w:rsid w:val="29F34638"/>
    <w:rsid w:val="2A000A2E"/>
    <w:rsid w:val="2A036807"/>
    <w:rsid w:val="2A097680"/>
    <w:rsid w:val="2A1B17A6"/>
    <w:rsid w:val="2A4574CA"/>
    <w:rsid w:val="2A473047"/>
    <w:rsid w:val="2A499366"/>
    <w:rsid w:val="2A51C6D2"/>
    <w:rsid w:val="2A611480"/>
    <w:rsid w:val="2A810EC3"/>
    <w:rsid w:val="2A8175C8"/>
    <w:rsid w:val="2A87236C"/>
    <w:rsid w:val="2AA0BAD0"/>
    <w:rsid w:val="2AA29FBA"/>
    <w:rsid w:val="2AAF025F"/>
    <w:rsid w:val="2AB787F4"/>
    <w:rsid w:val="2ABB6C99"/>
    <w:rsid w:val="2AC6C2C6"/>
    <w:rsid w:val="2AD26D71"/>
    <w:rsid w:val="2AD84584"/>
    <w:rsid w:val="2ADD9238"/>
    <w:rsid w:val="2AE15C45"/>
    <w:rsid w:val="2AE6B8E0"/>
    <w:rsid w:val="2AE8A53D"/>
    <w:rsid w:val="2AE8CAF1"/>
    <w:rsid w:val="2AF05D2E"/>
    <w:rsid w:val="2AF99BEF"/>
    <w:rsid w:val="2B045C58"/>
    <w:rsid w:val="2B0CF6C0"/>
    <w:rsid w:val="2B12C64E"/>
    <w:rsid w:val="2B1449EF"/>
    <w:rsid w:val="2B1C0F1B"/>
    <w:rsid w:val="2B23D940"/>
    <w:rsid w:val="2B247BE7"/>
    <w:rsid w:val="2B2DED69"/>
    <w:rsid w:val="2B2FCD6C"/>
    <w:rsid w:val="2B32D0E3"/>
    <w:rsid w:val="2B377514"/>
    <w:rsid w:val="2B5EA848"/>
    <w:rsid w:val="2B6693B8"/>
    <w:rsid w:val="2B6CB5FB"/>
    <w:rsid w:val="2B72C3E4"/>
    <w:rsid w:val="2B79C59F"/>
    <w:rsid w:val="2B84F64E"/>
    <w:rsid w:val="2B8AFFA0"/>
    <w:rsid w:val="2BA020D5"/>
    <w:rsid w:val="2BA548FF"/>
    <w:rsid w:val="2BA7B566"/>
    <w:rsid w:val="2BA81F83"/>
    <w:rsid w:val="2BBBF517"/>
    <w:rsid w:val="2BC9BA7B"/>
    <w:rsid w:val="2BD66619"/>
    <w:rsid w:val="2BDCA939"/>
    <w:rsid w:val="2BE15869"/>
    <w:rsid w:val="2BE84B22"/>
    <w:rsid w:val="2C14403D"/>
    <w:rsid w:val="2C3FFE66"/>
    <w:rsid w:val="2C5BDA83"/>
    <w:rsid w:val="2C5C7795"/>
    <w:rsid w:val="2C61FBD4"/>
    <w:rsid w:val="2C6BCC38"/>
    <w:rsid w:val="2C7F3F6A"/>
    <w:rsid w:val="2C84DF50"/>
    <w:rsid w:val="2CA5D2B4"/>
    <w:rsid w:val="2CA91FDF"/>
    <w:rsid w:val="2CB13EF9"/>
    <w:rsid w:val="2CBB08AB"/>
    <w:rsid w:val="2CBB90E3"/>
    <w:rsid w:val="2CC1B482"/>
    <w:rsid w:val="2CC70E6C"/>
    <w:rsid w:val="2CD6AF1C"/>
    <w:rsid w:val="2CDBA0B7"/>
    <w:rsid w:val="2CDE6BA5"/>
    <w:rsid w:val="2CDFEDC7"/>
    <w:rsid w:val="2CEBA340"/>
    <w:rsid w:val="2CEE80D7"/>
    <w:rsid w:val="2CF01A4D"/>
    <w:rsid w:val="2CF9D7F2"/>
    <w:rsid w:val="2CFDB1EB"/>
    <w:rsid w:val="2D0D82E9"/>
    <w:rsid w:val="2D29BC6E"/>
    <w:rsid w:val="2D388EE2"/>
    <w:rsid w:val="2D3F966F"/>
    <w:rsid w:val="2D5F6A9E"/>
    <w:rsid w:val="2D64BBE3"/>
    <w:rsid w:val="2D7A9039"/>
    <w:rsid w:val="2D7D89AA"/>
    <w:rsid w:val="2D906857"/>
    <w:rsid w:val="2D945607"/>
    <w:rsid w:val="2D96ED04"/>
    <w:rsid w:val="2DA2EDC1"/>
    <w:rsid w:val="2DAA25EF"/>
    <w:rsid w:val="2DAB2A2C"/>
    <w:rsid w:val="2DB51A1F"/>
    <w:rsid w:val="2DBAF0BC"/>
    <w:rsid w:val="2DBBFC3A"/>
    <w:rsid w:val="2DC06653"/>
    <w:rsid w:val="2DDD8B4D"/>
    <w:rsid w:val="2DDFC2F6"/>
    <w:rsid w:val="2DE3AFEE"/>
    <w:rsid w:val="2DEE48BA"/>
    <w:rsid w:val="2DF25AFE"/>
    <w:rsid w:val="2DFB69F6"/>
    <w:rsid w:val="2DFCD137"/>
    <w:rsid w:val="2E0BAEFE"/>
    <w:rsid w:val="2E0DA3FB"/>
    <w:rsid w:val="2E235463"/>
    <w:rsid w:val="2E355A49"/>
    <w:rsid w:val="2E3CC985"/>
    <w:rsid w:val="2E416310"/>
    <w:rsid w:val="2E4A43DC"/>
    <w:rsid w:val="2E4DBB59"/>
    <w:rsid w:val="2E77F2AA"/>
    <w:rsid w:val="2E85A80C"/>
    <w:rsid w:val="2E87B1BC"/>
    <w:rsid w:val="2E9D6160"/>
    <w:rsid w:val="2EB2F70A"/>
    <w:rsid w:val="2EC59AF6"/>
    <w:rsid w:val="2EC64866"/>
    <w:rsid w:val="2EC8EA82"/>
    <w:rsid w:val="2ED88114"/>
    <w:rsid w:val="2ED8D823"/>
    <w:rsid w:val="2EDBCE34"/>
    <w:rsid w:val="2EDD8AAF"/>
    <w:rsid w:val="2EDDC0AC"/>
    <w:rsid w:val="2EF3DD3D"/>
    <w:rsid w:val="2EF8E414"/>
    <w:rsid w:val="2F106982"/>
    <w:rsid w:val="2F13C6E7"/>
    <w:rsid w:val="2F16A3F9"/>
    <w:rsid w:val="2F20CCA7"/>
    <w:rsid w:val="2F22C2E0"/>
    <w:rsid w:val="2F2D9F94"/>
    <w:rsid w:val="2F303198"/>
    <w:rsid w:val="2F3B510E"/>
    <w:rsid w:val="2F3F7C8F"/>
    <w:rsid w:val="2F501F40"/>
    <w:rsid w:val="2F5205CB"/>
    <w:rsid w:val="2F54ED66"/>
    <w:rsid w:val="2F56A6C1"/>
    <w:rsid w:val="2F64BC74"/>
    <w:rsid w:val="2F651A95"/>
    <w:rsid w:val="2F65EA31"/>
    <w:rsid w:val="2F73AAF7"/>
    <w:rsid w:val="2F7D88CF"/>
    <w:rsid w:val="2F813981"/>
    <w:rsid w:val="2F8BEE54"/>
    <w:rsid w:val="2F9B5A79"/>
    <w:rsid w:val="2FAB4820"/>
    <w:rsid w:val="2FAF23BA"/>
    <w:rsid w:val="2FB2A039"/>
    <w:rsid w:val="2FBCE8A2"/>
    <w:rsid w:val="2FBDEC80"/>
    <w:rsid w:val="2FD80425"/>
    <w:rsid w:val="2FD89FBA"/>
    <w:rsid w:val="2FDBF0E8"/>
    <w:rsid w:val="2FFE1812"/>
    <w:rsid w:val="301E9012"/>
    <w:rsid w:val="30204549"/>
    <w:rsid w:val="302775F2"/>
    <w:rsid w:val="30297105"/>
    <w:rsid w:val="304D54B7"/>
    <w:rsid w:val="3051698B"/>
    <w:rsid w:val="3053CF49"/>
    <w:rsid w:val="3055B0EC"/>
    <w:rsid w:val="30594CD4"/>
    <w:rsid w:val="305A3DB0"/>
    <w:rsid w:val="3061AE81"/>
    <w:rsid w:val="30750455"/>
    <w:rsid w:val="3078D926"/>
    <w:rsid w:val="309A885C"/>
    <w:rsid w:val="30A24A74"/>
    <w:rsid w:val="30A30E45"/>
    <w:rsid w:val="30A7F6C3"/>
    <w:rsid w:val="30B23FBC"/>
    <w:rsid w:val="30C6BFD9"/>
    <w:rsid w:val="30D02751"/>
    <w:rsid w:val="30D33C91"/>
    <w:rsid w:val="30DAA20D"/>
    <w:rsid w:val="30DD5AEE"/>
    <w:rsid w:val="30F3C1EC"/>
    <w:rsid w:val="310E8763"/>
    <w:rsid w:val="3110AEF6"/>
    <w:rsid w:val="31222183"/>
    <w:rsid w:val="3123E0B5"/>
    <w:rsid w:val="31352EAD"/>
    <w:rsid w:val="31407551"/>
    <w:rsid w:val="31494BDF"/>
    <w:rsid w:val="3150D401"/>
    <w:rsid w:val="31525317"/>
    <w:rsid w:val="3161D0A8"/>
    <w:rsid w:val="31709997"/>
    <w:rsid w:val="3173F3A6"/>
    <w:rsid w:val="3189A701"/>
    <w:rsid w:val="31932E8C"/>
    <w:rsid w:val="319915BB"/>
    <w:rsid w:val="319B70BA"/>
    <w:rsid w:val="31A429A3"/>
    <w:rsid w:val="31A76960"/>
    <w:rsid w:val="31A94D94"/>
    <w:rsid w:val="31B5B7CF"/>
    <w:rsid w:val="31BEB2CC"/>
    <w:rsid w:val="31C6E5F5"/>
    <w:rsid w:val="31CCEC93"/>
    <w:rsid w:val="31D3ED3C"/>
    <w:rsid w:val="31DEF129"/>
    <w:rsid w:val="31ECE14F"/>
    <w:rsid w:val="31F09160"/>
    <w:rsid w:val="31F302D9"/>
    <w:rsid w:val="31FCCD5C"/>
    <w:rsid w:val="3215BB32"/>
    <w:rsid w:val="321F1C2A"/>
    <w:rsid w:val="3221B5C9"/>
    <w:rsid w:val="32244CAA"/>
    <w:rsid w:val="32253866"/>
    <w:rsid w:val="324A1CFC"/>
    <w:rsid w:val="325B45FC"/>
    <w:rsid w:val="3262BA4F"/>
    <w:rsid w:val="326572E5"/>
    <w:rsid w:val="3266F0AD"/>
    <w:rsid w:val="32769EC6"/>
    <w:rsid w:val="327A3392"/>
    <w:rsid w:val="3285AC99"/>
    <w:rsid w:val="3288B12C"/>
    <w:rsid w:val="32912C7C"/>
    <w:rsid w:val="32A18875"/>
    <w:rsid w:val="32AEB52F"/>
    <w:rsid w:val="32B5F4E1"/>
    <w:rsid w:val="32B624E8"/>
    <w:rsid w:val="32C1133C"/>
    <w:rsid w:val="32C1332B"/>
    <w:rsid w:val="32C66BF0"/>
    <w:rsid w:val="32D4CD6F"/>
    <w:rsid w:val="32D87226"/>
    <w:rsid w:val="32DAA2DD"/>
    <w:rsid w:val="32DD71A6"/>
    <w:rsid w:val="32F0BC28"/>
    <w:rsid w:val="32F1E8DE"/>
    <w:rsid w:val="32F2B67A"/>
    <w:rsid w:val="32F55D06"/>
    <w:rsid w:val="33127F98"/>
    <w:rsid w:val="331DDF47"/>
    <w:rsid w:val="334D4BB9"/>
    <w:rsid w:val="334E1D7F"/>
    <w:rsid w:val="335834FD"/>
    <w:rsid w:val="33632C25"/>
    <w:rsid w:val="33641459"/>
    <w:rsid w:val="337274B4"/>
    <w:rsid w:val="33776815"/>
    <w:rsid w:val="3383F9BE"/>
    <w:rsid w:val="338E840A"/>
    <w:rsid w:val="33960593"/>
    <w:rsid w:val="33A3BE88"/>
    <w:rsid w:val="33AB2684"/>
    <w:rsid w:val="33BDC59D"/>
    <w:rsid w:val="33DCDA16"/>
    <w:rsid w:val="33DE240D"/>
    <w:rsid w:val="33E21532"/>
    <w:rsid w:val="33E91B6B"/>
    <w:rsid w:val="340236CF"/>
    <w:rsid w:val="34145A54"/>
    <w:rsid w:val="341A8C9D"/>
    <w:rsid w:val="34223579"/>
    <w:rsid w:val="3426791D"/>
    <w:rsid w:val="3435E82F"/>
    <w:rsid w:val="3438924D"/>
    <w:rsid w:val="34566CE9"/>
    <w:rsid w:val="345E55E7"/>
    <w:rsid w:val="34730A5C"/>
    <w:rsid w:val="34796ED8"/>
    <w:rsid w:val="348494D9"/>
    <w:rsid w:val="348CFFC6"/>
    <w:rsid w:val="349DFF4B"/>
    <w:rsid w:val="34BB6BD0"/>
    <w:rsid w:val="34CB64CD"/>
    <w:rsid w:val="34E2C43E"/>
    <w:rsid w:val="34EB1CF7"/>
    <w:rsid w:val="34ECB468"/>
    <w:rsid w:val="34EDF967"/>
    <w:rsid w:val="34EFCA27"/>
    <w:rsid w:val="34FE6A54"/>
    <w:rsid w:val="35018471"/>
    <w:rsid w:val="3519BFB1"/>
    <w:rsid w:val="3521FD63"/>
    <w:rsid w:val="352E6670"/>
    <w:rsid w:val="352E8B6D"/>
    <w:rsid w:val="353CC75A"/>
    <w:rsid w:val="35471CEC"/>
    <w:rsid w:val="35530061"/>
    <w:rsid w:val="3564DD9D"/>
    <w:rsid w:val="356B0D5E"/>
    <w:rsid w:val="356F203B"/>
    <w:rsid w:val="3581EB2E"/>
    <w:rsid w:val="358D2351"/>
    <w:rsid w:val="35A1557C"/>
    <w:rsid w:val="35A8B509"/>
    <w:rsid w:val="35C3ECFF"/>
    <w:rsid w:val="35CBE417"/>
    <w:rsid w:val="3603B911"/>
    <w:rsid w:val="3606360E"/>
    <w:rsid w:val="36087C23"/>
    <w:rsid w:val="3616C8F0"/>
    <w:rsid w:val="3618540D"/>
    <w:rsid w:val="361D592A"/>
    <w:rsid w:val="362527CA"/>
    <w:rsid w:val="36366984"/>
    <w:rsid w:val="363800BC"/>
    <w:rsid w:val="364B0BF5"/>
    <w:rsid w:val="364B5701"/>
    <w:rsid w:val="3651754B"/>
    <w:rsid w:val="365B02BF"/>
    <w:rsid w:val="3661DE7C"/>
    <w:rsid w:val="3672E97F"/>
    <w:rsid w:val="36869CC3"/>
    <w:rsid w:val="369E88B2"/>
    <w:rsid w:val="36A8B34A"/>
    <w:rsid w:val="36B2EEEB"/>
    <w:rsid w:val="36BC1808"/>
    <w:rsid w:val="36BE5015"/>
    <w:rsid w:val="36C67DC8"/>
    <w:rsid w:val="36D2EA9B"/>
    <w:rsid w:val="36D4E319"/>
    <w:rsid w:val="36E5BB04"/>
    <w:rsid w:val="36E5F373"/>
    <w:rsid w:val="36FF34DE"/>
    <w:rsid w:val="370C9254"/>
    <w:rsid w:val="371D59BB"/>
    <w:rsid w:val="37216860"/>
    <w:rsid w:val="372452AE"/>
    <w:rsid w:val="3738FDBB"/>
    <w:rsid w:val="37410C97"/>
    <w:rsid w:val="374C2C33"/>
    <w:rsid w:val="37514526"/>
    <w:rsid w:val="3752DA6F"/>
    <w:rsid w:val="37853FA9"/>
    <w:rsid w:val="379360F8"/>
    <w:rsid w:val="37A68D7A"/>
    <w:rsid w:val="37AF98B5"/>
    <w:rsid w:val="37AFB54D"/>
    <w:rsid w:val="37B1101A"/>
    <w:rsid w:val="37B19EA9"/>
    <w:rsid w:val="37D7F532"/>
    <w:rsid w:val="37D9916F"/>
    <w:rsid w:val="37DAED8A"/>
    <w:rsid w:val="37E4D895"/>
    <w:rsid w:val="37F1160C"/>
    <w:rsid w:val="3805F4C2"/>
    <w:rsid w:val="381CB979"/>
    <w:rsid w:val="38224665"/>
    <w:rsid w:val="38242771"/>
    <w:rsid w:val="38304DF8"/>
    <w:rsid w:val="3834A6CC"/>
    <w:rsid w:val="3838EA5A"/>
    <w:rsid w:val="3849B2F9"/>
    <w:rsid w:val="385014FC"/>
    <w:rsid w:val="386AFABF"/>
    <w:rsid w:val="386C014E"/>
    <w:rsid w:val="38762B05"/>
    <w:rsid w:val="387A4068"/>
    <w:rsid w:val="3893DF05"/>
    <w:rsid w:val="38998E4D"/>
    <w:rsid w:val="38A1E470"/>
    <w:rsid w:val="38B0297B"/>
    <w:rsid w:val="38BEE227"/>
    <w:rsid w:val="38CF9BD4"/>
    <w:rsid w:val="38D1C640"/>
    <w:rsid w:val="38D43BE9"/>
    <w:rsid w:val="38E0745D"/>
    <w:rsid w:val="38E31F34"/>
    <w:rsid w:val="38FA6D96"/>
    <w:rsid w:val="38FCD663"/>
    <w:rsid w:val="39031ED8"/>
    <w:rsid w:val="3903FBB4"/>
    <w:rsid w:val="39119444"/>
    <w:rsid w:val="3921C506"/>
    <w:rsid w:val="3932B115"/>
    <w:rsid w:val="393497DC"/>
    <w:rsid w:val="393BB62F"/>
    <w:rsid w:val="393CCAB4"/>
    <w:rsid w:val="394CC311"/>
    <w:rsid w:val="395E0037"/>
    <w:rsid w:val="3961319D"/>
    <w:rsid w:val="397A0DBC"/>
    <w:rsid w:val="397B6DC5"/>
    <w:rsid w:val="3991B20A"/>
    <w:rsid w:val="399B101B"/>
    <w:rsid w:val="39A4F113"/>
    <w:rsid w:val="39ACC28B"/>
    <w:rsid w:val="39AD459B"/>
    <w:rsid w:val="39B99615"/>
    <w:rsid w:val="39BFB9FB"/>
    <w:rsid w:val="39DBBC2D"/>
    <w:rsid w:val="39EA366F"/>
    <w:rsid w:val="3A01E75A"/>
    <w:rsid w:val="3A22EBF4"/>
    <w:rsid w:val="3A244E97"/>
    <w:rsid w:val="3A25AE8A"/>
    <w:rsid w:val="3A2B839F"/>
    <w:rsid w:val="3A2C6F25"/>
    <w:rsid w:val="3A376877"/>
    <w:rsid w:val="3A3AEE90"/>
    <w:rsid w:val="3A3EC58D"/>
    <w:rsid w:val="3A434BFA"/>
    <w:rsid w:val="3A47D903"/>
    <w:rsid w:val="3A4CB6EC"/>
    <w:rsid w:val="3A4FD366"/>
    <w:rsid w:val="3A543A57"/>
    <w:rsid w:val="3A5B202B"/>
    <w:rsid w:val="3A5BDF80"/>
    <w:rsid w:val="3A5DA4AA"/>
    <w:rsid w:val="3A5FA4A1"/>
    <w:rsid w:val="3A785C25"/>
    <w:rsid w:val="3A8664F7"/>
    <w:rsid w:val="3A8DB685"/>
    <w:rsid w:val="3A98831B"/>
    <w:rsid w:val="3A98B0A2"/>
    <w:rsid w:val="3A9F390E"/>
    <w:rsid w:val="3AA7D461"/>
    <w:rsid w:val="3AAE6FC2"/>
    <w:rsid w:val="3AC8C14E"/>
    <w:rsid w:val="3ACD48B6"/>
    <w:rsid w:val="3AD03BAB"/>
    <w:rsid w:val="3AD80895"/>
    <w:rsid w:val="3AE40F30"/>
    <w:rsid w:val="3AF3653A"/>
    <w:rsid w:val="3AFD26B8"/>
    <w:rsid w:val="3B01C919"/>
    <w:rsid w:val="3B0D5A95"/>
    <w:rsid w:val="3B1378AB"/>
    <w:rsid w:val="3B19E0DB"/>
    <w:rsid w:val="3B2077F6"/>
    <w:rsid w:val="3B25C36A"/>
    <w:rsid w:val="3B3E2B53"/>
    <w:rsid w:val="3B4098C7"/>
    <w:rsid w:val="3B6C4091"/>
    <w:rsid w:val="3B6F03ED"/>
    <w:rsid w:val="3B7D09CB"/>
    <w:rsid w:val="3B83A5FC"/>
    <w:rsid w:val="3B83C790"/>
    <w:rsid w:val="3B87B1DC"/>
    <w:rsid w:val="3B963F82"/>
    <w:rsid w:val="3B9C3A87"/>
    <w:rsid w:val="3BA7486B"/>
    <w:rsid w:val="3BA882FD"/>
    <w:rsid w:val="3BC7663A"/>
    <w:rsid w:val="3BE5B2E6"/>
    <w:rsid w:val="3BEB8B41"/>
    <w:rsid w:val="3BF23E5A"/>
    <w:rsid w:val="3BF7F188"/>
    <w:rsid w:val="3BFFE452"/>
    <w:rsid w:val="3C07FE5A"/>
    <w:rsid w:val="3C09B1A8"/>
    <w:rsid w:val="3C2162C3"/>
    <w:rsid w:val="3C28A90C"/>
    <w:rsid w:val="3C2CBCAF"/>
    <w:rsid w:val="3C369E80"/>
    <w:rsid w:val="3C3E8F5E"/>
    <w:rsid w:val="3C455CA9"/>
    <w:rsid w:val="3C4CF0C5"/>
    <w:rsid w:val="3C5BDA55"/>
    <w:rsid w:val="3C698BC6"/>
    <w:rsid w:val="3C742FA4"/>
    <w:rsid w:val="3C85297F"/>
    <w:rsid w:val="3C94DAD0"/>
    <w:rsid w:val="3C95DFD5"/>
    <w:rsid w:val="3C981CE2"/>
    <w:rsid w:val="3C9A342C"/>
    <w:rsid w:val="3C9B8866"/>
    <w:rsid w:val="3C9F0098"/>
    <w:rsid w:val="3CAD0090"/>
    <w:rsid w:val="3CAE9844"/>
    <w:rsid w:val="3CAF4551"/>
    <w:rsid w:val="3CB3DB70"/>
    <w:rsid w:val="3CBDB7BC"/>
    <w:rsid w:val="3CC0A571"/>
    <w:rsid w:val="3CCE2942"/>
    <w:rsid w:val="3CD677CF"/>
    <w:rsid w:val="3CDA178B"/>
    <w:rsid w:val="3CDF45A5"/>
    <w:rsid w:val="3CE408B3"/>
    <w:rsid w:val="3CF33DFD"/>
    <w:rsid w:val="3D1299CF"/>
    <w:rsid w:val="3D1AE510"/>
    <w:rsid w:val="3D2FAEE9"/>
    <w:rsid w:val="3D34C55E"/>
    <w:rsid w:val="3D58355A"/>
    <w:rsid w:val="3D58C47C"/>
    <w:rsid w:val="3D7CBFC3"/>
    <w:rsid w:val="3D7DB2F0"/>
    <w:rsid w:val="3D84FBFD"/>
    <w:rsid w:val="3D88935B"/>
    <w:rsid w:val="3D9BE19C"/>
    <w:rsid w:val="3DBC17D6"/>
    <w:rsid w:val="3DCB5F54"/>
    <w:rsid w:val="3DD485EC"/>
    <w:rsid w:val="3DD68668"/>
    <w:rsid w:val="3DDD2E8A"/>
    <w:rsid w:val="3DE334F5"/>
    <w:rsid w:val="3E013B66"/>
    <w:rsid w:val="3E021697"/>
    <w:rsid w:val="3E1EA6BB"/>
    <w:rsid w:val="3E2F473F"/>
    <w:rsid w:val="3E4AB6B7"/>
    <w:rsid w:val="3E4DC762"/>
    <w:rsid w:val="3E6118DB"/>
    <w:rsid w:val="3E6A7CB2"/>
    <w:rsid w:val="3E7357A0"/>
    <w:rsid w:val="3E741BFC"/>
    <w:rsid w:val="3E7C82EA"/>
    <w:rsid w:val="3E89DA15"/>
    <w:rsid w:val="3E943D47"/>
    <w:rsid w:val="3EA1951A"/>
    <w:rsid w:val="3EA2D68D"/>
    <w:rsid w:val="3EAC7117"/>
    <w:rsid w:val="3EB2E4B8"/>
    <w:rsid w:val="3EBA57E2"/>
    <w:rsid w:val="3EBD6D45"/>
    <w:rsid w:val="3EC8BECD"/>
    <w:rsid w:val="3EDE913E"/>
    <w:rsid w:val="3EDF7530"/>
    <w:rsid w:val="3EE78D17"/>
    <w:rsid w:val="3EE79DA8"/>
    <w:rsid w:val="3EEA5270"/>
    <w:rsid w:val="3EF94F6F"/>
    <w:rsid w:val="3F03D884"/>
    <w:rsid w:val="3F16560C"/>
    <w:rsid w:val="3F2AC354"/>
    <w:rsid w:val="3F2D4872"/>
    <w:rsid w:val="3F36B983"/>
    <w:rsid w:val="3F3F5153"/>
    <w:rsid w:val="3F41F357"/>
    <w:rsid w:val="3F511BBD"/>
    <w:rsid w:val="3F57B63E"/>
    <w:rsid w:val="3F8549D5"/>
    <w:rsid w:val="3F92EEE7"/>
    <w:rsid w:val="3F939A5F"/>
    <w:rsid w:val="3F968DB0"/>
    <w:rsid w:val="3FA2707E"/>
    <w:rsid w:val="3FA39C54"/>
    <w:rsid w:val="3FAC4054"/>
    <w:rsid w:val="3FB3EBA9"/>
    <w:rsid w:val="3FD7DC5F"/>
    <w:rsid w:val="3FF2922C"/>
    <w:rsid w:val="3FF98A5B"/>
    <w:rsid w:val="4001C1B1"/>
    <w:rsid w:val="401C8A41"/>
    <w:rsid w:val="402ED357"/>
    <w:rsid w:val="4049D94A"/>
    <w:rsid w:val="4051638C"/>
    <w:rsid w:val="40596A12"/>
    <w:rsid w:val="4059E74D"/>
    <w:rsid w:val="405B40D8"/>
    <w:rsid w:val="405DCD10"/>
    <w:rsid w:val="40613149"/>
    <w:rsid w:val="40686D1F"/>
    <w:rsid w:val="40688F83"/>
    <w:rsid w:val="407C18F6"/>
    <w:rsid w:val="407F966E"/>
    <w:rsid w:val="408064E2"/>
    <w:rsid w:val="4081EB8D"/>
    <w:rsid w:val="408A2182"/>
    <w:rsid w:val="409E4179"/>
    <w:rsid w:val="40A535AD"/>
    <w:rsid w:val="40AE9742"/>
    <w:rsid w:val="40B564EC"/>
    <w:rsid w:val="40B5DA6E"/>
    <w:rsid w:val="40B91456"/>
    <w:rsid w:val="40CBDDC2"/>
    <w:rsid w:val="40DA4658"/>
    <w:rsid w:val="40E9F9C2"/>
    <w:rsid w:val="40EBDECE"/>
    <w:rsid w:val="4100B4CD"/>
    <w:rsid w:val="4119F1A6"/>
    <w:rsid w:val="411B582F"/>
    <w:rsid w:val="411DB6E7"/>
    <w:rsid w:val="411F1BD3"/>
    <w:rsid w:val="4123656C"/>
    <w:rsid w:val="41238F74"/>
    <w:rsid w:val="41271DA5"/>
    <w:rsid w:val="412C338D"/>
    <w:rsid w:val="41360585"/>
    <w:rsid w:val="414395B2"/>
    <w:rsid w:val="415B4FA7"/>
    <w:rsid w:val="4164F78F"/>
    <w:rsid w:val="41666DFA"/>
    <w:rsid w:val="417223C2"/>
    <w:rsid w:val="417352CC"/>
    <w:rsid w:val="417C0824"/>
    <w:rsid w:val="4186915B"/>
    <w:rsid w:val="41919F77"/>
    <w:rsid w:val="419CE7EC"/>
    <w:rsid w:val="41A85F1D"/>
    <w:rsid w:val="41AE9BC7"/>
    <w:rsid w:val="41B3DE8B"/>
    <w:rsid w:val="41B6833C"/>
    <w:rsid w:val="41B7B970"/>
    <w:rsid w:val="41BA1387"/>
    <w:rsid w:val="41FDC842"/>
    <w:rsid w:val="420F16D2"/>
    <w:rsid w:val="4210E45B"/>
    <w:rsid w:val="421D6D27"/>
    <w:rsid w:val="422D3C9E"/>
    <w:rsid w:val="42308B05"/>
    <w:rsid w:val="423C8258"/>
    <w:rsid w:val="424FBF88"/>
    <w:rsid w:val="426D231B"/>
    <w:rsid w:val="42715B3B"/>
    <w:rsid w:val="42764259"/>
    <w:rsid w:val="427E8400"/>
    <w:rsid w:val="428921EF"/>
    <w:rsid w:val="4289817D"/>
    <w:rsid w:val="428EF972"/>
    <w:rsid w:val="42A2BF44"/>
    <w:rsid w:val="42C52AB6"/>
    <w:rsid w:val="42C9F1D5"/>
    <w:rsid w:val="42D3AF42"/>
    <w:rsid w:val="42D40439"/>
    <w:rsid w:val="42DC9945"/>
    <w:rsid w:val="42E4A644"/>
    <w:rsid w:val="42F4284A"/>
    <w:rsid w:val="42FFE375"/>
    <w:rsid w:val="43062333"/>
    <w:rsid w:val="430BFBA5"/>
    <w:rsid w:val="432A522B"/>
    <w:rsid w:val="432E07B0"/>
    <w:rsid w:val="432FE242"/>
    <w:rsid w:val="433EBBDF"/>
    <w:rsid w:val="433FBF47"/>
    <w:rsid w:val="436CE395"/>
    <w:rsid w:val="43787209"/>
    <w:rsid w:val="437F5B1B"/>
    <w:rsid w:val="43833F64"/>
    <w:rsid w:val="43847220"/>
    <w:rsid w:val="4386CF84"/>
    <w:rsid w:val="43B2CE0D"/>
    <w:rsid w:val="43B5BE51"/>
    <w:rsid w:val="43BDE536"/>
    <w:rsid w:val="43C948F1"/>
    <w:rsid w:val="43DCAF55"/>
    <w:rsid w:val="43FAF344"/>
    <w:rsid w:val="43FB6CAD"/>
    <w:rsid w:val="44134485"/>
    <w:rsid w:val="44141FBE"/>
    <w:rsid w:val="441B97AC"/>
    <w:rsid w:val="441D6B45"/>
    <w:rsid w:val="4421D6B7"/>
    <w:rsid w:val="44294585"/>
    <w:rsid w:val="4436A21F"/>
    <w:rsid w:val="4442278B"/>
    <w:rsid w:val="444A9D7A"/>
    <w:rsid w:val="444EFCDA"/>
    <w:rsid w:val="44509296"/>
    <w:rsid w:val="44595E0F"/>
    <w:rsid w:val="446AF175"/>
    <w:rsid w:val="448E8B3C"/>
    <w:rsid w:val="44970602"/>
    <w:rsid w:val="44984F42"/>
    <w:rsid w:val="44A80B85"/>
    <w:rsid w:val="44B89BDE"/>
    <w:rsid w:val="44BB853B"/>
    <w:rsid w:val="44C60F7C"/>
    <w:rsid w:val="44CD9AF7"/>
    <w:rsid w:val="44D7E2E1"/>
    <w:rsid w:val="44D907A2"/>
    <w:rsid w:val="44D9EB5F"/>
    <w:rsid w:val="44E1A128"/>
    <w:rsid w:val="44E2EBD8"/>
    <w:rsid w:val="4500BBB9"/>
    <w:rsid w:val="4506B160"/>
    <w:rsid w:val="450923A1"/>
    <w:rsid w:val="451052A4"/>
    <w:rsid w:val="451BE86C"/>
    <w:rsid w:val="45233A61"/>
    <w:rsid w:val="453D8B74"/>
    <w:rsid w:val="45585CF4"/>
    <w:rsid w:val="45684FF9"/>
    <w:rsid w:val="45760E00"/>
    <w:rsid w:val="457FA5BA"/>
    <w:rsid w:val="4580FE7F"/>
    <w:rsid w:val="4592F5E6"/>
    <w:rsid w:val="45A2A5CE"/>
    <w:rsid w:val="45A69B0D"/>
    <w:rsid w:val="45A75A71"/>
    <w:rsid w:val="45AF232D"/>
    <w:rsid w:val="45C0DDA7"/>
    <w:rsid w:val="45FA3973"/>
    <w:rsid w:val="45FD4C0D"/>
    <w:rsid w:val="460D304F"/>
    <w:rsid w:val="4616429A"/>
    <w:rsid w:val="46298CA9"/>
    <w:rsid w:val="4637A491"/>
    <w:rsid w:val="463BDAB1"/>
    <w:rsid w:val="4653A966"/>
    <w:rsid w:val="465D2EC8"/>
    <w:rsid w:val="4673207E"/>
    <w:rsid w:val="468D66E5"/>
    <w:rsid w:val="468F3E58"/>
    <w:rsid w:val="46A0BBB8"/>
    <w:rsid w:val="46ABBDFE"/>
    <w:rsid w:val="46AD7DAC"/>
    <w:rsid w:val="46B2848C"/>
    <w:rsid w:val="46B436CE"/>
    <w:rsid w:val="46D0D684"/>
    <w:rsid w:val="46D17714"/>
    <w:rsid w:val="46D26AD4"/>
    <w:rsid w:val="46DAC1F3"/>
    <w:rsid w:val="46EEC3EE"/>
    <w:rsid w:val="46F03A54"/>
    <w:rsid w:val="46F4F02F"/>
    <w:rsid w:val="46FE58A6"/>
    <w:rsid w:val="4704A710"/>
    <w:rsid w:val="4709F538"/>
    <w:rsid w:val="470E568F"/>
    <w:rsid w:val="47149DBA"/>
    <w:rsid w:val="471A0F55"/>
    <w:rsid w:val="4724D0D9"/>
    <w:rsid w:val="473240CE"/>
    <w:rsid w:val="4737B689"/>
    <w:rsid w:val="4738009C"/>
    <w:rsid w:val="475DEC1F"/>
    <w:rsid w:val="4760D862"/>
    <w:rsid w:val="476424E6"/>
    <w:rsid w:val="476EA99E"/>
    <w:rsid w:val="478DE9F9"/>
    <w:rsid w:val="479011F2"/>
    <w:rsid w:val="4795B2B1"/>
    <w:rsid w:val="47A0737D"/>
    <w:rsid w:val="47A9367F"/>
    <w:rsid w:val="47B19B02"/>
    <w:rsid w:val="47C55FB3"/>
    <w:rsid w:val="47CD907E"/>
    <w:rsid w:val="47D91D78"/>
    <w:rsid w:val="47E7ED4B"/>
    <w:rsid w:val="47EE170A"/>
    <w:rsid w:val="47F77FA8"/>
    <w:rsid w:val="47FB467B"/>
    <w:rsid w:val="47FC36A0"/>
    <w:rsid w:val="47FFA683"/>
    <w:rsid w:val="480248F6"/>
    <w:rsid w:val="480BC75B"/>
    <w:rsid w:val="4810FF50"/>
    <w:rsid w:val="481B0753"/>
    <w:rsid w:val="4842192A"/>
    <w:rsid w:val="484F43DE"/>
    <w:rsid w:val="48512954"/>
    <w:rsid w:val="48570196"/>
    <w:rsid w:val="48623BC8"/>
    <w:rsid w:val="48640585"/>
    <w:rsid w:val="489112EE"/>
    <w:rsid w:val="48A72573"/>
    <w:rsid w:val="48AA680D"/>
    <w:rsid w:val="48DF0F56"/>
    <w:rsid w:val="48F1042E"/>
    <w:rsid w:val="48F5F255"/>
    <w:rsid w:val="48F6DFCE"/>
    <w:rsid w:val="48F983B0"/>
    <w:rsid w:val="48FCDF12"/>
    <w:rsid w:val="4913E2B1"/>
    <w:rsid w:val="49165BBD"/>
    <w:rsid w:val="491ACD5F"/>
    <w:rsid w:val="492D4035"/>
    <w:rsid w:val="4937A686"/>
    <w:rsid w:val="4966B154"/>
    <w:rsid w:val="4974335C"/>
    <w:rsid w:val="497916AD"/>
    <w:rsid w:val="4983668C"/>
    <w:rsid w:val="4989B646"/>
    <w:rsid w:val="499332D5"/>
    <w:rsid w:val="49A6086B"/>
    <w:rsid w:val="49AD7863"/>
    <w:rsid w:val="49ADCFD2"/>
    <w:rsid w:val="49BE493F"/>
    <w:rsid w:val="49C19EFC"/>
    <w:rsid w:val="49C903D2"/>
    <w:rsid w:val="49DBF962"/>
    <w:rsid w:val="49ED993C"/>
    <w:rsid w:val="49F146CF"/>
    <w:rsid w:val="49FCEC79"/>
    <w:rsid w:val="4A049DFB"/>
    <w:rsid w:val="4A0B0BEF"/>
    <w:rsid w:val="4A2C2973"/>
    <w:rsid w:val="4A4FD1F7"/>
    <w:rsid w:val="4A570D77"/>
    <w:rsid w:val="4A7212CF"/>
    <w:rsid w:val="4A76B9AE"/>
    <w:rsid w:val="4A8083DD"/>
    <w:rsid w:val="4A84F69D"/>
    <w:rsid w:val="4AB47B96"/>
    <w:rsid w:val="4AC059CB"/>
    <w:rsid w:val="4AC5A93C"/>
    <w:rsid w:val="4AC61EE7"/>
    <w:rsid w:val="4AE29ED3"/>
    <w:rsid w:val="4AE44872"/>
    <w:rsid w:val="4AF3F6F7"/>
    <w:rsid w:val="4AFB91BE"/>
    <w:rsid w:val="4AFD21CF"/>
    <w:rsid w:val="4B080DAB"/>
    <w:rsid w:val="4B0E5167"/>
    <w:rsid w:val="4B2DCDAD"/>
    <w:rsid w:val="4B31D4A2"/>
    <w:rsid w:val="4B3417CE"/>
    <w:rsid w:val="4B34BA25"/>
    <w:rsid w:val="4B366EB2"/>
    <w:rsid w:val="4B3AF71A"/>
    <w:rsid w:val="4B3B7994"/>
    <w:rsid w:val="4B523A39"/>
    <w:rsid w:val="4B600529"/>
    <w:rsid w:val="4B61521C"/>
    <w:rsid w:val="4B65FE8E"/>
    <w:rsid w:val="4B6A09A4"/>
    <w:rsid w:val="4B7AC255"/>
    <w:rsid w:val="4B8F5190"/>
    <w:rsid w:val="4B987D45"/>
    <w:rsid w:val="4BA39F96"/>
    <w:rsid w:val="4BAC9F20"/>
    <w:rsid w:val="4BCDEF2B"/>
    <w:rsid w:val="4BD6A769"/>
    <w:rsid w:val="4BD72E18"/>
    <w:rsid w:val="4BE967CD"/>
    <w:rsid w:val="4BEE3E4A"/>
    <w:rsid w:val="4C031477"/>
    <w:rsid w:val="4C08E9C8"/>
    <w:rsid w:val="4C17E067"/>
    <w:rsid w:val="4C192DC1"/>
    <w:rsid w:val="4C1B3219"/>
    <w:rsid w:val="4C3EBC76"/>
    <w:rsid w:val="4C4B2C70"/>
    <w:rsid w:val="4C5117A6"/>
    <w:rsid w:val="4C63BBDC"/>
    <w:rsid w:val="4C6C38F5"/>
    <w:rsid w:val="4C6FB6DA"/>
    <w:rsid w:val="4C71F17D"/>
    <w:rsid w:val="4C7574A0"/>
    <w:rsid w:val="4C7B7A3C"/>
    <w:rsid w:val="4C7D15E4"/>
    <w:rsid w:val="4C8929CD"/>
    <w:rsid w:val="4C910DE7"/>
    <w:rsid w:val="4C92D17C"/>
    <w:rsid w:val="4CA3F30D"/>
    <w:rsid w:val="4CA77BFB"/>
    <w:rsid w:val="4CAE5AEA"/>
    <w:rsid w:val="4CB6324F"/>
    <w:rsid w:val="4CBF151A"/>
    <w:rsid w:val="4CC3FDF4"/>
    <w:rsid w:val="4CCC2D80"/>
    <w:rsid w:val="4CE593FD"/>
    <w:rsid w:val="4D0BA920"/>
    <w:rsid w:val="4D1E87C9"/>
    <w:rsid w:val="4D2BCDCB"/>
    <w:rsid w:val="4D3642A3"/>
    <w:rsid w:val="4D4BDFBA"/>
    <w:rsid w:val="4D5830ED"/>
    <w:rsid w:val="4D6049EC"/>
    <w:rsid w:val="4D6E06C6"/>
    <w:rsid w:val="4D755246"/>
    <w:rsid w:val="4D7E8CBA"/>
    <w:rsid w:val="4D96E462"/>
    <w:rsid w:val="4D9CCEAA"/>
    <w:rsid w:val="4D9CF561"/>
    <w:rsid w:val="4DA16C58"/>
    <w:rsid w:val="4DB175FC"/>
    <w:rsid w:val="4DB98E91"/>
    <w:rsid w:val="4DEBD241"/>
    <w:rsid w:val="4DF47941"/>
    <w:rsid w:val="4DF5C2EC"/>
    <w:rsid w:val="4E177BD7"/>
    <w:rsid w:val="4E219BDB"/>
    <w:rsid w:val="4E368F16"/>
    <w:rsid w:val="4E3E4FE7"/>
    <w:rsid w:val="4E476C18"/>
    <w:rsid w:val="4E567B50"/>
    <w:rsid w:val="4E6C4E65"/>
    <w:rsid w:val="4E7546C4"/>
    <w:rsid w:val="4E7F29DE"/>
    <w:rsid w:val="4E966EE2"/>
    <w:rsid w:val="4E983143"/>
    <w:rsid w:val="4E9E0A7D"/>
    <w:rsid w:val="4EA261B5"/>
    <w:rsid w:val="4EA48CE6"/>
    <w:rsid w:val="4EA562CA"/>
    <w:rsid w:val="4EA7AAA3"/>
    <w:rsid w:val="4EAA9E5B"/>
    <w:rsid w:val="4EAF2297"/>
    <w:rsid w:val="4EB621A8"/>
    <w:rsid w:val="4EB6DADB"/>
    <w:rsid w:val="4EC6A893"/>
    <w:rsid w:val="4ECE2444"/>
    <w:rsid w:val="4EEC14B2"/>
    <w:rsid w:val="4EF77282"/>
    <w:rsid w:val="4EFD6E20"/>
    <w:rsid w:val="4F0F517E"/>
    <w:rsid w:val="4F16FC44"/>
    <w:rsid w:val="4F17EE8E"/>
    <w:rsid w:val="4F1DFFD3"/>
    <w:rsid w:val="4F35C25E"/>
    <w:rsid w:val="4F36A9DB"/>
    <w:rsid w:val="4F37B2DC"/>
    <w:rsid w:val="4F454817"/>
    <w:rsid w:val="4F604B78"/>
    <w:rsid w:val="4F670EEA"/>
    <w:rsid w:val="4F714DF3"/>
    <w:rsid w:val="4F76787F"/>
    <w:rsid w:val="4F86DE89"/>
    <w:rsid w:val="4F8B0DC5"/>
    <w:rsid w:val="4F9B4740"/>
    <w:rsid w:val="4FA5232F"/>
    <w:rsid w:val="4FAACFDF"/>
    <w:rsid w:val="4FAF12F2"/>
    <w:rsid w:val="4FC54BB8"/>
    <w:rsid w:val="4FD0B346"/>
    <w:rsid w:val="4FF242A6"/>
    <w:rsid w:val="4FF6650A"/>
    <w:rsid w:val="50024F5E"/>
    <w:rsid w:val="500411BA"/>
    <w:rsid w:val="50128B5C"/>
    <w:rsid w:val="501A2DE4"/>
    <w:rsid w:val="501E6954"/>
    <w:rsid w:val="501FD373"/>
    <w:rsid w:val="502892A0"/>
    <w:rsid w:val="503FF41B"/>
    <w:rsid w:val="504FB2C4"/>
    <w:rsid w:val="5055CB90"/>
    <w:rsid w:val="5058F628"/>
    <w:rsid w:val="505D128D"/>
    <w:rsid w:val="50652957"/>
    <w:rsid w:val="507DDBCF"/>
    <w:rsid w:val="50864218"/>
    <w:rsid w:val="5099D8DD"/>
    <w:rsid w:val="50A2B8A7"/>
    <w:rsid w:val="50A79630"/>
    <w:rsid w:val="50A83572"/>
    <w:rsid w:val="50AD4B3B"/>
    <w:rsid w:val="50AE7F3A"/>
    <w:rsid w:val="50B901B2"/>
    <w:rsid w:val="50BB6F70"/>
    <w:rsid w:val="50CB2664"/>
    <w:rsid w:val="50CBA188"/>
    <w:rsid w:val="50CFB32B"/>
    <w:rsid w:val="50D9DFF5"/>
    <w:rsid w:val="50EFF0A2"/>
    <w:rsid w:val="50F8B3C4"/>
    <w:rsid w:val="50FA9330"/>
    <w:rsid w:val="50FCD409"/>
    <w:rsid w:val="511223A1"/>
    <w:rsid w:val="512C37FA"/>
    <w:rsid w:val="513F5670"/>
    <w:rsid w:val="51554CAB"/>
    <w:rsid w:val="516340D1"/>
    <w:rsid w:val="5167E0E4"/>
    <w:rsid w:val="5181F6E1"/>
    <w:rsid w:val="51838B6A"/>
    <w:rsid w:val="51857B69"/>
    <w:rsid w:val="51B0F8C5"/>
    <w:rsid w:val="51B3F9A9"/>
    <w:rsid w:val="51BF3A83"/>
    <w:rsid w:val="51CA9761"/>
    <w:rsid w:val="51CEA305"/>
    <w:rsid w:val="51D09AD9"/>
    <w:rsid w:val="51D2AA6F"/>
    <w:rsid w:val="51DA6D99"/>
    <w:rsid w:val="51DDAB94"/>
    <w:rsid w:val="51E68974"/>
    <w:rsid w:val="51E9EC20"/>
    <w:rsid w:val="52092583"/>
    <w:rsid w:val="52267FF4"/>
    <w:rsid w:val="522E04B5"/>
    <w:rsid w:val="524BA22F"/>
    <w:rsid w:val="524DE41F"/>
    <w:rsid w:val="5258C1E8"/>
    <w:rsid w:val="5260FA8F"/>
    <w:rsid w:val="5273F69A"/>
    <w:rsid w:val="528FF90F"/>
    <w:rsid w:val="52A06268"/>
    <w:rsid w:val="52A48523"/>
    <w:rsid w:val="52A56380"/>
    <w:rsid w:val="52AC186B"/>
    <w:rsid w:val="52AC638D"/>
    <w:rsid w:val="52AF87D2"/>
    <w:rsid w:val="52B6F99C"/>
    <w:rsid w:val="52BD28F8"/>
    <w:rsid w:val="52C77E41"/>
    <w:rsid w:val="52D13FD5"/>
    <w:rsid w:val="52DE1700"/>
    <w:rsid w:val="52E9EFAE"/>
    <w:rsid w:val="52ECFEA9"/>
    <w:rsid w:val="52FFE658"/>
    <w:rsid w:val="53061926"/>
    <w:rsid w:val="53064DEC"/>
    <w:rsid w:val="530DB495"/>
    <w:rsid w:val="530F0746"/>
    <w:rsid w:val="5311F4BC"/>
    <w:rsid w:val="5315956F"/>
    <w:rsid w:val="5344FFBC"/>
    <w:rsid w:val="5347C37A"/>
    <w:rsid w:val="534D67B8"/>
    <w:rsid w:val="534DE56C"/>
    <w:rsid w:val="53530CC0"/>
    <w:rsid w:val="53669432"/>
    <w:rsid w:val="536B876F"/>
    <w:rsid w:val="5370FAB9"/>
    <w:rsid w:val="53804994"/>
    <w:rsid w:val="538C5C9E"/>
    <w:rsid w:val="53AB6420"/>
    <w:rsid w:val="53AF311B"/>
    <w:rsid w:val="53C0D13C"/>
    <w:rsid w:val="53DCEB3E"/>
    <w:rsid w:val="53E392D8"/>
    <w:rsid w:val="53E5BEBC"/>
    <w:rsid w:val="53F356EB"/>
    <w:rsid w:val="54134C18"/>
    <w:rsid w:val="5414B1F1"/>
    <w:rsid w:val="5426E99B"/>
    <w:rsid w:val="543CE639"/>
    <w:rsid w:val="54535CA2"/>
    <w:rsid w:val="545A9393"/>
    <w:rsid w:val="54640D8D"/>
    <w:rsid w:val="548A81F5"/>
    <w:rsid w:val="549F3E21"/>
    <w:rsid w:val="54A485DB"/>
    <w:rsid w:val="54AB223F"/>
    <w:rsid w:val="54AC3892"/>
    <w:rsid w:val="54B73016"/>
    <w:rsid w:val="54E30B6C"/>
    <w:rsid w:val="54E6AB12"/>
    <w:rsid w:val="54E6F027"/>
    <w:rsid w:val="54E94B24"/>
    <w:rsid w:val="54EF8A09"/>
    <w:rsid w:val="54FA9B05"/>
    <w:rsid w:val="551A6367"/>
    <w:rsid w:val="551B18BD"/>
    <w:rsid w:val="551D21A4"/>
    <w:rsid w:val="55241A00"/>
    <w:rsid w:val="5528C023"/>
    <w:rsid w:val="55474557"/>
    <w:rsid w:val="554D301C"/>
    <w:rsid w:val="5550A923"/>
    <w:rsid w:val="5553BA33"/>
    <w:rsid w:val="5555DE6A"/>
    <w:rsid w:val="556897EF"/>
    <w:rsid w:val="556B9583"/>
    <w:rsid w:val="556C1C04"/>
    <w:rsid w:val="556DAFFA"/>
    <w:rsid w:val="556E8BB2"/>
    <w:rsid w:val="557DC5F5"/>
    <w:rsid w:val="558A8220"/>
    <w:rsid w:val="55969C3A"/>
    <w:rsid w:val="55A0B632"/>
    <w:rsid w:val="55A733B9"/>
    <w:rsid w:val="55AECF7B"/>
    <w:rsid w:val="55AF82AF"/>
    <w:rsid w:val="55B0D3E7"/>
    <w:rsid w:val="55B6B598"/>
    <w:rsid w:val="55B94CE7"/>
    <w:rsid w:val="55C9E7AD"/>
    <w:rsid w:val="55CE2EF8"/>
    <w:rsid w:val="55D5706B"/>
    <w:rsid w:val="55D8A422"/>
    <w:rsid w:val="55DFF422"/>
    <w:rsid w:val="55F48CE9"/>
    <w:rsid w:val="55F568A1"/>
    <w:rsid w:val="55F8BC8E"/>
    <w:rsid w:val="560720DE"/>
    <w:rsid w:val="56149773"/>
    <w:rsid w:val="561CB43A"/>
    <w:rsid w:val="56208CAB"/>
    <w:rsid w:val="562151C4"/>
    <w:rsid w:val="56234623"/>
    <w:rsid w:val="563D7D7A"/>
    <w:rsid w:val="5647A880"/>
    <w:rsid w:val="566808C0"/>
    <w:rsid w:val="5668AF25"/>
    <w:rsid w:val="566A22CD"/>
    <w:rsid w:val="566A45C8"/>
    <w:rsid w:val="566A5D2C"/>
    <w:rsid w:val="566D8573"/>
    <w:rsid w:val="56704D0C"/>
    <w:rsid w:val="568C7E08"/>
    <w:rsid w:val="568FF912"/>
    <w:rsid w:val="56A53F09"/>
    <w:rsid w:val="56A94E98"/>
    <w:rsid w:val="56E0A05A"/>
    <w:rsid w:val="56E0DA1E"/>
    <w:rsid w:val="56E9A4F3"/>
    <w:rsid w:val="56EAD134"/>
    <w:rsid w:val="56EEBD8E"/>
    <w:rsid w:val="56F2298B"/>
    <w:rsid w:val="56F2602B"/>
    <w:rsid w:val="57015E29"/>
    <w:rsid w:val="5705761F"/>
    <w:rsid w:val="57085580"/>
    <w:rsid w:val="570926FC"/>
    <w:rsid w:val="570B6480"/>
    <w:rsid w:val="570DEB50"/>
    <w:rsid w:val="57278D4A"/>
    <w:rsid w:val="5727C37D"/>
    <w:rsid w:val="572C8DD2"/>
    <w:rsid w:val="574DD1D9"/>
    <w:rsid w:val="57511CCF"/>
    <w:rsid w:val="575682BA"/>
    <w:rsid w:val="576BA590"/>
    <w:rsid w:val="576D2A91"/>
    <w:rsid w:val="577D4D93"/>
    <w:rsid w:val="578EB3B4"/>
    <w:rsid w:val="5791F6EC"/>
    <w:rsid w:val="57A0AFFE"/>
    <w:rsid w:val="57A124B2"/>
    <w:rsid w:val="57A3A5D7"/>
    <w:rsid w:val="57AD8DB2"/>
    <w:rsid w:val="57B8BC79"/>
    <w:rsid w:val="57BBF7FA"/>
    <w:rsid w:val="57C102AB"/>
    <w:rsid w:val="57DA7B2C"/>
    <w:rsid w:val="57F78225"/>
    <w:rsid w:val="57F7CA16"/>
    <w:rsid w:val="580966ED"/>
    <w:rsid w:val="58099A63"/>
    <w:rsid w:val="581B7318"/>
    <w:rsid w:val="581B7D1A"/>
    <w:rsid w:val="5821EEA7"/>
    <w:rsid w:val="5838D826"/>
    <w:rsid w:val="58478143"/>
    <w:rsid w:val="584D123C"/>
    <w:rsid w:val="5851B989"/>
    <w:rsid w:val="5851C6D2"/>
    <w:rsid w:val="58549871"/>
    <w:rsid w:val="5865F04A"/>
    <w:rsid w:val="58706181"/>
    <w:rsid w:val="5873852F"/>
    <w:rsid w:val="58906A84"/>
    <w:rsid w:val="58B2097D"/>
    <w:rsid w:val="58BD8617"/>
    <w:rsid w:val="58C12E58"/>
    <w:rsid w:val="58CCFD58"/>
    <w:rsid w:val="58DC1085"/>
    <w:rsid w:val="58E18B05"/>
    <w:rsid w:val="58E3D4A4"/>
    <w:rsid w:val="58F0F60C"/>
    <w:rsid w:val="58F13C0B"/>
    <w:rsid w:val="58F5E694"/>
    <w:rsid w:val="58FFA720"/>
    <w:rsid w:val="59050CB5"/>
    <w:rsid w:val="59136471"/>
    <w:rsid w:val="591770F2"/>
    <w:rsid w:val="59223247"/>
    <w:rsid w:val="5928DB1D"/>
    <w:rsid w:val="5929CBCF"/>
    <w:rsid w:val="5930F3A7"/>
    <w:rsid w:val="594E8A58"/>
    <w:rsid w:val="595C3CD4"/>
    <w:rsid w:val="597A7EB1"/>
    <w:rsid w:val="597C9EA1"/>
    <w:rsid w:val="598AC4F8"/>
    <w:rsid w:val="5998F507"/>
    <w:rsid w:val="5999A033"/>
    <w:rsid w:val="59A72798"/>
    <w:rsid w:val="59B5D721"/>
    <w:rsid w:val="59C84E65"/>
    <w:rsid w:val="59CF954D"/>
    <w:rsid w:val="59E0EBCD"/>
    <w:rsid w:val="59F5681A"/>
    <w:rsid w:val="59FFE78C"/>
    <w:rsid w:val="5A0B6416"/>
    <w:rsid w:val="5A1F4650"/>
    <w:rsid w:val="5A1FDB30"/>
    <w:rsid w:val="5A303D49"/>
    <w:rsid w:val="5A3715B5"/>
    <w:rsid w:val="5A4ADFE8"/>
    <w:rsid w:val="5A582979"/>
    <w:rsid w:val="5A5CBF95"/>
    <w:rsid w:val="5A5DAF3C"/>
    <w:rsid w:val="5A60B03A"/>
    <w:rsid w:val="5A67FD2E"/>
    <w:rsid w:val="5A69E51E"/>
    <w:rsid w:val="5A72E1FA"/>
    <w:rsid w:val="5A78BA9C"/>
    <w:rsid w:val="5A844E26"/>
    <w:rsid w:val="5A96DE8D"/>
    <w:rsid w:val="5AA77A0D"/>
    <w:rsid w:val="5ABADC4D"/>
    <w:rsid w:val="5ABCB527"/>
    <w:rsid w:val="5ACF7672"/>
    <w:rsid w:val="5AD50923"/>
    <w:rsid w:val="5AD748E6"/>
    <w:rsid w:val="5ADD0F06"/>
    <w:rsid w:val="5AE69E82"/>
    <w:rsid w:val="5AEA01CB"/>
    <w:rsid w:val="5AF09C25"/>
    <w:rsid w:val="5AF36C35"/>
    <w:rsid w:val="5AFE8E42"/>
    <w:rsid w:val="5B1880F9"/>
    <w:rsid w:val="5B25BECF"/>
    <w:rsid w:val="5B2C4BFD"/>
    <w:rsid w:val="5B2E16C0"/>
    <w:rsid w:val="5B2F4DEF"/>
    <w:rsid w:val="5B388839"/>
    <w:rsid w:val="5B6841FD"/>
    <w:rsid w:val="5B6957C4"/>
    <w:rsid w:val="5B9522D8"/>
    <w:rsid w:val="5B994E5F"/>
    <w:rsid w:val="5BAE9753"/>
    <w:rsid w:val="5BCBD809"/>
    <w:rsid w:val="5BD62DA8"/>
    <w:rsid w:val="5BDB145B"/>
    <w:rsid w:val="5BFBAF3E"/>
    <w:rsid w:val="5BFC12E4"/>
    <w:rsid w:val="5BFDE383"/>
    <w:rsid w:val="5C033F99"/>
    <w:rsid w:val="5C09B10F"/>
    <w:rsid w:val="5C1F105A"/>
    <w:rsid w:val="5C2E156D"/>
    <w:rsid w:val="5C2F6120"/>
    <w:rsid w:val="5C31C6DE"/>
    <w:rsid w:val="5C3CB0FB"/>
    <w:rsid w:val="5C41564D"/>
    <w:rsid w:val="5C4F7947"/>
    <w:rsid w:val="5C4FDE7C"/>
    <w:rsid w:val="5C53DE1D"/>
    <w:rsid w:val="5C5D80FF"/>
    <w:rsid w:val="5C69D53B"/>
    <w:rsid w:val="5C76EC6E"/>
    <w:rsid w:val="5C80432C"/>
    <w:rsid w:val="5C9C707B"/>
    <w:rsid w:val="5CA1412A"/>
    <w:rsid w:val="5CAFD51C"/>
    <w:rsid w:val="5CB8A9C1"/>
    <w:rsid w:val="5CBD64A0"/>
    <w:rsid w:val="5CDED4E0"/>
    <w:rsid w:val="5CDF4D00"/>
    <w:rsid w:val="5CF30D60"/>
    <w:rsid w:val="5CF3F7B0"/>
    <w:rsid w:val="5D00D3BA"/>
    <w:rsid w:val="5D0DD7FB"/>
    <w:rsid w:val="5D19C415"/>
    <w:rsid w:val="5D3F7E6D"/>
    <w:rsid w:val="5D43AC5A"/>
    <w:rsid w:val="5D568DB7"/>
    <w:rsid w:val="5D579360"/>
    <w:rsid w:val="5D6746C3"/>
    <w:rsid w:val="5D6C3F3E"/>
    <w:rsid w:val="5D80A68B"/>
    <w:rsid w:val="5D881FE8"/>
    <w:rsid w:val="5D8F0D54"/>
    <w:rsid w:val="5D91FF0E"/>
    <w:rsid w:val="5D959F36"/>
    <w:rsid w:val="5DBEB9A6"/>
    <w:rsid w:val="5DDBA2C2"/>
    <w:rsid w:val="5DDCB257"/>
    <w:rsid w:val="5DDE2AF6"/>
    <w:rsid w:val="5DDE5B2C"/>
    <w:rsid w:val="5DE6DF99"/>
    <w:rsid w:val="5DED565B"/>
    <w:rsid w:val="5DEEF159"/>
    <w:rsid w:val="5DF23340"/>
    <w:rsid w:val="5E119B8E"/>
    <w:rsid w:val="5E23144B"/>
    <w:rsid w:val="5E24A442"/>
    <w:rsid w:val="5E24F0EC"/>
    <w:rsid w:val="5E2A8891"/>
    <w:rsid w:val="5E2DFFFF"/>
    <w:rsid w:val="5E39E439"/>
    <w:rsid w:val="5E3D3E00"/>
    <w:rsid w:val="5E3E708D"/>
    <w:rsid w:val="5E525ED7"/>
    <w:rsid w:val="5E532566"/>
    <w:rsid w:val="5E5AE125"/>
    <w:rsid w:val="5E5D8030"/>
    <w:rsid w:val="5E7D75AE"/>
    <w:rsid w:val="5E94B655"/>
    <w:rsid w:val="5E9A3ACF"/>
    <w:rsid w:val="5EA3FD89"/>
    <w:rsid w:val="5EA4FC98"/>
    <w:rsid w:val="5EC4022E"/>
    <w:rsid w:val="5EC45219"/>
    <w:rsid w:val="5ECCFEC2"/>
    <w:rsid w:val="5ECDE47B"/>
    <w:rsid w:val="5ED61B07"/>
    <w:rsid w:val="5ED6C509"/>
    <w:rsid w:val="5EDA5F96"/>
    <w:rsid w:val="5EF4D10E"/>
    <w:rsid w:val="5EF70448"/>
    <w:rsid w:val="5EF72255"/>
    <w:rsid w:val="5EFA8E56"/>
    <w:rsid w:val="5EFFEED4"/>
    <w:rsid w:val="5F03B8F2"/>
    <w:rsid w:val="5F106A34"/>
    <w:rsid w:val="5F27843A"/>
    <w:rsid w:val="5F2A53A2"/>
    <w:rsid w:val="5F2C6FA6"/>
    <w:rsid w:val="5F3130AD"/>
    <w:rsid w:val="5F4D4E69"/>
    <w:rsid w:val="5F4F67DD"/>
    <w:rsid w:val="5F53ABE3"/>
    <w:rsid w:val="5F5CADFF"/>
    <w:rsid w:val="5F5F2DF4"/>
    <w:rsid w:val="5F614257"/>
    <w:rsid w:val="5F68CE48"/>
    <w:rsid w:val="5F69C8F2"/>
    <w:rsid w:val="5F6C7D08"/>
    <w:rsid w:val="5F968185"/>
    <w:rsid w:val="5FA19F32"/>
    <w:rsid w:val="5FB19971"/>
    <w:rsid w:val="5FB884E7"/>
    <w:rsid w:val="5FBE11F9"/>
    <w:rsid w:val="5FC066B1"/>
    <w:rsid w:val="5FC49AC9"/>
    <w:rsid w:val="5FCA690B"/>
    <w:rsid w:val="5FD96381"/>
    <w:rsid w:val="5FDFFB61"/>
    <w:rsid w:val="5FE063AC"/>
    <w:rsid w:val="5FEF9B25"/>
    <w:rsid w:val="60066152"/>
    <w:rsid w:val="60206B4E"/>
    <w:rsid w:val="6027F881"/>
    <w:rsid w:val="602E1868"/>
    <w:rsid w:val="603546D8"/>
    <w:rsid w:val="6043361E"/>
    <w:rsid w:val="605A588D"/>
    <w:rsid w:val="606BF29A"/>
    <w:rsid w:val="6070649B"/>
    <w:rsid w:val="60794C1D"/>
    <w:rsid w:val="608F412D"/>
    <w:rsid w:val="609B1B0B"/>
    <w:rsid w:val="609BB893"/>
    <w:rsid w:val="60A5C27F"/>
    <w:rsid w:val="60B7BF89"/>
    <w:rsid w:val="60BA738F"/>
    <w:rsid w:val="60C1F9A2"/>
    <w:rsid w:val="60D538CA"/>
    <w:rsid w:val="60E25ECC"/>
    <w:rsid w:val="60E4EF7D"/>
    <w:rsid w:val="60E935F4"/>
    <w:rsid w:val="60F8B837"/>
    <w:rsid w:val="610DF8D8"/>
    <w:rsid w:val="6118623B"/>
    <w:rsid w:val="611C2B1F"/>
    <w:rsid w:val="611D6D37"/>
    <w:rsid w:val="6125222F"/>
    <w:rsid w:val="61260AC4"/>
    <w:rsid w:val="61316EBF"/>
    <w:rsid w:val="613DF1D6"/>
    <w:rsid w:val="61418711"/>
    <w:rsid w:val="6144714E"/>
    <w:rsid w:val="614A3527"/>
    <w:rsid w:val="614C36C8"/>
    <w:rsid w:val="615D2E2F"/>
    <w:rsid w:val="616D9DD3"/>
    <w:rsid w:val="616F5C47"/>
    <w:rsid w:val="6185EE77"/>
    <w:rsid w:val="61918023"/>
    <w:rsid w:val="61944638"/>
    <w:rsid w:val="61C0B649"/>
    <w:rsid w:val="61CD9324"/>
    <w:rsid w:val="61DB6706"/>
    <w:rsid w:val="61DBD41E"/>
    <w:rsid w:val="61F28475"/>
    <w:rsid w:val="620972E3"/>
    <w:rsid w:val="6212AF42"/>
    <w:rsid w:val="621A5906"/>
    <w:rsid w:val="621B90F5"/>
    <w:rsid w:val="6229989B"/>
    <w:rsid w:val="623FEB9D"/>
    <w:rsid w:val="624D0B89"/>
    <w:rsid w:val="6265B7C9"/>
    <w:rsid w:val="6274FC37"/>
    <w:rsid w:val="627D39A0"/>
    <w:rsid w:val="62856480"/>
    <w:rsid w:val="6292B2F0"/>
    <w:rsid w:val="62935500"/>
    <w:rsid w:val="6295B6FD"/>
    <w:rsid w:val="6299B94A"/>
    <w:rsid w:val="62A19AE3"/>
    <w:rsid w:val="62A736BC"/>
    <w:rsid w:val="62A76C17"/>
    <w:rsid w:val="62A98CBA"/>
    <w:rsid w:val="62AB8FCD"/>
    <w:rsid w:val="62B16782"/>
    <w:rsid w:val="62B27408"/>
    <w:rsid w:val="62B4DD37"/>
    <w:rsid w:val="62BE9AB6"/>
    <w:rsid w:val="62C4C677"/>
    <w:rsid w:val="62C5914B"/>
    <w:rsid w:val="62E7AF8E"/>
    <w:rsid w:val="62F72AC6"/>
    <w:rsid w:val="62FE7FA4"/>
    <w:rsid w:val="6303262B"/>
    <w:rsid w:val="6313417E"/>
    <w:rsid w:val="631BB566"/>
    <w:rsid w:val="633ED704"/>
    <w:rsid w:val="635E52EE"/>
    <w:rsid w:val="636E606B"/>
    <w:rsid w:val="6374AF49"/>
    <w:rsid w:val="637A158F"/>
    <w:rsid w:val="637C3197"/>
    <w:rsid w:val="63919634"/>
    <w:rsid w:val="63A017B6"/>
    <w:rsid w:val="63A056A1"/>
    <w:rsid w:val="63A49324"/>
    <w:rsid w:val="63A897FA"/>
    <w:rsid w:val="63AC5C7F"/>
    <w:rsid w:val="63B4E832"/>
    <w:rsid w:val="63CF8C28"/>
    <w:rsid w:val="63F9539E"/>
    <w:rsid w:val="641483B5"/>
    <w:rsid w:val="64196229"/>
    <w:rsid w:val="64234432"/>
    <w:rsid w:val="6429D7EA"/>
    <w:rsid w:val="6437B725"/>
    <w:rsid w:val="643BF302"/>
    <w:rsid w:val="64468F90"/>
    <w:rsid w:val="64504521"/>
    <w:rsid w:val="64698C93"/>
    <w:rsid w:val="646E4126"/>
    <w:rsid w:val="6478D259"/>
    <w:rsid w:val="64795C7F"/>
    <w:rsid w:val="6488FB7D"/>
    <w:rsid w:val="649503DB"/>
    <w:rsid w:val="649A8311"/>
    <w:rsid w:val="649C1933"/>
    <w:rsid w:val="64A73A75"/>
    <w:rsid w:val="64C17698"/>
    <w:rsid w:val="64C86BCF"/>
    <w:rsid w:val="64CA4FC9"/>
    <w:rsid w:val="64D09C16"/>
    <w:rsid w:val="64DB4C4E"/>
    <w:rsid w:val="64DF646F"/>
    <w:rsid w:val="64E5E5C8"/>
    <w:rsid w:val="64E8F382"/>
    <w:rsid w:val="64EF9B7C"/>
    <w:rsid w:val="64FE8702"/>
    <w:rsid w:val="65036752"/>
    <w:rsid w:val="65046052"/>
    <w:rsid w:val="65065BFF"/>
    <w:rsid w:val="65068D40"/>
    <w:rsid w:val="650A0AB2"/>
    <w:rsid w:val="650F81CF"/>
    <w:rsid w:val="6522E131"/>
    <w:rsid w:val="65248481"/>
    <w:rsid w:val="6526D7F6"/>
    <w:rsid w:val="65289D47"/>
    <w:rsid w:val="652ABF10"/>
    <w:rsid w:val="653E7D58"/>
    <w:rsid w:val="6547497A"/>
    <w:rsid w:val="6548CA7E"/>
    <w:rsid w:val="655365FB"/>
    <w:rsid w:val="65542970"/>
    <w:rsid w:val="655C356D"/>
    <w:rsid w:val="655C44C9"/>
    <w:rsid w:val="65674079"/>
    <w:rsid w:val="657775F2"/>
    <w:rsid w:val="6577A704"/>
    <w:rsid w:val="6583F887"/>
    <w:rsid w:val="658D8C2C"/>
    <w:rsid w:val="65955788"/>
    <w:rsid w:val="65B68CE6"/>
    <w:rsid w:val="65BA5882"/>
    <w:rsid w:val="65BE70BD"/>
    <w:rsid w:val="65DA0ED4"/>
    <w:rsid w:val="65DA993D"/>
    <w:rsid w:val="65DD70F8"/>
    <w:rsid w:val="65E1AC2F"/>
    <w:rsid w:val="65E9AFC7"/>
    <w:rsid w:val="6606AF2E"/>
    <w:rsid w:val="660DBACB"/>
    <w:rsid w:val="661560E7"/>
    <w:rsid w:val="661678B6"/>
    <w:rsid w:val="6640C898"/>
    <w:rsid w:val="665433FB"/>
    <w:rsid w:val="6656E930"/>
    <w:rsid w:val="66574DD0"/>
    <w:rsid w:val="665D8989"/>
    <w:rsid w:val="666B81C4"/>
    <w:rsid w:val="667051E7"/>
    <w:rsid w:val="668F3279"/>
    <w:rsid w:val="66901485"/>
    <w:rsid w:val="6695FEE4"/>
    <w:rsid w:val="66A3C411"/>
    <w:rsid w:val="66C26DE3"/>
    <w:rsid w:val="66D02B3C"/>
    <w:rsid w:val="66D63F8A"/>
    <w:rsid w:val="66D8F420"/>
    <w:rsid w:val="66E90DF8"/>
    <w:rsid w:val="66F2124F"/>
    <w:rsid w:val="66F213E4"/>
    <w:rsid w:val="67182287"/>
    <w:rsid w:val="6722B167"/>
    <w:rsid w:val="6732E9A4"/>
    <w:rsid w:val="67398D13"/>
    <w:rsid w:val="673FE8E5"/>
    <w:rsid w:val="67463B21"/>
    <w:rsid w:val="675A24E3"/>
    <w:rsid w:val="675E561D"/>
    <w:rsid w:val="676505D5"/>
    <w:rsid w:val="676609A0"/>
    <w:rsid w:val="6767528E"/>
    <w:rsid w:val="67713097"/>
    <w:rsid w:val="67764C01"/>
    <w:rsid w:val="677D68C0"/>
    <w:rsid w:val="6790FA38"/>
    <w:rsid w:val="6791F832"/>
    <w:rsid w:val="67943364"/>
    <w:rsid w:val="67CF21BE"/>
    <w:rsid w:val="67D315CC"/>
    <w:rsid w:val="67EAF229"/>
    <w:rsid w:val="67EBC414"/>
    <w:rsid w:val="67F06F12"/>
    <w:rsid w:val="681DC066"/>
    <w:rsid w:val="6824E69A"/>
    <w:rsid w:val="6845A3F4"/>
    <w:rsid w:val="6849D12D"/>
    <w:rsid w:val="684F448E"/>
    <w:rsid w:val="684F585B"/>
    <w:rsid w:val="686CF1BA"/>
    <w:rsid w:val="68727BAC"/>
    <w:rsid w:val="687E9DFF"/>
    <w:rsid w:val="6889F0CF"/>
    <w:rsid w:val="688EFA0E"/>
    <w:rsid w:val="68972380"/>
    <w:rsid w:val="689D80F0"/>
    <w:rsid w:val="68B75A3D"/>
    <w:rsid w:val="68C1EAA6"/>
    <w:rsid w:val="68C559EE"/>
    <w:rsid w:val="68E622FC"/>
    <w:rsid w:val="68FF5353"/>
    <w:rsid w:val="6901B925"/>
    <w:rsid w:val="69128CC9"/>
    <w:rsid w:val="691B6059"/>
    <w:rsid w:val="6920DE7E"/>
    <w:rsid w:val="6923A291"/>
    <w:rsid w:val="69298A48"/>
    <w:rsid w:val="6946CF48"/>
    <w:rsid w:val="695B8A75"/>
    <w:rsid w:val="695C5405"/>
    <w:rsid w:val="69745407"/>
    <w:rsid w:val="697FC8E9"/>
    <w:rsid w:val="698158F5"/>
    <w:rsid w:val="6981ED3C"/>
    <w:rsid w:val="6983F407"/>
    <w:rsid w:val="698E98EA"/>
    <w:rsid w:val="6995A4FF"/>
    <w:rsid w:val="69AB16C0"/>
    <w:rsid w:val="69B32894"/>
    <w:rsid w:val="69B68C8C"/>
    <w:rsid w:val="69B69B78"/>
    <w:rsid w:val="69C3FBC7"/>
    <w:rsid w:val="69C7D96F"/>
    <w:rsid w:val="69DAE8D7"/>
    <w:rsid w:val="69FE0AA0"/>
    <w:rsid w:val="6A1533BF"/>
    <w:rsid w:val="6A174A0F"/>
    <w:rsid w:val="6A62DF05"/>
    <w:rsid w:val="6A639B9E"/>
    <w:rsid w:val="6A6A1232"/>
    <w:rsid w:val="6A6A1985"/>
    <w:rsid w:val="6A6CDBF8"/>
    <w:rsid w:val="6A6D873D"/>
    <w:rsid w:val="6A6DEB5E"/>
    <w:rsid w:val="6A6FDEA5"/>
    <w:rsid w:val="6A746783"/>
    <w:rsid w:val="6A81B264"/>
    <w:rsid w:val="6A843196"/>
    <w:rsid w:val="6A8A2C1E"/>
    <w:rsid w:val="6AA63C2C"/>
    <w:rsid w:val="6AA838D8"/>
    <w:rsid w:val="6AABC2F2"/>
    <w:rsid w:val="6ACA3874"/>
    <w:rsid w:val="6AD927FF"/>
    <w:rsid w:val="6ADC97BD"/>
    <w:rsid w:val="6ADC98C7"/>
    <w:rsid w:val="6AE7D2D3"/>
    <w:rsid w:val="6AFF18B2"/>
    <w:rsid w:val="6B01997E"/>
    <w:rsid w:val="6B0B4FFA"/>
    <w:rsid w:val="6B115ED3"/>
    <w:rsid w:val="6B145FAD"/>
    <w:rsid w:val="6B2EB207"/>
    <w:rsid w:val="6B39A367"/>
    <w:rsid w:val="6B424FD6"/>
    <w:rsid w:val="6B4AC25D"/>
    <w:rsid w:val="6B4D7671"/>
    <w:rsid w:val="6B5FF09D"/>
    <w:rsid w:val="6B71E2E3"/>
    <w:rsid w:val="6B75444C"/>
    <w:rsid w:val="6B79A00D"/>
    <w:rsid w:val="6B9F8FFF"/>
    <w:rsid w:val="6BACA2F0"/>
    <w:rsid w:val="6BCA9E57"/>
    <w:rsid w:val="6BD127E1"/>
    <w:rsid w:val="6BF2A284"/>
    <w:rsid w:val="6BF8A04F"/>
    <w:rsid w:val="6BFF850C"/>
    <w:rsid w:val="6C002745"/>
    <w:rsid w:val="6C07633D"/>
    <w:rsid w:val="6C105F0F"/>
    <w:rsid w:val="6C2A728B"/>
    <w:rsid w:val="6C3A3C6F"/>
    <w:rsid w:val="6C3F9F7B"/>
    <w:rsid w:val="6C4BAFBA"/>
    <w:rsid w:val="6C4E7529"/>
    <w:rsid w:val="6C521980"/>
    <w:rsid w:val="6C54CA01"/>
    <w:rsid w:val="6C591D3F"/>
    <w:rsid w:val="6C81C8DF"/>
    <w:rsid w:val="6C921EE3"/>
    <w:rsid w:val="6C94438D"/>
    <w:rsid w:val="6C9D4B86"/>
    <w:rsid w:val="6CBE493B"/>
    <w:rsid w:val="6CC4BBB4"/>
    <w:rsid w:val="6CDB63F8"/>
    <w:rsid w:val="6CE24657"/>
    <w:rsid w:val="6CEB3927"/>
    <w:rsid w:val="6D02CF76"/>
    <w:rsid w:val="6D03F78F"/>
    <w:rsid w:val="6D0D2D14"/>
    <w:rsid w:val="6D185E1E"/>
    <w:rsid w:val="6D36210F"/>
    <w:rsid w:val="6D39DF9E"/>
    <w:rsid w:val="6D3F350E"/>
    <w:rsid w:val="6D43C678"/>
    <w:rsid w:val="6D4A2517"/>
    <w:rsid w:val="6D4E647E"/>
    <w:rsid w:val="6D669889"/>
    <w:rsid w:val="6D685BE0"/>
    <w:rsid w:val="6D74DDA9"/>
    <w:rsid w:val="6D772E1E"/>
    <w:rsid w:val="6D823608"/>
    <w:rsid w:val="6D877BE7"/>
    <w:rsid w:val="6DA65C4D"/>
    <w:rsid w:val="6DA84D71"/>
    <w:rsid w:val="6DB11E8D"/>
    <w:rsid w:val="6DBB2B4C"/>
    <w:rsid w:val="6DCA1E41"/>
    <w:rsid w:val="6DD05CA9"/>
    <w:rsid w:val="6DD25750"/>
    <w:rsid w:val="6DDEAB3F"/>
    <w:rsid w:val="6DE4C40A"/>
    <w:rsid w:val="6DE555E1"/>
    <w:rsid w:val="6DFD42CE"/>
    <w:rsid w:val="6E024B6C"/>
    <w:rsid w:val="6E062E16"/>
    <w:rsid w:val="6E06D164"/>
    <w:rsid w:val="6E11D301"/>
    <w:rsid w:val="6E1768F1"/>
    <w:rsid w:val="6E31E0FD"/>
    <w:rsid w:val="6E44B9E1"/>
    <w:rsid w:val="6E45D820"/>
    <w:rsid w:val="6E4C430C"/>
    <w:rsid w:val="6E587726"/>
    <w:rsid w:val="6E686738"/>
    <w:rsid w:val="6E775AC7"/>
    <w:rsid w:val="6E7DE33F"/>
    <w:rsid w:val="6E820CAB"/>
    <w:rsid w:val="6E92DA86"/>
    <w:rsid w:val="6E93B5FD"/>
    <w:rsid w:val="6E9D8FFE"/>
    <w:rsid w:val="6EA08C0D"/>
    <w:rsid w:val="6EA327B7"/>
    <w:rsid w:val="6EA4B8F5"/>
    <w:rsid w:val="6EC0CACA"/>
    <w:rsid w:val="6ECCF199"/>
    <w:rsid w:val="6ECDF77B"/>
    <w:rsid w:val="6ED2FD93"/>
    <w:rsid w:val="6EDF70BF"/>
    <w:rsid w:val="6EE14AF4"/>
    <w:rsid w:val="6F119A3F"/>
    <w:rsid w:val="6F1AC66D"/>
    <w:rsid w:val="6F2D5565"/>
    <w:rsid w:val="6F3EF4D8"/>
    <w:rsid w:val="6F450AF9"/>
    <w:rsid w:val="6F588E3A"/>
    <w:rsid w:val="6F64A07B"/>
    <w:rsid w:val="6F731954"/>
    <w:rsid w:val="6F873E20"/>
    <w:rsid w:val="6F935D55"/>
    <w:rsid w:val="6F9D7F9C"/>
    <w:rsid w:val="6FA5B4E3"/>
    <w:rsid w:val="6FA61141"/>
    <w:rsid w:val="6FAA43EE"/>
    <w:rsid w:val="6FAC6881"/>
    <w:rsid w:val="6FB21390"/>
    <w:rsid w:val="6FBBDA65"/>
    <w:rsid w:val="6FDDF644"/>
    <w:rsid w:val="6FE70855"/>
    <w:rsid w:val="6FF59DBA"/>
    <w:rsid w:val="6FF73461"/>
    <w:rsid w:val="70003B23"/>
    <w:rsid w:val="7001E0E6"/>
    <w:rsid w:val="701BA9E1"/>
    <w:rsid w:val="701BD6A5"/>
    <w:rsid w:val="701F0C67"/>
    <w:rsid w:val="70342AB5"/>
    <w:rsid w:val="70486E12"/>
    <w:rsid w:val="705DE687"/>
    <w:rsid w:val="70754171"/>
    <w:rsid w:val="707673A7"/>
    <w:rsid w:val="7077D5DF"/>
    <w:rsid w:val="7083DD24"/>
    <w:rsid w:val="708F8B41"/>
    <w:rsid w:val="70970AE5"/>
    <w:rsid w:val="709B3D78"/>
    <w:rsid w:val="70A7D762"/>
    <w:rsid w:val="70BDB556"/>
    <w:rsid w:val="70C93069"/>
    <w:rsid w:val="70DA0378"/>
    <w:rsid w:val="70F1E360"/>
    <w:rsid w:val="70F31888"/>
    <w:rsid w:val="70FFC9BA"/>
    <w:rsid w:val="71113764"/>
    <w:rsid w:val="711C3C0E"/>
    <w:rsid w:val="711CFE70"/>
    <w:rsid w:val="7136A267"/>
    <w:rsid w:val="7139A970"/>
    <w:rsid w:val="713AC0CF"/>
    <w:rsid w:val="713EAF4C"/>
    <w:rsid w:val="714C2507"/>
    <w:rsid w:val="71576EE5"/>
    <w:rsid w:val="71584483"/>
    <w:rsid w:val="715D9E9D"/>
    <w:rsid w:val="71662429"/>
    <w:rsid w:val="716D81DD"/>
    <w:rsid w:val="717165FD"/>
    <w:rsid w:val="7186C08B"/>
    <w:rsid w:val="718EB5D7"/>
    <w:rsid w:val="71975882"/>
    <w:rsid w:val="71A08EA1"/>
    <w:rsid w:val="71A3F8F5"/>
    <w:rsid w:val="71AB13C3"/>
    <w:rsid w:val="71BC33C7"/>
    <w:rsid w:val="71BC4370"/>
    <w:rsid w:val="71D83EA2"/>
    <w:rsid w:val="71F1CFE4"/>
    <w:rsid w:val="71F5394F"/>
    <w:rsid w:val="72099405"/>
    <w:rsid w:val="72105FF7"/>
    <w:rsid w:val="721A19A2"/>
    <w:rsid w:val="72201E98"/>
    <w:rsid w:val="7271D1E2"/>
    <w:rsid w:val="729DC4C0"/>
    <w:rsid w:val="729FDA97"/>
    <w:rsid w:val="72A1E5ED"/>
    <w:rsid w:val="72A2EAAA"/>
    <w:rsid w:val="72A78C78"/>
    <w:rsid w:val="72A9115B"/>
    <w:rsid w:val="72CB6253"/>
    <w:rsid w:val="72CE62C8"/>
    <w:rsid w:val="72D38C44"/>
    <w:rsid w:val="72EA0903"/>
    <w:rsid w:val="73162B92"/>
    <w:rsid w:val="733BF78B"/>
    <w:rsid w:val="733F4C07"/>
    <w:rsid w:val="73413C49"/>
    <w:rsid w:val="73432CEC"/>
    <w:rsid w:val="7343E811"/>
    <w:rsid w:val="734556B1"/>
    <w:rsid w:val="734A44F2"/>
    <w:rsid w:val="7356E3AC"/>
    <w:rsid w:val="7363F8FC"/>
    <w:rsid w:val="73673419"/>
    <w:rsid w:val="736A849A"/>
    <w:rsid w:val="73712BCE"/>
    <w:rsid w:val="737B027D"/>
    <w:rsid w:val="7398ABC7"/>
    <w:rsid w:val="739D2E28"/>
    <w:rsid w:val="73AE65B1"/>
    <w:rsid w:val="73B1B632"/>
    <w:rsid w:val="73BA51CC"/>
    <w:rsid w:val="73C265C4"/>
    <w:rsid w:val="73C28F78"/>
    <w:rsid w:val="73D2DAD0"/>
    <w:rsid w:val="73F3564B"/>
    <w:rsid w:val="73F5BFE9"/>
    <w:rsid w:val="73FB81B5"/>
    <w:rsid w:val="740AA087"/>
    <w:rsid w:val="740F93CD"/>
    <w:rsid w:val="7412206E"/>
    <w:rsid w:val="7415EEA0"/>
    <w:rsid w:val="7417F781"/>
    <w:rsid w:val="7419AD3E"/>
    <w:rsid w:val="742CB644"/>
    <w:rsid w:val="7446B39D"/>
    <w:rsid w:val="74529D42"/>
    <w:rsid w:val="74553D12"/>
    <w:rsid w:val="7458C959"/>
    <w:rsid w:val="745A535E"/>
    <w:rsid w:val="746A07DB"/>
    <w:rsid w:val="74713E1E"/>
    <w:rsid w:val="747FAE7D"/>
    <w:rsid w:val="74931A48"/>
    <w:rsid w:val="7496669D"/>
    <w:rsid w:val="74B1A759"/>
    <w:rsid w:val="74BB796F"/>
    <w:rsid w:val="74D27C40"/>
    <w:rsid w:val="74DAEE6B"/>
    <w:rsid w:val="74E6620D"/>
    <w:rsid w:val="74EBFBF2"/>
    <w:rsid w:val="74F17D45"/>
    <w:rsid w:val="74F70E05"/>
    <w:rsid w:val="75082488"/>
    <w:rsid w:val="750840E5"/>
    <w:rsid w:val="750BA69C"/>
    <w:rsid w:val="750DEC3E"/>
    <w:rsid w:val="7511A6F1"/>
    <w:rsid w:val="751D9591"/>
    <w:rsid w:val="75213050"/>
    <w:rsid w:val="752A9066"/>
    <w:rsid w:val="752E97F5"/>
    <w:rsid w:val="753A1E4B"/>
    <w:rsid w:val="755F0928"/>
    <w:rsid w:val="75663CDE"/>
    <w:rsid w:val="75752741"/>
    <w:rsid w:val="757FDD5E"/>
    <w:rsid w:val="75849097"/>
    <w:rsid w:val="7591190B"/>
    <w:rsid w:val="7596D31A"/>
    <w:rsid w:val="759CC249"/>
    <w:rsid w:val="759FF3F4"/>
    <w:rsid w:val="75A369A9"/>
    <w:rsid w:val="75BD7725"/>
    <w:rsid w:val="75C14500"/>
    <w:rsid w:val="75E1A81C"/>
    <w:rsid w:val="75E38D4F"/>
    <w:rsid w:val="75E7FE47"/>
    <w:rsid w:val="75EA9F8A"/>
    <w:rsid w:val="76052786"/>
    <w:rsid w:val="76056D1A"/>
    <w:rsid w:val="760596FA"/>
    <w:rsid w:val="762FB72B"/>
    <w:rsid w:val="7638DC8B"/>
    <w:rsid w:val="763F08A4"/>
    <w:rsid w:val="765B2222"/>
    <w:rsid w:val="7664AE1A"/>
    <w:rsid w:val="766CB801"/>
    <w:rsid w:val="766DE003"/>
    <w:rsid w:val="767B1640"/>
    <w:rsid w:val="769CE099"/>
    <w:rsid w:val="76A3BF71"/>
    <w:rsid w:val="76A972D4"/>
    <w:rsid w:val="76AF3316"/>
    <w:rsid w:val="76C20F4D"/>
    <w:rsid w:val="76D7078E"/>
    <w:rsid w:val="76D85B6C"/>
    <w:rsid w:val="76DA9ABF"/>
    <w:rsid w:val="76DB5B9E"/>
    <w:rsid w:val="76DBE26C"/>
    <w:rsid w:val="76F9490B"/>
    <w:rsid w:val="7704502D"/>
    <w:rsid w:val="770764F8"/>
    <w:rsid w:val="77141153"/>
    <w:rsid w:val="771A74E5"/>
    <w:rsid w:val="772A9317"/>
    <w:rsid w:val="773373A0"/>
    <w:rsid w:val="7733E313"/>
    <w:rsid w:val="7734C534"/>
    <w:rsid w:val="774BC37C"/>
    <w:rsid w:val="7753A4C0"/>
    <w:rsid w:val="77554627"/>
    <w:rsid w:val="776B2866"/>
    <w:rsid w:val="776EB740"/>
    <w:rsid w:val="7777F163"/>
    <w:rsid w:val="777AD253"/>
    <w:rsid w:val="778118A3"/>
    <w:rsid w:val="77947549"/>
    <w:rsid w:val="77A15676"/>
    <w:rsid w:val="77B197C1"/>
    <w:rsid w:val="77C39117"/>
    <w:rsid w:val="77D71399"/>
    <w:rsid w:val="77F2E303"/>
    <w:rsid w:val="77FAB2AE"/>
    <w:rsid w:val="7820ABBB"/>
    <w:rsid w:val="783B4AD2"/>
    <w:rsid w:val="78593047"/>
    <w:rsid w:val="785B55E1"/>
    <w:rsid w:val="785CCE86"/>
    <w:rsid w:val="785D451A"/>
    <w:rsid w:val="786FF223"/>
    <w:rsid w:val="7877A457"/>
    <w:rsid w:val="78852AEC"/>
    <w:rsid w:val="788608A6"/>
    <w:rsid w:val="788C89AF"/>
    <w:rsid w:val="7893FF34"/>
    <w:rsid w:val="789C04BD"/>
    <w:rsid w:val="789FE006"/>
    <w:rsid w:val="78A14C06"/>
    <w:rsid w:val="78A9A46B"/>
    <w:rsid w:val="78B54300"/>
    <w:rsid w:val="78D0C8F7"/>
    <w:rsid w:val="78D4FA49"/>
    <w:rsid w:val="78E08946"/>
    <w:rsid w:val="78ED034A"/>
    <w:rsid w:val="78FEEDC7"/>
    <w:rsid w:val="790219C9"/>
    <w:rsid w:val="7915043E"/>
    <w:rsid w:val="7918CE1B"/>
    <w:rsid w:val="791A4FAB"/>
    <w:rsid w:val="79205440"/>
    <w:rsid w:val="792C942F"/>
    <w:rsid w:val="794CF2E2"/>
    <w:rsid w:val="795E1D4E"/>
    <w:rsid w:val="796DBD80"/>
    <w:rsid w:val="798CD0F2"/>
    <w:rsid w:val="79925508"/>
    <w:rsid w:val="79988B84"/>
    <w:rsid w:val="799C63E5"/>
    <w:rsid w:val="799D1A42"/>
    <w:rsid w:val="799FE100"/>
    <w:rsid w:val="79BA023D"/>
    <w:rsid w:val="79C23B2F"/>
    <w:rsid w:val="79C6FA11"/>
    <w:rsid w:val="79CCB032"/>
    <w:rsid w:val="79F50605"/>
    <w:rsid w:val="79F88A77"/>
    <w:rsid w:val="7A0330F7"/>
    <w:rsid w:val="7A153CEE"/>
    <w:rsid w:val="7A171C43"/>
    <w:rsid w:val="7A1905FF"/>
    <w:rsid w:val="7A328B9B"/>
    <w:rsid w:val="7A3F4776"/>
    <w:rsid w:val="7A406D31"/>
    <w:rsid w:val="7A52E7F7"/>
    <w:rsid w:val="7A536AAF"/>
    <w:rsid w:val="7A55ED4F"/>
    <w:rsid w:val="7A62FB3B"/>
    <w:rsid w:val="7A869C6B"/>
    <w:rsid w:val="7A9B7EF2"/>
    <w:rsid w:val="7A9B95C2"/>
    <w:rsid w:val="7A9ECB21"/>
    <w:rsid w:val="7AA30BA2"/>
    <w:rsid w:val="7AA73EEE"/>
    <w:rsid w:val="7AA843E9"/>
    <w:rsid w:val="7AAF08ED"/>
    <w:rsid w:val="7ABC35A6"/>
    <w:rsid w:val="7ABF6DC2"/>
    <w:rsid w:val="7AC16766"/>
    <w:rsid w:val="7AC4CD91"/>
    <w:rsid w:val="7AC8DF62"/>
    <w:rsid w:val="7AD4DF78"/>
    <w:rsid w:val="7ADFFCB4"/>
    <w:rsid w:val="7AEDA39C"/>
    <w:rsid w:val="7AF80447"/>
    <w:rsid w:val="7B012972"/>
    <w:rsid w:val="7B062071"/>
    <w:rsid w:val="7B31E66D"/>
    <w:rsid w:val="7B3661D4"/>
    <w:rsid w:val="7B37BEB3"/>
    <w:rsid w:val="7B3BAFAD"/>
    <w:rsid w:val="7B45A164"/>
    <w:rsid w:val="7B4DE9BA"/>
    <w:rsid w:val="7B58C37C"/>
    <w:rsid w:val="7B68E7CA"/>
    <w:rsid w:val="7B7977FD"/>
    <w:rsid w:val="7B96EFA7"/>
    <w:rsid w:val="7BA0CF3F"/>
    <w:rsid w:val="7BA24B1F"/>
    <w:rsid w:val="7BA72833"/>
    <w:rsid w:val="7BAAFE04"/>
    <w:rsid w:val="7BB598BA"/>
    <w:rsid w:val="7BB8C382"/>
    <w:rsid w:val="7BC521B5"/>
    <w:rsid w:val="7BCA5AA2"/>
    <w:rsid w:val="7BD4F862"/>
    <w:rsid w:val="7BE8E5DD"/>
    <w:rsid w:val="7BEA0735"/>
    <w:rsid w:val="7BF3895B"/>
    <w:rsid w:val="7BF44927"/>
    <w:rsid w:val="7BF639AB"/>
    <w:rsid w:val="7BFF4F56"/>
    <w:rsid w:val="7C04554D"/>
    <w:rsid w:val="7C0B24E6"/>
    <w:rsid w:val="7C12598C"/>
    <w:rsid w:val="7C307825"/>
    <w:rsid w:val="7C486D8B"/>
    <w:rsid w:val="7C669436"/>
    <w:rsid w:val="7C68760F"/>
    <w:rsid w:val="7C74CF50"/>
    <w:rsid w:val="7C79738A"/>
    <w:rsid w:val="7C7EF300"/>
    <w:rsid w:val="7C85D758"/>
    <w:rsid w:val="7C96AA03"/>
    <w:rsid w:val="7C98627B"/>
    <w:rsid w:val="7C989792"/>
    <w:rsid w:val="7C9B4D23"/>
    <w:rsid w:val="7C9DEACA"/>
    <w:rsid w:val="7CA2EF8F"/>
    <w:rsid w:val="7CA89FFB"/>
    <w:rsid w:val="7CAEC91F"/>
    <w:rsid w:val="7CAF9515"/>
    <w:rsid w:val="7CB50648"/>
    <w:rsid w:val="7CC35132"/>
    <w:rsid w:val="7CCB04D1"/>
    <w:rsid w:val="7CD5842F"/>
    <w:rsid w:val="7CE00FF1"/>
    <w:rsid w:val="7CE642B2"/>
    <w:rsid w:val="7CFB5677"/>
    <w:rsid w:val="7D061ED3"/>
    <w:rsid w:val="7D0771CB"/>
    <w:rsid w:val="7D177EED"/>
    <w:rsid w:val="7D22156B"/>
    <w:rsid w:val="7D233876"/>
    <w:rsid w:val="7D324DD8"/>
    <w:rsid w:val="7D40F857"/>
    <w:rsid w:val="7D4EA2FF"/>
    <w:rsid w:val="7D56DB60"/>
    <w:rsid w:val="7D59200E"/>
    <w:rsid w:val="7D67C040"/>
    <w:rsid w:val="7D6EEEB7"/>
    <w:rsid w:val="7D70A95F"/>
    <w:rsid w:val="7D7D45EF"/>
    <w:rsid w:val="7D90639F"/>
    <w:rsid w:val="7D909667"/>
    <w:rsid w:val="7D939001"/>
    <w:rsid w:val="7D99CEBC"/>
    <w:rsid w:val="7DA4962A"/>
    <w:rsid w:val="7DB5AA1D"/>
    <w:rsid w:val="7DCA0CDF"/>
    <w:rsid w:val="7DCC1F65"/>
    <w:rsid w:val="7DCCDDF3"/>
    <w:rsid w:val="7DCEB0A6"/>
    <w:rsid w:val="7DCF5DD9"/>
    <w:rsid w:val="7E00751C"/>
    <w:rsid w:val="7E0C3F58"/>
    <w:rsid w:val="7E0E1CA9"/>
    <w:rsid w:val="7E151786"/>
    <w:rsid w:val="7E45A668"/>
    <w:rsid w:val="7E56CC96"/>
    <w:rsid w:val="7E6366E8"/>
    <w:rsid w:val="7E645212"/>
    <w:rsid w:val="7E66302D"/>
    <w:rsid w:val="7E69FF55"/>
    <w:rsid w:val="7E6AA5AC"/>
    <w:rsid w:val="7E7289A8"/>
    <w:rsid w:val="7E73178F"/>
    <w:rsid w:val="7E7396FE"/>
    <w:rsid w:val="7E84D260"/>
    <w:rsid w:val="7E877818"/>
    <w:rsid w:val="7EA20A27"/>
    <w:rsid w:val="7EC056E8"/>
    <w:rsid w:val="7ECB2294"/>
    <w:rsid w:val="7EEA1EAF"/>
    <w:rsid w:val="7EF10F2A"/>
    <w:rsid w:val="7EF62E34"/>
    <w:rsid w:val="7F0A620C"/>
    <w:rsid w:val="7F1C9978"/>
    <w:rsid w:val="7F2AE987"/>
    <w:rsid w:val="7F3249E1"/>
    <w:rsid w:val="7F40C3A9"/>
    <w:rsid w:val="7F534641"/>
    <w:rsid w:val="7F605004"/>
    <w:rsid w:val="7F6489B5"/>
    <w:rsid w:val="7F66659D"/>
    <w:rsid w:val="7F71EB45"/>
    <w:rsid w:val="7F99163F"/>
    <w:rsid w:val="7FA31AD1"/>
    <w:rsid w:val="7FA38E63"/>
    <w:rsid w:val="7FA71BC5"/>
    <w:rsid w:val="7FA725B6"/>
    <w:rsid w:val="7FABFE9C"/>
    <w:rsid w:val="7FB1269E"/>
    <w:rsid w:val="7FB1E3CE"/>
    <w:rsid w:val="7FBA393A"/>
    <w:rsid w:val="7FBBA88E"/>
    <w:rsid w:val="7FC114E2"/>
    <w:rsid w:val="7FC59CB3"/>
    <w:rsid w:val="7FD0EC2B"/>
    <w:rsid w:val="7FD6E8F2"/>
    <w:rsid w:val="7FD94BC7"/>
    <w:rsid w:val="7FE0BB8F"/>
    <w:rsid w:val="7FEB7539"/>
    <w:rsid w:val="7FEBA7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State"/>
  <w:smartTagType w:namespaceuri="urn:schemas-microsoft-com:office:smarttags" w:name="City"/>
  <w:shapeDefaults>
    <o:shapedefaults v:ext="edit" spidmax="1026"/>
    <o:shapelayout v:ext="edit">
      <o:idmap v:ext="edit" data="1"/>
    </o:shapelayout>
  </w:shapeDefaults>
  <w:decimalSymbol w:val="."/>
  <w:listSeparator w:val=","/>
  <w14:docId w14:val="120ADC25"/>
  <w15:chartTrackingRefBased/>
  <w15:docId w15:val="{62B24759-D2E2-4F4B-8ABD-C061B9133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overflowPunct w:val="0"/>
      <w:autoSpaceDE w:val="0"/>
      <w:autoSpaceDN w:val="0"/>
      <w:adjustRightInd w:val="0"/>
      <w:textAlignment w:val="baseline"/>
    </w:pPr>
  </w:style>
  <w:style w:type="paragraph" w:styleId="Heading1">
    <w:name w:val="heading 1"/>
    <w:basedOn w:val="Normal"/>
    <w:next w:val="Normal"/>
    <w:link w:val="Heading1Char"/>
    <w:qFormat/>
    <w:pPr>
      <w:keepNext/>
      <w:pageBreakBefore/>
      <w:numPr>
        <w:numId w:val="6"/>
      </w:numPr>
      <w:pBdr>
        <w:top w:val="single" w:sz="12" w:space="1" w:color="auto"/>
        <w:left w:val="single" w:sz="12" w:space="1" w:color="auto"/>
        <w:bottom w:val="single" w:sz="12" w:space="1" w:color="auto"/>
        <w:right w:val="single" w:sz="12" w:space="1" w:color="auto"/>
      </w:pBdr>
      <w:spacing w:before="240" w:after="60"/>
      <w:outlineLvl w:val="0"/>
    </w:pPr>
    <w:rPr>
      <w:b/>
      <w:kern w:val="28"/>
      <w:sz w:val="36"/>
    </w:rPr>
  </w:style>
  <w:style w:type="paragraph" w:styleId="Heading2">
    <w:name w:val="heading 2"/>
    <w:basedOn w:val="Normal"/>
    <w:next w:val="Normal"/>
    <w:link w:val="Heading2Char"/>
    <w:qFormat/>
    <w:pPr>
      <w:keepNext/>
      <w:numPr>
        <w:ilvl w:val="1"/>
        <w:numId w:val="7"/>
      </w:numPr>
      <w:spacing w:before="240" w:after="60"/>
      <w:ind w:left="720"/>
      <w:outlineLvl w:val="1"/>
    </w:pPr>
    <w:rPr>
      <w:b/>
      <w:sz w:val="28"/>
    </w:rPr>
  </w:style>
  <w:style w:type="paragraph" w:styleId="Heading3">
    <w:name w:val="heading 3"/>
    <w:aliases w:val="Heading 3 Char"/>
    <w:basedOn w:val="Normal"/>
    <w:next w:val="Normal"/>
    <w:link w:val="Heading3Char1"/>
    <w:qFormat/>
    <w:pPr>
      <w:keepNext/>
      <w:numPr>
        <w:ilvl w:val="2"/>
        <w:numId w:val="8"/>
      </w:numPr>
      <w:spacing w:before="240" w:after="60"/>
      <w:ind w:left="720"/>
      <w:outlineLvl w:val="2"/>
    </w:pPr>
    <w:rPr>
      <w:b/>
      <w:sz w:val="24"/>
    </w:rPr>
  </w:style>
  <w:style w:type="paragraph" w:styleId="Heading4">
    <w:name w:val="heading 4"/>
    <w:aliases w:val="Heading 4 Char Char"/>
    <w:basedOn w:val="Heading3"/>
    <w:next w:val="Normal"/>
    <w:link w:val="Heading4Char"/>
    <w:qFormat/>
    <w:pPr>
      <w:numPr>
        <w:ilvl w:val="3"/>
        <w:numId w:val="9"/>
      </w:numPr>
      <w:ind w:left="864" w:hanging="864"/>
      <w:outlineLvl w:val="3"/>
    </w:pPr>
  </w:style>
  <w:style w:type="paragraph" w:styleId="Heading5">
    <w:name w:val="heading 5"/>
    <w:basedOn w:val="Normal"/>
    <w:next w:val="Normal"/>
    <w:link w:val="Heading5Char"/>
    <w:qFormat/>
    <w:pPr>
      <w:numPr>
        <w:ilvl w:val="4"/>
        <w:numId w:val="10"/>
      </w:numPr>
      <w:spacing w:before="240" w:after="60"/>
      <w:ind w:left="864" w:hanging="864"/>
      <w:outlineLvl w:val="4"/>
    </w:pPr>
    <w:rPr>
      <w:b/>
    </w:rPr>
  </w:style>
  <w:style w:type="paragraph" w:styleId="Heading6">
    <w:name w:val="heading 6"/>
    <w:basedOn w:val="Normal"/>
    <w:next w:val="Normal"/>
    <w:link w:val="Heading6Char"/>
    <w:qFormat/>
    <w:pPr>
      <w:numPr>
        <w:ilvl w:val="5"/>
        <w:numId w:val="11"/>
      </w:numPr>
      <w:spacing w:before="240" w:after="60"/>
      <w:ind w:left="864" w:hanging="864"/>
      <w:outlineLvl w:val="5"/>
    </w:pPr>
    <w:rPr>
      <w:i/>
    </w:rPr>
  </w:style>
  <w:style w:type="paragraph" w:styleId="Heading7">
    <w:name w:val="heading 7"/>
    <w:basedOn w:val="Normal"/>
    <w:next w:val="Normal"/>
    <w:link w:val="Heading7Char"/>
    <w:qFormat/>
    <w:pPr>
      <w:numPr>
        <w:ilvl w:val="6"/>
        <w:numId w:val="12"/>
      </w:numPr>
      <w:spacing w:before="240" w:after="60"/>
      <w:ind w:left="864" w:hanging="864"/>
      <w:outlineLvl w:val="6"/>
    </w:pPr>
  </w:style>
  <w:style w:type="paragraph" w:styleId="Heading8">
    <w:name w:val="heading 8"/>
    <w:basedOn w:val="Normal"/>
    <w:next w:val="Normal"/>
    <w:link w:val="Heading8Char"/>
    <w:qFormat/>
    <w:pPr>
      <w:numPr>
        <w:ilvl w:val="7"/>
        <w:numId w:val="13"/>
      </w:numPr>
      <w:spacing w:before="240" w:after="60"/>
      <w:ind w:left="864" w:hanging="864"/>
      <w:outlineLvl w:val="7"/>
    </w:pPr>
    <w:rPr>
      <w:i/>
    </w:rPr>
  </w:style>
  <w:style w:type="paragraph" w:styleId="Heading9">
    <w:name w:val="heading 9"/>
    <w:basedOn w:val="Normal"/>
    <w:next w:val="Normal"/>
    <w:link w:val="Heading9Char"/>
    <w:qFormat/>
    <w:pPr>
      <w:numPr>
        <w:ilvl w:val="8"/>
        <w:numId w:val="14"/>
      </w:numPr>
      <w:spacing w:before="240" w:after="60"/>
      <w:ind w:left="864" w:hanging="864"/>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locked/>
    <w:rsid w:val="009069AE"/>
    <w:rPr>
      <w:b/>
      <w:kern w:val="28"/>
      <w:sz w:val="36"/>
      <w:lang w:val="en-US" w:eastAsia="en-US" w:bidi="ar-SA"/>
    </w:rPr>
  </w:style>
  <w:style w:type="character" w:customStyle="1" w:styleId="Heading2Char">
    <w:name w:val="Heading 2 Char"/>
    <w:link w:val="Heading2"/>
    <w:locked/>
    <w:rsid w:val="009069AE"/>
    <w:rPr>
      <w:b/>
      <w:sz w:val="28"/>
      <w:lang w:val="en-US" w:eastAsia="en-US" w:bidi="ar-SA"/>
    </w:rPr>
  </w:style>
  <w:style w:type="character" w:customStyle="1" w:styleId="Heading3Char1">
    <w:name w:val="Heading 3 Char1"/>
    <w:aliases w:val="Heading 3 Char Char"/>
    <w:link w:val="Heading3"/>
    <w:semiHidden/>
    <w:locked/>
    <w:rsid w:val="009069AE"/>
    <w:rPr>
      <w:b/>
      <w:sz w:val="24"/>
      <w:lang w:val="en-US" w:eastAsia="en-US" w:bidi="ar-SA"/>
    </w:rPr>
  </w:style>
  <w:style w:type="character" w:customStyle="1" w:styleId="Heading4Char">
    <w:name w:val="Heading 4 Char"/>
    <w:aliases w:val="Heading 4 Char Char Char"/>
    <w:link w:val="Heading4"/>
    <w:locked/>
    <w:rsid w:val="009069AE"/>
    <w:rPr>
      <w:b/>
      <w:sz w:val="24"/>
      <w:lang w:val="en-US" w:eastAsia="en-US" w:bidi="ar-SA"/>
    </w:rPr>
  </w:style>
  <w:style w:type="character" w:customStyle="1" w:styleId="Heading5Char">
    <w:name w:val="Heading 5 Char"/>
    <w:link w:val="Heading5"/>
    <w:locked/>
    <w:rsid w:val="009069AE"/>
    <w:rPr>
      <w:b/>
      <w:lang w:val="en-US" w:eastAsia="en-US" w:bidi="ar-SA"/>
    </w:rPr>
  </w:style>
  <w:style w:type="character" w:customStyle="1" w:styleId="Heading6Char">
    <w:name w:val="Heading 6 Char"/>
    <w:link w:val="Heading6"/>
    <w:locked/>
    <w:rsid w:val="009069AE"/>
    <w:rPr>
      <w:i/>
      <w:lang w:val="en-US" w:eastAsia="en-US" w:bidi="ar-SA"/>
    </w:rPr>
  </w:style>
  <w:style w:type="character" w:customStyle="1" w:styleId="Heading7Char">
    <w:name w:val="Heading 7 Char"/>
    <w:link w:val="Heading7"/>
    <w:locked/>
    <w:rsid w:val="009069AE"/>
    <w:rPr>
      <w:lang w:val="en-US" w:eastAsia="en-US" w:bidi="ar-SA"/>
    </w:rPr>
  </w:style>
  <w:style w:type="character" w:customStyle="1" w:styleId="Heading8Char">
    <w:name w:val="Heading 8 Char"/>
    <w:link w:val="Heading8"/>
    <w:locked/>
    <w:rsid w:val="009069AE"/>
    <w:rPr>
      <w:i/>
      <w:lang w:val="en-US" w:eastAsia="en-US" w:bidi="ar-SA"/>
    </w:rPr>
  </w:style>
  <w:style w:type="character" w:customStyle="1" w:styleId="Heading9Char">
    <w:name w:val="Heading 9 Char"/>
    <w:link w:val="Heading9"/>
    <w:locked/>
    <w:rsid w:val="009069AE"/>
    <w:rPr>
      <w:i/>
      <w:sz w:val="18"/>
      <w:lang w:val="en-US" w:eastAsia="en-US" w:bidi="ar-SA"/>
    </w:rPr>
  </w:style>
  <w:style w:type="paragraph" w:styleId="Footer">
    <w:name w:val="footer"/>
    <w:basedOn w:val="Normal"/>
    <w:link w:val="FooterChar"/>
    <w:pPr>
      <w:tabs>
        <w:tab w:val="center" w:pos="4320"/>
        <w:tab w:val="right" w:pos="8640"/>
      </w:tabs>
    </w:pPr>
    <w:rPr>
      <w:b/>
      <w:sz w:val="16"/>
    </w:rPr>
  </w:style>
  <w:style w:type="character" w:customStyle="1" w:styleId="FooterChar">
    <w:name w:val="Footer Char"/>
    <w:link w:val="Footer"/>
    <w:locked/>
    <w:rsid w:val="009069AE"/>
    <w:rPr>
      <w:b/>
      <w:sz w:val="16"/>
      <w:lang w:val="en-US" w:eastAsia="en-US" w:bidi="ar-SA"/>
    </w:rPr>
  </w:style>
  <w:style w:type="paragraph" w:styleId="Header">
    <w:name w:val="header"/>
    <w:basedOn w:val="Normal"/>
    <w:link w:val="HeaderChar"/>
    <w:pPr>
      <w:tabs>
        <w:tab w:val="center" w:pos="4320"/>
        <w:tab w:val="right" w:pos="8640"/>
      </w:tabs>
    </w:pPr>
    <w:rPr>
      <w:b/>
      <w:sz w:val="16"/>
    </w:rPr>
  </w:style>
  <w:style w:type="character" w:customStyle="1" w:styleId="HeaderChar">
    <w:name w:val="Header Char"/>
    <w:link w:val="Header"/>
    <w:locked/>
    <w:rsid w:val="009069AE"/>
    <w:rPr>
      <w:b/>
      <w:sz w:val="16"/>
      <w:lang w:val="en-US" w:eastAsia="en-US" w:bidi="ar-SA"/>
    </w:rPr>
  </w:style>
  <w:style w:type="character" w:styleId="Hyperlink">
    <w:name w:val="Hyperlink"/>
    <w:uiPriority w:val="99"/>
    <w:rPr>
      <w:color w:val="0000FF"/>
      <w:u w:val="single"/>
    </w:rPr>
  </w:style>
  <w:style w:type="character" w:styleId="PageNumber">
    <w:name w:val="page number"/>
    <w:basedOn w:val="DefaultParagraphFont"/>
  </w:style>
  <w:style w:type="paragraph" w:styleId="Subtitle">
    <w:name w:val="Subtitle"/>
    <w:basedOn w:val="Normal"/>
    <w:link w:val="SubtitleChar"/>
    <w:qFormat/>
    <w:pPr>
      <w:widowControl w:val="0"/>
      <w:jc w:val="right"/>
    </w:pPr>
    <w:rPr>
      <w:rFonts w:ascii="Arial" w:hAnsi="Arial"/>
      <w:b/>
      <w:sz w:val="28"/>
    </w:rPr>
  </w:style>
  <w:style w:type="character" w:customStyle="1" w:styleId="SubtitleChar">
    <w:name w:val="Subtitle Char"/>
    <w:link w:val="Subtitle"/>
    <w:locked/>
    <w:rsid w:val="009069AE"/>
    <w:rPr>
      <w:rFonts w:ascii="Arial" w:hAnsi="Arial"/>
      <w:b/>
      <w:sz w:val="28"/>
      <w:lang w:val="en-US" w:eastAsia="en-US" w:bidi="ar-SA"/>
    </w:rPr>
  </w:style>
  <w:style w:type="paragraph" w:customStyle="1" w:styleId="TableofContents">
    <w:name w:val="Table of Contents"/>
    <w:basedOn w:val="Normal"/>
    <w:pPr>
      <w:pageBreakBefore/>
      <w:spacing w:after="360"/>
      <w:jc w:val="center"/>
    </w:pPr>
    <w:rPr>
      <w:sz w:val="36"/>
    </w:rPr>
  </w:style>
  <w:style w:type="paragraph" w:customStyle="1" w:styleId="TableText">
    <w:name w:val="Table Text"/>
    <w:pPr>
      <w:widowControl w:val="0"/>
      <w:overflowPunct w:val="0"/>
      <w:autoSpaceDE w:val="0"/>
      <w:autoSpaceDN w:val="0"/>
      <w:adjustRightInd w:val="0"/>
      <w:spacing w:before="40" w:after="40"/>
      <w:textAlignment w:val="baseline"/>
    </w:pPr>
  </w:style>
  <w:style w:type="paragraph" w:styleId="Title">
    <w:name w:val="Title"/>
    <w:basedOn w:val="Normal"/>
    <w:next w:val="Normal"/>
    <w:link w:val="TitleChar"/>
    <w:qFormat/>
    <w:pPr>
      <w:widowControl w:val="0"/>
      <w:overflowPunct/>
      <w:autoSpaceDE/>
      <w:autoSpaceDN/>
      <w:adjustRightInd/>
      <w:jc w:val="right"/>
      <w:textAlignment w:val="auto"/>
    </w:pPr>
    <w:rPr>
      <w:rFonts w:ascii="Arial" w:hAnsi="Arial"/>
      <w:b/>
      <w:sz w:val="36"/>
    </w:rPr>
  </w:style>
  <w:style w:type="character" w:customStyle="1" w:styleId="TitleChar">
    <w:name w:val="Title Char"/>
    <w:link w:val="Title"/>
    <w:locked/>
    <w:rsid w:val="009069AE"/>
    <w:rPr>
      <w:rFonts w:ascii="Arial" w:hAnsi="Arial"/>
      <w:b/>
      <w:sz w:val="36"/>
      <w:lang w:val="en-US" w:eastAsia="en-US" w:bidi="ar-SA"/>
    </w:rPr>
  </w:style>
  <w:style w:type="paragraph" w:styleId="TOC1">
    <w:name w:val="toc 1"/>
    <w:basedOn w:val="Normal"/>
    <w:next w:val="Normal"/>
    <w:autoRedefine/>
    <w:uiPriority w:val="39"/>
    <w:pPr>
      <w:tabs>
        <w:tab w:val="right" w:leader="dot" w:pos="8640"/>
      </w:tabs>
      <w:spacing w:before="120" w:after="120"/>
    </w:pPr>
    <w:rPr>
      <w:b/>
      <w:caps/>
    </w:rPr>
  </w:style>
  <w:style w:type="paragraph" w:styleId="TOC2">
    <w:name w:val="toc 2"/>
    <w:basedOn w:val="Normal"/>
    <w:next w:val="Normal"/>
    <w:autoRedefine/>
    <w:uiPriority w:val="39"/>
    <w:pPr>
      <w:tabs>
        <w:tab w:val="left" w:pos="800"/>
        <w:tab w:val="right" w:leader="dot" w:pos="8640"/>
      </w:tabs>
      <w:ind w:left="200"/>
      <w:jc w:val="center"/>
    </w:pPr>
    <w:rPr>
      <w:b/>
      <w:bCs/>
      <w:smallCaps/>
    </w:rPr>
  </w:style>
  <w:style w:type="paragraph" w:styleId="TOC3">
    <w:name w:val="toc 3"/>
    <w:basedOn w:val="Normal"/>
    <w:next w:val="Normal"/>
    <w:autoRedefine/>
    <w:semiHidden/>
    <w:pPr>
      <w:tabs>
        <w:tab w:val="right" w:leader="dot" w:pos="8640"/>
      </w:tabs>
      <w:ind w:left="400"/>
    </w:pPr>
    <w:rPr>
      <w:i/>
    </w:rPr>
  </w:style>
  <w:style w:type="paragraph" w:styleId="TOC4">
    <w:name w:val="toc 4"/>
    <w:basedOn w:val="Normal"/>
    <w:next w:val="Normal"/>
    <w:autoRedefine/>
    <w:semiHidden/>
    <w:pPr>
      <w:tabs>
        <w:tab w:val="right" w:leader="dot" w:pos="8640"/>
      </w:tabs>
      <w:ind w:left="600"/>
    </w:pPr>
    <w:rPr>
      <w:sz w:val="18"/>
    </w:rPr>
  </w:style>
  <w:style w:type="paragraph" w:styleId="TOC5">
    <w:name w:val="toc 5"/>
    <w:basedOn w:val="Normal"/>
    <w:next w:val="Normal"/>
    <w:autoRedefine/>
    <w:semiHidden/>
    <w:pPr>
      <w:tabs>
        <w:tab w:val="right" w:leader="dot" w:pos="8640"/>
      </w:tabs>
      <w:ind w:left="800"/>
    </w:pPr>
    <w:rPr>
      <w:sz w:val="18"/>
    </w:rPr>
  </w:style>
  <w:style w:type="paragraph" w:styleId="TOC6">
    <w:name w:val="toc 6"/>
    <w:basedOn w:val="Normal"/>
    <w:next w:val="Normal"/>
    <w:autoRedefine/>
    <w:semiHidden/>
    <w:pPr>
      <w:tabs>
        <w:tab w:val="right" w:leader="dot" w:pos="8640"/>
      </w:tabs>
      <w:ind w:left="1000"/>
    </w:pPr>
    <w:rPr>
      <w:sz w:val="18"/>
    </w:rPr>
  </w:style>
  <w:style w:type="paragraph" w:styleId="TOC7">
    <w:name w:val="toc 7"/>
    <w:basedOn w:val="Normal"/>
    <w:next w:val="Normal"/>
    <w:autoRedefine/>
    <w:semiHidden/>
    <w:pPr>
      <w:tabs>
        <w:tab w:val="right" w:leader="dot" w:pos="8640"/>
      </w:tabs>
      <w:ind w:left="1200"/>
    </w:pPr>
    <w:rPr>
      <w:sz w:val="18"/>
    </w:rPr>
  </w:style>
  <w:style w:type="paragraph" w:styleId="TOC8">
    <w:name w:val="toc 8"/>
    <w:basedOn w:val="Normal"/>
    <w:next w:val="Normal"/>
    <w:autoRedefine/>
    <w:semiHidden/>
    <w:pPr>
      <w:tabs>
        <w:tab w:val="right" w:leader="dot" w:pos="8640"/>
      </w:tabs>
      <w:ind w:left="1400"/>
    </w:pPr>
    <w:rPr>
      <w:sz w:val="18"/>
    </w:rPr>
  </w:style>
  <w:style w:type="paragraph" w:styleId="TOC9">
    <w:name w:val="toc 9"/>
    <w:basedOn w:val="Normal"/>
    <w:next w:val="Normal"/>
    <w:autoRedefine/>
    <w:semiHidden/>
    <w:pPr>
      <w:tabs>
        <w:tab w:val="right" w:leader="dot" w:pos="8640"/>
      </w:tabs>
      <w:ind w:left="1600"/>
    </w:pPr>
    <w:rPr>
      <w:sz w:val="18"/>
    </w:rPr>
  </w:style>
  <w:style w:type="paragraph" w:styleId="BodyTextIndent">
    <w:name w:val="Body Text Indent"/>
    <w:basedOn w:val="Normal"/>
    <w:link w:val="BodyTextIndentChar"/>
    <w:pPr>
      <w:overflowPunct/>
      <w:autoSpaceDE/>
      <w:autoSpaceDN/>
      <w:adjustRightInd/>
      <w:ind w:left="144"/>
      <w:textAlignment w:val="auto"/>
    </w:pPr>
    <w:rPr>
      <w:sz w:val="22"/>
      <w:szCs w:val="24"/>
    </w:rPr>
  </w:style>
  <w:style w:type="character" w:customStyle="1" w:styleId="BodyTextIndentChar">
    <w:name w:val="Body Text Indent Char"/>
    <w:link w:val="BodyTextIndent"/>
    <w:semiHidden/>
    <w:locked/>
    <w:rsid w:val="009069AE"/>
    <w:rPr>
      <w:sz w:val="22"/>
      <w:szCs w:val="24"/>
      <w:lang w:val="en-US" w:eastAsia="en-US" w:bidi="ar-SA"/>
    </w:rPr>
  </w:style>
  <w:style w:type="paragraph" w:customStyle="1" w:styleId="DocControlHeading">
    <w:name w:val="DocControlHeading"/>
    <w:basedOn w:val="Heading1"/>
    <w:pPr>
      <w:numPr>
        <w:numId w:val="0"/>
      </w:numPr>
      <w:ind w:left="-360"/>
    </w:pPr>
  </w:style>
  <w:style w:type="paragraph" w:customStyle="1" w:styleId="DocControlHeading2">
    <w:name w:val="DocControlHeading2"/>
    <w:basedOn w:val="Heading2"/>
    <w:pPr>
      <w:numPr>
        <w:ilvl w:val="0"/>
        <w:numId w:val="0"/>
      </w:numPr>
      <w:spacing w:after="120"/>
      <w:ind w:left="-360"/>
    </w:pPr>
  </w:style>
  <w:style w:type="paragraph" w:customStyle="1" w:styleId="Paragraph">
    <w:name w:val="Paragraph"/>
    <w:basedOn w:val="Normal"/>
    <w:link w:val="ParagraphChar"/>
    <w:pPr>
      <w:spacing w:before="80"/>
      <w:jc w:val="both"/>
    </w:pPr>
  </w:style>
  <w:style w:type="character" w:customStyle="1" w:styleId="ParagraphChar">
    <w:name w:val="Paragraph Char"/>
    <w:link w:val="Paragraph"/>
    <w:locked/>
    <w:rsid w:val="009069AE"/>
    <w:rPr>
      <w:lang w:val="en-US" w:eastAsia="en-US" w:bidi="ar-SA"/>
    </w:rPr>
  </w:style>
  <w:style w:type="paragraph" w:customStyle="1" w:styleId="ListAlpa">
    <w:name w:val="List Alpa"/>
    <w:basedOn w:val="Paragraph"/>
    <w:pPr>
      <w:numPr>
        <w:numId w:val="15"/>
      </w:numPr>
    </w:pPr>
  </w:style>
  <w:style w:type="paragraph" w:customStyle="1" w:styleId="SubListNumber">
    <w:name w:val="Sub List Number"/>
    <w:basedOn w:val="ListAlpa"/>
    <w:pPr>
      <w:numPr>
        <w:numId w:val="16"/>
      </w:numPr>
      <w:tabs>
        <w:tab w:val="num" w:pos="72"/>
      </w:tabs>
      <w:ind w:left="72" w:hanging="432"/>
    </w:pPr>
  </w:style>
  <w:style w:type="paragraph" w:styleId="ListBullet">
    <w:name w:val="List Bullet"/>
    <w:basedOn w:val="Normal"/>
    <w:autoRedefine/>
    <w:pPr>
      <w:numPr>
        <w:numId w:val="18"/>
      </w:numPr>
    </w:pPr>
  </w:style>
  <w:style w:type="character" w:customStyle="1" w:styleId="Heading1Char1">
    <w:name w:val="Heading 1 Char1"/>
    <w:locked/>
    <w:rsid w:val="009069AE"/>
    <w:rPr>
      <w:rFonts w:cs="Times New Roman"/>
      <w:b/>
      <w:kern w:val="28"/>
      <w:sz w:val="36"/>
    </w:rPr>
  </w:style>
  <w:style w:type="character" w:customStyle="1" w:styleId="Heading2Char1">
    <w:name w:val="Heading 2 Char1"/>
    <w:locked/>
    <w:rsid w:val="009069AE"/>
    <w:rPr>
      <w:rFonts w:cs="Times New Roman"/>
      <w:b/>
      <w:sz w:val="28"/>
    </w:rPr>
  </w:style>
  <w:style w:type="character" w:customStyle="1" w:styleId="Heading4Char1">
    <w:name w:val="Heading 4 Char1"/>
    <w:aliases w:val="Heading 4 Char Char Char1"/>
    <w:locked/>
    <w:rsid w:val="009069AE"/>
    <w:rPr>
      <w:rFonts w:cs="Times New Roman"/>
      <w:b/>
      <w:sz w:val="24"/>
    </w:rPr>
  </w:style>
  <w:style w:type="character" w:customStyle="1" w:styleId="Heading5Char1">
    <w:name w:val="Heading 5 Char1"/>
    <w:locked/>
    <w:rsid w:val="009069AE"/>
    <w:rPr>
      <w:rFonts w:cs="Times New Roman"/>
      <w:b/>
    </w:rPr>
  </w:style>
  <w:style w:type="character" w:customStyle="1" w:styleId="Heading6Char1">
    <w:name w:val="Heading 6 Char1"/>
    <w:locked/>
    <w:rsid w:val="009069AE"/>
    <w:rPr>
      <w:rFonts w:cs="Times New Roman"/>
      <w:i/>
    </w:rPr>
  </w:style>
  <w:style w:type="character" w:customStyle="1" w:styleId="Heading7Char1">
    <w:name w:val="Heading 7 Char1"/>
    <w:locked/>
    <w:rsid w:val="009069AE"/>
    <w:rPr>
      <w:rFonts w:cs="Times New Roman"/>
    </w:rPr>
  </w:style>
  <w:style w:type="character" w:customStyle="1" w:styleId="Heading8Char1">
    <w:name w:val="Heading 8 Char1"/>
    <w:locked/>
    <w:rsid w:val="009069AE"/>
    <w:rPr>
      <w:rFonts w:cs="Times New Roman"/>
      <w:i/>
    </w:rPr>
  </w:style>
  <w:style w:type="character" w:customStyle="1" w:styleId="Heading9Char1">
    <w:name w:val="Heading 9 Char1"/>
    <w:locked/>
    <w:rsid w:val="009069AE"/>
    <w:rPr>
      <w:rFonts w:cs="Times New Roman"/>
      <w:i/>
      <w:sz w:val="18"/>
    </w:rPr>
  </w:style>
  <w:style w:type="character" w:customStyle="1" w:styleId="FooterChar1">
    <w:name w:val="Footer Char1"/>
    <w:locked/>
    <w:rsid w:val="009069AE"/>
    <w:rPr>
      <w:rFonts w:cs="Times New Roman"/>
      <w:b/>
      <w:sz w:val="16"/>
      <w:lang w:val="en-US" w:eastAsia="en-US" w:bidi="ar-SA"/>
    </w:rPr>
  </w:style>
  <w:style w:type="character" w:customStyle="1" w:styleId="HeaderChar1">
    <w:name w:val="Header Char1"/>
    <w:locked/>
    <w:rsid w:val="009069AE"/>
    <w:rPr>
      <w:rFonts w:cs="Times New Roman"/>
      <w:b/>
      <w:sz w:val="16"/>
      <w:lang w:val="en-US" w:eastAsia="en-US" w:bidi="ar-SA"/>
    </w:rPr>
  </w:style>
  <w:style w:type="character" w:customStyle="1" w:styleId="TitleChar1">
    <w:name w:val="Title Char1"/>
    <w:locked/>
    <w:rsid w:val="009069AE"/>
    <w:rPr>
      <w:rFonts w:ascii="Arial" w:hAnsi="Arial" w:cs="Times New Roman"/>
      <w:b/>
      <w:sz w:val="36"/>
      <w:lang w:val="en-US" w:eastAsia="en-US" w:bidi="ar-SA"/>
    </w:rPr>
  </w:style>
  <w:style w:type="table" w:styleId="TableGrid">
    <w:name w:val="Table Grid"/>
    <w:basedOn w:val="TableNormal"/>
    <w:rsid w:val="009069AE"/>
    <w:pPr>
      <w:overflowPunct w:val="0"/>
      <w:autoSpaceDE w:val="0"/>
      <w:autoSpaceDN w:val="0"/>
      <w:adjustRightInd w:val="0"/>
      <w:textAlignment w:val="baseline"/>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069AE"/>
    <w:rPr>
      <w:b/>
      <w:bCs/>
    </w:rPr>
  </w:style>
  <w:style w:type="paragraph" w:styleId="BalloonText">
    <w:name w:val="Balloon Text"/>
    <w:basedOn w:val="Normal"/>
    <w:link w:val="BalloonTextChar"/>
    <w:semiHidden/>
    <w:rsid w:val="009069AE"/>
    <w:rPr>
      <w:rFonts w:ascii="Tahoma" w:hAnsi="Tahoma" w:cs="Tahoma"/>
      <w:sz w:val="16"/>
      <w:szCs w:val="16"/>
    </w:rPr>
  </w:style>
  <w:style w:type="character" w:customStyle="1" w:styleId="BalloonTextChar">
    <w:name w:val="Balloon Text Char"/>
    <w:link w:val="BalloonText"/>
    <w:semiHidden/>
    <w:locked/>
    <w:rsid w:val="009069AE"/>
    <w:rPr>
      <w:rFonts w:ascii="Tahoma" w:hAnsi="Tahoma" w:cs="Tahoma"/>
      <w:sz w:val="16"/>
      <w:szCs w:val="16"/>
      <w:lang w:val="en-US" w:eastAsia="en-US" w:bidi="ar-SA"/>
    </w:rPr>
  </w:style>
  <w:style w:type="paragraph" w:styleId="CommentText">
    <w:name w:val="annotation text"/>
    <w:basedOn w:val="Normal"/>
    <w:link w:val="CommentTextChar"/>
    <w:semiHidden/>
    <w:rsid w:val="009069AE"/>
  </w:style>
  <w:style w:type="character" w:customStyle="1" w:styleId="CommentTextChar">
    <w:name w:val="Comment Text Char"/>
    <w:link w:val="CommentText"/>
    <w:semiHidden/>
    <w:locked/>
    <w:rsid w:val="009069AE"/>
    <w:rPr>
      <w:lang w:val="en-US" w:eastAsia="en-US" w:bidi="ar-SA"/>
    </w:rPr>
  </w:style>
  <w:style w:type="paragraph" w:styleId="CommentSubject">
    <w:name w:val="annotation subject"/>
    <w:basedOn w:val="CommentText"/>
    <w:next w:val="CommentText"/>
    <w:link w:val="CommentSubjectChar"/>
    <w:semiHidden/>
    <w:rsid w:val="009069AE"/>
    <w:rPr>
      <w:b/>
      <w:bCs/>
    </w:rPr>
  </w:style>
  <w:style w:type="character" w:customStyle="1" w:styleId="CommentSubjectChar">
    <w:name w:val="Comment Subject Char"/>
    <w:link w:val="CommentSubject"/>
    <w:semiHidden/>
    <w:locked/>
    <w:rsid w:val="009069AE"/>
    <w:rPr>
      <w:b/>
      <w:bCs/>
      <w:lang w:val="en-US" w:eastAsia="en-US" w:bidi="ar-SA"/>
    </w:rPr>
  </w:style>
  <w:style w:type="paragraph" w:styleId="FootnoteText">
    <w:name w:val="footnote text"/>
    <w:basedOn w:val="Normal"/>
    <w:link w:val="FootnoteTextChar"/>
    <w:semiHidden/>
    <w:rsid w:val="009069AE"/>
  </w:style>
  <w:style w:type="character" w:customStyle="1" w:styleId="FootnoteTextChar">
    <w:name w:val="Footnote Text Char"/>
    <w:link w:val="FootnoteText"/>
    <w:semiHidden/>
    <w:locked/>
    <w:rsid w:val="009069AE"/>
    <w:rPr>
      <w:lang w:val="en-US" w:eastAsia="en-US" w:bidi="ar-SA"/>
    </w:rPr>
  </w:style>
  <w:style w:type="character" w:styleId="FootnoteReference">
    <w:name w:val="footnote reference"/>
    <w:semiHidden/>
    <w:rsid w:val="009069AE"/>
    <w:rPr>
      <w:rFonts w:cs="Times New Roman"/>
      <w:vertAlign w:val="superscript"/>
    </w:rPr>
  </w:style>
  <w:style w:type="character" w:customStyle="1" w:styleId="style5">
    <w:name w:val="style5"/>
    <w:rsid w:val="009069AE"/>
    <w:rPr>
      <w:rFonts w:cs="Times New Roman"/>
    </w:rPr>
  </w:style>
  <w:style w:type="paragraph" w:styleId="ListParagraph">
    <w:name w:val="List Paragraph"/>
    <w:basedOn w:val="Normal"/>
    <w:qFormat/>
    <w:rsid w:val="009069AE"/>
    <w:pPr>
      <w:overflowPunct/>
      <w:autoSpaceDE/>
      <w:autoSpaceDN/>
      <w:adjustRightInd/>
      <w:spacing w:after="200" w:line="276" w:lineRule="auto"/>
      <w:ind w:left="720"/>
      <w:contextualSpacing/>
      <w:textAlignment w:val="auto"/>
    </w:pPr>
    <w:rPr>
      <w:rFonts w:ascii="Calibri" w:hAnsi="Calibri"/>
      <w:sz w:val="22"/>
      <w:szCs w:val="22"/>
    </w:rPr>
  </w:style>
  <w:style w:type="character" w:customStyle="1" w:styleId="style21">
    <w:name w:val="style21"/>
    <w:rsid w:val="009069AE"/>
    <w:rPr>
      <w:rFonts w:ascii="Arial" w:hAnsi="Arial" w:cs="Arial"/>
    </w:rPr>
  </w:style>
  <w:style w:type="character" w:styleId="CommentReference">
    <w:name w:val="annotation reference"/>
    <w:semiHidden/>
    <w:rsid w:val="002A78E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S:\Course%20Documents\Rational%20RequisitePro\ReqProFall01\SR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SRS</Template>
  <TotalTime>1</TotalTime>
  <Pages>56</Pages>
  <Words>6525</Words>
  <Characters>37195</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Software Requirements Specification</vt:lpstr>
    </vt:vector>
  </TitlesOfParts>
  <Company>&lt;Enter team name here&gt;</Company>
  <LinksUpToDate>false</LinksUpToDate>
  <CharactersWithSpaces>43633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&lt;Enter project name here&gt;</dc:subject>
  <dc:creator>leonardo</dc:creator>
  <cp:keywords/>
  <cp:lastModifiedBy>sergio nogami</cp:lastModifiedBy>
  <cp:revision>2</cp:revision>
  <cp:lastPrinted>2002-04-23T16:31:00Z</cp:lastPrinted>
  <dcterms:created xsi:type="dcterms:W3CDTF">2020-05-10T04:57:00Z</dcterms:created>
  <dcterms:modified xsi:type="dcterms:W3CDTF">2020-05-10T04:57:00Z</dcterms:modified>
</cp:coreProperties>
</file>